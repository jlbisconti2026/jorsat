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77754269" w:displacedByCustomXml="next"/>
    <w:bookmarkStart w:id="1" w:name="_Toc477754188" w:displacedByCustomXml="next"/>
    <w:bookmarkStart w:id="2" w:name="_Toc477754141" w:displacedByCustomXml="next"/>
    <w:bookmarkStart w:id="3" w:name="_Toc477753623" w:displacedByCustomXml="next"/>
    <w:bookmarkStart w:id="4" w:name="_Toc477753405" w:displacedByCustomXml="next"/>
    <w:bookmarkStart w:id="5" w:name="_Toc477753211" w:displacedByCustomXml="next"/>
    <w:bookmarkStart w:id="6" w:name="_Toc477754278" w:displacedByCustomXml="next"/>
    <w:bookmarkStart w:id="7" w:name="_Toc477754197" w:displacedByCustomXml="next"/>
    <w:bookmarkStart w:id="8" w:name="_Toc477754150" w:displacedByCustomXml="next"/>
    <w:bookmarkStart w:id="9" w:name="_Toc477753632" w:displacedByCustomXml="next"/>
    <w:bookmarkStart w:id="10" w:name="_Toc477753414" w:displacedByCustomXml="next"/>
    <w:bookmarkStart w:id="11" w:name="_Toc477753220" w:displacedByCustomXml="next"/>
    <w:sdt>
      <w:sdtPr>
        <w:id w:val="-995794815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6E17B0F5" w14:textId="562EFE16" w:rsidR="00BF1C4D" w:rsidRDefault="00CB2799" w:rsidP="005873CF">
          <w:pPr>
            <w:ind w:left="709" w:hanging="709"/>
            <w:jc w:val="both"/>
          </w:pP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5C39B41" wp14:editId="34A5D409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5519420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29435" cy="10264775"/>
                    <wp:effectExtent l="0" t="0" r="0" b="3175"/>
                    <wp:wrapNone/>
                    <wp:docPr id="2131491309" name="Rectángulo 213149130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29435" cy="10264775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4B1616" w14:textId="734CD133" w:rsidR="00ED69B7" w:rsidRDefault="00333C24" w:rsidP="00802D12">
                                <w:pPr>
                                  <w:spacing w:line="276" w:lineRule="auto"/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</w:pPr>
                                <w:r w:rsidRPr="00D03907"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  <w:t xml:space="preserve">Proyecto </w:t>
                                </w:r>
                                <w:r w:rsidR="0038160D"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  <w:t>–</w:t>
                                </w:r>
                                <w:r w:rsidRPr="00D03907"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38160D"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  <w:t xml:space="preserve">Migracion a Apigee </w:t>
                                </w:r>
                                <w:r w:rsidR="005345B7"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  <w:t>hybrid 1.16</w:t>
                                </w:r>
                              </w:p>
                              <w:p w14:paraId="10668FA1" w14:textId="77777777" w:rsidR="00EC2DF4" w:rsidRDefault="00EC2DF4" w:rsidP="00802D12">
                                <w:pPr>
                                  <w:spacing w:line="276" w:lineRule="auto"/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387C3DB6" w14:textId="3A477BA3" w:rsidR="00EC2DF4" w:rsidRPr="00D03907" w:rsidRDefault="00EC2DF4" w:rsidP="00802D12">
                                <w:pPr>
                                  <w:spacing w:line="276" w:lineRule="auto"/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 Light" w:hAnsi="Calibri Light" w:cs="Calibri Light"/>
                                    <w:color w:val="FFFFFF"/>
                                    <w:sz w:val="36"/>
                                    <w:szCs w:val="36"/>
                                  </w:rPr>
                                  <w:t>Entorno Desa/Test</w:t>
                                </w:r>
                              </w:p>
                            </w:txbxContent>
                          </wps:txbx>
                          <wps:bodyPr spcFirstLastPara="0" wrap="square" lIns="182880" tIns="45720" rIns="182880" bIns="45720" anchor="ctr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C39B41" id="Rectángulo 2131491309" o:spid="_x0000_s1026" style="position:absolute;left:0;text-align:left;margin-left:0;margin-top:0;width:144.05pt;height:808.25pt;z-index:251658241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" fillcolor="red" stroked="f" strokeweight="2pt">
                    <v:textbox inset="14.4pt,,14.4pt">
                      <w:txbxContent>
                        <w:p w14:paraId="464B1616" w14:textId="734CD133" w:rsidR="00ED69B7" w:rsidRDefault="00333C24" w:rsidP="00802D12">
                          <w:pPr>
                            <w:spacing w:line="276" w:lineRule="auto"/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</w:pPr>
                          <w:r w:rsidRPr="00D03907"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  <w:t xml:space="preserve">Proyecto </w:t>
                          </w:r>
                          <w:r w:rsidR="0038160D"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  <w:t>–</w:t>
                          </w:r>
                          <w:r w:rsidRPr="00D03907"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  <w:t xml:space="preserve"> </w:t>
                          </w:r>
                          <w:r w:rsidR="0038160D"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  <w:t xml:space="preserve">Migracion a Apigee </w:t>
                          </w:r>
                          <w:r w:rsidR="005345B7"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  <w:t>hybrid 1.16</w:t>
                          </w:r>
                        </w:p>
                        <w:p w14:paraId="10668FA1" w14:textId="77777777" w:rsidR="00EC2DF4" w:rsidRDefault="00EC2DF4" w:rsidP="00802D12">
                          <w:pPr>
                            <w:spacing w:line="276" w:lineRule="auto"/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</w:pPr>
                        </w:p>
                        <w:p w14:paraId="387C3DB6" w14:textId="3A477BA3" w:rsidR="00EC2DF4" w:rsidRPr="00D03907" w:rsidRDefault="00EC2DF4" w:rsidP="00802D12">
                          <w:pPr>
                            <w:spacing w:line="276" w:lineRule="auto"/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/>
                              <w:sz w:val="36"/>
                              <w:szCs w:val="36"/>
                            </w:rPr>
                            <w:t>Entorno Desa/Test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DEC95D3" w14:textId="1FB3B0ED" w:rsidR="00BF1C4D" w:rsidRDefault="00BF1C4D" w:rsidP="00904121">
          <w:pPr>
            <w:jc w:val="both"/>
          </w:pPr>
        </w:p>
        <w:p w14:paraId="22E5B91A" w14:textId="63D6707A" w:rsidR="008069C0" w:rsidRPr="00BF1C4D" w:rsidRDefault="008D1B0E" w:rsidP="00904121">
          <w:pPr>
            <w:jc w:val="both"/>
            <w:rPr>
              <w:noProof/>
            </w:rPr>
          </w:pP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2B89B8E" wp14:editId="76A62B54">
                    <wp:simplePos x="0" y="0"/>
                    <wp:positionH relativeFrom="page">
                      <wp:posOffset>122555</wp:posOffset>
                    </wp:positionH>
                    <wp:positionV relativeFrom="page">
                      <wp:posOffset>104775</wp:posOffset>
                    </wp:positionV>
                    <wp:extent cx="5217160" cy="10264775"/>
                    <wp:effectExtent l="0" t="0" r="0" b="0"/>
                    <wp:wrapNone/>
                    <wp:docPr id="1388214317" name="Rectángulo 13882143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217160" cy="10264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libri Light" w:hAnsi="Calibri Light"/>
                                    <w:caps/>
                                    <w:color w:val="000000" w:themeColor="text1"/>
                                    <w:sz w:val="96"/>
                                    <w:szCs w:val="80"/>
                                    <w:lang w:val="en-US"/>
                                  </w:rPr>
                                  <w:alias w:val="Título"/>
                                  <w:id w:val="-12701583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62DB236" w14:textId="7FCC8BE5" w:rsidR="00E96684" w:rsidRPr="00137115" w:rsidRDefault="00833CFE" w:rsidP="002D73BB">
                                    <w:pPr>
                                      <w:pStyle w:val="Ttulo"/>
                                      <w:ind w:left="709" w:hanging="709"/>
                                      <w:jc w:val="right"/>
                                      <w:rPr>
                                        <w:rFonts w:ascii="Calibri Light" w:hAnsi="Calibri Light"/>
                                        <w:caps/>
                                        <w:color w:val="000000" w:themeColor="text1"/>
                                        <w:sz w:val="80"/>
                                        <w:szCs w:val="80"/>
                                        <w:lang w:val="en-US"/>
                                      </w:rPr>
                                    </w:pPr>
                                    <w:r w:rsidRPr="00137115">
                                      <w:rPr>
                                        <w:rFonts w:ascii="Calibri Light" w:hAnsi="Calibri Light"/>
                                        <w:caps/>
                                        <w:color w:val="000000" w:themeColor="text1"/>
                                        <w:sz w:val="96"/>
                                        <w:szCs w:val="80"/>
                                        <w:lang w:val="en-US"/>
                                      </w:rPr>
                                      <w:t xml:space="preserve">Deploy </w:t>
                                    </w:r>
                                    <w:r w:rsidR="00183BF9">
                                      <w:rPr>
                                        <w:rFonts w:ascii="Calibri Light" w:hAnsi="Calibri Light"/>
                                        <w:caps/>
                                        <w:color w:val="000000" w:themeColor="text1"/>
                                        <w:sz w:val="96"/>
                                        <w:szCs w:val="80"/>
                                        <w:lang w:val="en-US"/>
                                      </w:rPr>
                                      <w:t xml:space="preserve">Apigee </w:t>
                                    </w:r>
                                    <w:r w:rsidR="0038160D">
                                      <w:rPr>
                                        <w:rFonts w:ascii="Calibri Light" w:hAnsi="Calibri Light"/>
                                        <w:caps/>
                                        <w:color w:val="000000" w:themeColor="text1"/>
                                        <w:sz w:val="96"/>
                                        <w:szCs w:val="80"/>
                                        <w:lang w:val="en-US"/>
                                      </w:rPr>
                                      <w:t>hybrid 1.16</w:t>
                                    </w:r>
                                  </w:p>
                                </w:sdtContent>
                              </w:sdt>
                              <w:p w14:paraId="166C8936" w14:textId="77777777" w:rsidR="0021628E" w:rsidRPr="00137115" w:rsidRDefault="00833CFE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137115">
                                  <w:rPr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</w:rPr>
                                  <w:t>Deploy</w:t>
                                </w:r>
                                <w:r w:rsidR="00FC1F78" w:rsidRPr="00137115">
                                  <w:rPr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 w14:paraId="621AA2DF" w14:textId="53B7FACC" w:rsidR="00E96684" w:rsidRPr="00137115" w:rsidRDefault="005345B7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  <w:lang w:val="en-US"/>
                                  </w:rPr>
                                  <w:t>Apigee Hybrid sobre Oseninfrait01</w:t>
                                </w:r>
                              </w:p>
                              <w:sdt>
                                <w:sdtPr>
                                  <w:rPr>
                                    <w:rFonts w:ascii="Calibri Light" w:hAnsi="Calibri Light"/>
                                    <w:color w:val="000000" w:themeColor="text1"/>
                                    <w:sz w:val="24"/>
                                    <w:szCs w:val="21"/>
                                  </w:rPr>
                                  <w:alias w:val="Descripción breve"/>
                                  <w:id w:val="1086571149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2E73C60" w14:textId="4DCE2840" w:rsidR="00E96684" w:rsidRPr="00673DDC" w:rsidRDefault="00E96684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rFonts w:ascii="Calibri Light" w:hAnsi="Calibri Light"/>
                                        <w:color w:val="000000" w:themeColor="text1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Calibri Light" w:hAnsi="Calibri Light"/>
                                        <w:color w:val="000000" w:themeColor="text1"/>
                                        <w:sz w:val="24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2B89B8E" id="Rectángulo 1388214317" o:spid="_x0000_s1027" style="position:absolute;left:0;text-align:left;margin-left:9.65pt;margin-top:8.25pt;width:410.8pt;height:808.25pt;z-index:251658240;visibility:visible;mso-wrap-style:square;mso-width-percent:690;mso-height-percent:960;mso-wrap-distance-left:9pt;mso-wrap-distance-top:0;mso-wrap-distance-right:9pt;mso-wrap-distance-bottom:0;mso-position-horizontal:absolute;mso-position-horizontal-relative:page;mso-position-vertical:absolute;mso-position-vertical-relative:page;mso-width-percent:690;mso-height-percent:96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" filled="f" stroked="f">
                    <v:textbox inset="21.6pt,1in,21.6pt">
                      <w:txbxContent>
                        <w:sdt>
                          <w:sdtPr>
                            <w:rPr>
                              <w:rFonts w:ascii="Calibri Light" w:hAnsi="Calibri Light"/>
                              <w:caps/>
                              <w:color w:val="000000" w:themeColor="text1"/>
                              <w:sz w:val="96"/>
                              <w:szCs w:val="80"/>
                              <w:lang w:val="en-US"/>
                            </w:rPr>
                            <w:alias w:val="Título"/>
                            <w:id w:val="-12701583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62DB236" w14:textId="7FCC8BE5" w:rsidR="00E96684" w:rsidRPr="00137115" w:rsidRDefault="00833CFE" w:rsidP="002D73BB">
                              <w:pPr>
                                <w:pStyle w:val="Ttulo"/>
                                <w:ind w:left="709" w:hanging="709"/>
                                <w:jc w:val="right"/>
                                <w:rPr>
                                  <w:rFonts w:ascii="Calibri Light" w:hAnsi="Calibri Light"/>
                                  <w:caps/>
                                  <w:color w:val="000000" w:themeColor="text1"/>
                                  <w:sz w:val="80"/>
                                  <w:szCs w:val="80"/>
                                  <w:lang w:val="en-US"/>
                                </w:rPr>
                              </w:pPr>
                              <w:r w:rsidRPr="00137115">
                                <w:rPr>
                                  <w:rFonts w:ascii="Calibri Light" w:hAnsi="Calibri Light"/>
                                  <w:caps/>
                                  <w:color w:val="000000" w:themeColor="text1"/>
                                  <w:sz w:val="96"/>
                                  <w:szCs w:val="80"/>
                                  <w:lang w:val="en-US"/>
                                </w:rPr>
                                <w:t xml:space="preserve">Deploy </w:t>
                              </w:r>
                              <w:r w:rsidR="00183BF9">
                                <w:rPr>
                                  <w:rFonts w:ascii="Calibri Light" w:hAnsi="Calibri Light"/>
                                  <w:caps/>
                                  <w:color w:val="000000" w:themeColor="text1"/>
                                  <w:sz w:val="96"/>
                                  <w:szCs w:val="80"/>
                                  <w:lang w:val="en-US"/>
                                </w:rPr>
                                <w:t xml:space="preserve">Apigee </w:t>
                              </w:r>
                              <w:r w:rsidR="0038160D">
                                <w:rPr>
                                  <w:rFonts w:ascii="Calibri Light" w:hAnsi="Calibri Light"/>
                                  <w:caps/>
                                  <w:color w:val="000000" w:themeColor="text1"/>
                                  <w:sz w:val="96"/>
                                  <w:szCs w:val="80"/>
                                  <w:lang w:val="en-US"/>
                                </w:rPr>
                                <w:t>hybrid 1.16</w:t>
                              </w:r>
                            </w:p>
                          </w:sdtContent>
                        </w:sdt>
                        <w:p w14:paraId="166C8936" w14:textId="77777777" w:rsidR="0021628E" w:rsidRPr="00137115" w:rsidRDefault="00833CFE">
                          <w:pPr>
                            <w:spacing w:before="240"/>
                            <w:ind w:left="720"/>
                            <w:jc w:val="right"/>
                            <w:rPr>
                              <w:color w:val="000000" w:themeColor="text1"/>
                              <w:sz w:val="32"/>
                              <w:szCs w:val="32"/>
                              <w:lang w:val="en-US"/>
                            </w:rPr>
                          </w:pPr>
                          <w:r w:rsidRPr="00137115">
                            <w:rPr>
                              <w:color w:val="000000" w:themeColor="text1"/>
                              <w:sz w:val="32"/>
                              <w:szCs w:val="32"/>
                              <w:lang w:val="en-US"/>
                            </w:rPr>
                            <w:t>Deploy</w:t>
                          </w:r>
                          <w:r w:rsidR="00FC1F78" w:rsidRPr="00137115">
                            <w:rPr>
                              <w:color w:val="000000" w:themeColor="text1"/>
                              <w:sz w:val="32"/>
                              <w:szCs w:val="32"/>
                              <w:lang w:val="en-US"/>
                            </w:rPr>
                            <w:t xml:space="preserve"> </w:t>
                          </w:r>
                        </w:p>
                        <w:p w14:paraId="621AA2DF" w14:textId="53B7FACC" w:rsidR="00E96684" w:rsidRPr="00137115" w:rsidRDefault="005345B7">
                          <w:pPr>
                            <w:spacing w:before="240"/>
                            <w:ind w:left="720"/>
                            <w:jc w:val="right"/>
                            <w:rPr>
                              <w:color w:val="000000" w:themeColor="text1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  <w:lang w:val="en-US"/>
                            </w:rPr>
                            <w:t>Apigee Hybrid sobre Oseninfrait01</w:t>
                          </w:r>
                        </w:p>
                        <w:sdt>
                          <w:sdtPr>
                            <w:rPr>
                              <w:rFonts w:ascii="Calibri Light" w:hAnsi="Calibri Light"/>
                              <w:color w:val="000000" w:themeColor="text1"/>
                              <w:sz w:val="24"/>
                              <w:szCs w:val="21"/>
                            </w:rPr>
                            <w:alias w:val="Descripción breve"/>
                            <w:id w:val="1086571149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32E73C60" w14:textId="4DCE2840" w:rsidR="00E96684" w:rsidRPr="00673DDC" w:rsidRDefault="00E96684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rFonts w:ascii="Calibri Light" w:hAnsi="Calibri Light"/>
                                  <w:color w:val="000000" w:themeColor="text1"/>
                                  <w:sz w:val="24"/>
                                </w:rPr>
                              </w:pPr>
                              <w:r>
                                <w:rPr>
                                  <w:rFonts w:ascii="Calibri Light" w:hAnsi="Calibri Light"/>
                                  <w:color w:val="000000" w:themeColor="text1"/>
                                  <w:sz w:val="24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F1C4D" w:rsidRPr="00B0455A">
            <w:rPr>
              <w:rFonts w:ascii="Calibri Light" w:hAnsi="Calibri Light"/>
              <w:b/>
              <w:noProof/>
              <w:sz w:val="52"/>
              <w:lang w:val="en-US" w:eastAsia="en-US"/>
            </w:rPr>
            <w:drawing>
              <wp:anchor distT="0" distB="0" distL="114300" distR="114300" simplePos="0" relativeHeight="251658242" behindDoc="1" locked="0" layoutInCell="1" allowOverlap="1" wp14:anchorId="545380BA" wp14:editId="355636EC">
                <wp:simplePos x="0" y="0"/>
                <wp:positionH relativeFrom="margin">
                  <wp:align>left</wp:align>
                </wp:positionH>
                <wp:positionV relativeFrom="paragraph">
                  <wp:posOffset>8758</wp:posOffset>
                </wp:positionV>
                <wp:extent cx="2837793" cy="2837793"/>
                <wp:effectExtent l="0" t="0" r="1270" b="127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Claro-Logo.png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7793" cy="2837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F1C4D">
            <w:rPr>
              <w:noProof/>
            </w:rPr>
            <w:br w:type="page"/>
          </w:r>
        </w:p>
      </w:sdtContent>
    </w:sdt>
    <w:p w14:paraId="3BB5928C" w14:textId="77777777" w:rsidR="000C58C7" w:rsidRDefault="000C58C7" w:rsidP="00904121">
      <w:pPr>
        <w:jc w:val="both"/>
        <w:rPr>
          <w:rFonts w:ascii="Calibri Light" w:hAnsi="Calibri Light"/>
          <w:b/>
          <w:sz w:val="28"/>
        </w:rPr>
      </w:pPr>
    </w:p>
    <w:bookmarkEnd w:id="11"/>
    <w:bookmarkEnd w:id="10"/>
    <w:bookmarkEnd w:id="9"/>
    <w:bookmarkEnd w:id="8"/>
    <w:bookmarkEnd w:id="7"/>
    <w:bookmarkEnd w:id="6"/>
    <w:bookmarkEnd w:id="5"/>
    <w:bookmarkEnd w:id="4"/>
    <w:bookmarkEnd w:id="3"/>
    <w:bookmarkEnd w:id="2"/>
    <w:bookmarkEnd w:id="1"/>
    <w:bookmarkEnd w:id="0"/>
    <w:p w14:paraId="0D477E19" w14:textId="4E2BB970" w:rsidR="00E928A5" w:rsidRPr="00587980" w:rsidRDefault="00E928A5" w:rsidP="00E928A5">
      <w:pPr>
        <w:jc w:val="both"/>
        <w:rPr>
          <w:rFonts w:ascii="Calibri Light" w:hAnsi="Calibri Light" w:cs="Calibri Light"/>
          <w:bCs/>
          <w:smallCaps/>
          <w:noProof/>
          <w:sz w:val="22"/>
          <w:szCs w:val="22"/>
          <w:u w:val="single"/>
        </w:rPr>
      </w:pPr>
    </w:p>
    <w:p w14:paraId="6E0CE448" w14:textId="77777777" w:rsidR="002A72A7" w:rsidRDefault="002A72A7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11E8A51C" w14:textId="77777777" w:rsidR="009F0C37" w:rsidRDefault="009F0C37" w:rsidP="009F0C37">
      <w:pPr>
        <w:pStyle w:val="TtuloTDC"/>
      </w:pPr>
      <w:r w:rsidRPr="68396BE3">
        <w:rPr>
          <w:lang w:val="es-ES"/>
        </w:rPr>
        <w:t>Contenido</w:t>
      </w:r>
    </w:p>
    <w:p w14:paraId="722CC76F" w14:textId="77777777" w:rsidR="00A148B0" w:rsidRPr="00860F44" w:rsidRDefault="00A148B0">
      <w:pPr>
        <w:rPr>
          <w:rFonts w:ascii="Calibri Light" w:hAnsi="Calibri Light"/>
          <w:color w:val="FF0000"/>
          <w:sz w:val="32"/>
          <w:u w:val="single"/>
        </w:rPr>
      </w:pPr>
    </w:p>
    <w:p w14:paraId="06327ABF" w14:textId="77777777" w:rsidR="00A148B0" w:rsidRDefault="00A148B0">
      <w:pPr>
        <w:rPr>
          <w:rFonts w:ascii="Calibri Light" w:hAnsi="Calibri Light"/>
          <w:color w:val="FF0000"/>
          <w:sz w:val="32"/>
        </w:rPr>
      </w:pPr>
    </w:p>
    <w:sdt>
      <w:sdtPr>
        <w:rPr>
          <w:rFonts w:ascii="Arial" w:hAnsi="Arial"/>
          <w:smallCaps w:val="0"/>
          <w:noProof w:val="0"/>
          <w:sz w:val="20"/>
          <w:szCs w:val="20"/>
          <w:lang w:val="es-ES"/>
        </w:rPr>
        <w:id w:val="-17872630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7066F2" w14:textId="7D5BAEF6" w:rsidR="00550F26" w:rsidRDefault="003241D5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14265" w:history="1">
            <w:r w:rsidR="00550F26" w:rsidRPr="0083174C">
              <w:rPr>
                <w:rStyle w:val="Hipervnculo"/>
              </w:rPr>
              <w:t>1.1.1</w:t>
            </w:r>
            <w:r w:rsidR="00550F26"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="00550F26" w:rsidRPr="0083174C">
              <w:rPr>
                <w:rStyle w:val="Hipervnculo"/>
              </w:rPr>
              <w:t>Introducción</w:t>
            </w:r>
            <w:r w:rsidR="00550F26">
              <w:rPr>
                <w:webHidden/>
              </w:rPr>
              <w:tab/>
            </w:r>
            <w:r w:rsidR="00550F26">
              <w:rPr>
                <w:webHidden/>
              </w:rPr>
              <w:fldChar w:fldCharType="begin"/>
            </w:r>
            <w:r w:rsidR="00550F26">
              <w:rPr>
                <w:webHidden/>
              </w:rPr>
              <w:instrText xml:space="preserve"> PAGEREF _Toc235714265 \h </w:instrText>
            </w:r>
            <w:r w:rsidR="00550F26">
              <w:rPr>
                <w:webHidden/>
              </w:rPr>
            </w:r>
            <w:r w:rsidR="00550F26">
              <w:rPr>
                <w:webHidden/>
              </w:rPr>
              <w:fldChar w:fldCharType="separate"/>
            </w:r>
            <w:r w:rsidR="00550F26">
              <w:rPr>
                <w:webHidden/>
              </w:rPr>
              <w:t>3</w:t>
            </w:r>
            <w:r w:rsidR="00550F26">
              <w:rPr>
                <w:webHidden/>
              </w:rPr>
              <w:fldChar w:fldCharType="end"/>
            </w:r>
          </w:hyperlink>
        </w:p>
        <w:p w14:paraId="572A2B87" w14:textId="4DE7C32B" w:rsidR="00550F26" w:rsidRDefault="00550F26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66" w:history="1">
            <w:r w:rsidRPr="0083174C">
              <w:rPr>
                <w:rStyle w:val="Hipervnculo"/>
              </w:rPr>
              <w:t>1.1.2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Arquitectura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7D4BD2D" w14:textId="1453D676" w:rsidR="00550F26" w:rsidRDefault="00550F26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67" w:history="1">
            <w:r w:rsidRPr="0083174C">
              <w:rPr>
                <w:rStyle w:val="Hipervnculo"/>
              </w:rPr>
              <w:t>1.1.3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IP Planing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6A26BE" w14:textId="7C9A8079" w:rsidR="00550F26" w:rsidRDefault="00550F26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68" w:history="1">
            <w:r w:rsidRPr="0083174C">
              <w:rPr>
                <w:rStyle w:val="Hipervnculo"/>
                <w:rFonts w:eastAsia="Arial" w:cs="Arial"/>
              </w:rPr>
              <w:t>1.1.4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 w:cs="Arial"/>
              </w:rPr>
              <w:t>Agregado de nodos worker a oseinfrait01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5CEDC4" w14:textId="7A5F4F16" w:rsidR="00550F26" w:rsidRDefault="00550F26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69" w:history="1">
            <w:r w:rsidRPr="0083174C">
              <w:rPr>
                <w:rStyle w:val="Hipervnculo"/>
              </w:rPr>
              <w:t>1.1.5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Obtención del ignition file de los nodos worker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1A2829" w14:textId="3DC09AE0" w:rsidR="00550F26" w:rsidRDefault="00550F26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0" w:history="1">
            <w:r w:rsidRPr="0083174C">
              <w:rPr>
                <w:rStyle w:val="Hipervnculo"/>
              </w:rPr>
              <w:t>1.1.6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Booteo de las imagenes en las vms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8369F5" w14:textId="7231FEFD" w:rsidR="00550F26" w:rsidRDefault="00550F26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1" w:history="1">
            <w:r w:rsidRPr="0083174C">
              <w:rPr>
                <w:rStyle w:val="Hipervnculo"/>
                <w:rFonts w:eastAsia="Arial" w:cs="Arial"/>
              </w:rPr>
              <w:t>1.1.7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 w:cs="Arial"/>
              </w:rPr>
              <w:t>Join de los nodos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884DDA2" w14:textId="1AC5ABBE" w:rsidR="00550F26" w:rsidRDefault="00550F26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2" w:history="1">
            <w:r w:rsidRPr="0083174C">
              <w:rPr>
                <w:rStyle w:val="Hipervnculo"/>
                <w:rFonts w:eastAsia="Arial"/>
                <w:lang w:val="en-US"/>
              </w:rPr>
              <w:t>1.1.8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  <w:lang w:val="en-US"/>
              </w:rPr>
              <w:t>Node selectors apigee-data y apigee-runtime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C374C9E" w14:textId="1FCFED83" w:rsidR="00550F26" w:rsidRDefault="00550F26">
          <w:pPr>
            <w:pStyle w:val="TDC3"/>
            <w:tabs>
              <w:tab w:val="left" w:pos="718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3" w:history="1">
            <w:r w:rsidRPr="0083174C">
              <w:rPr>
                <w:rStyle w:val="Hipervnculo"/>
                <w:rFonts w:eastAsia="Arial"/>
              </w:rPr>
              <w:t>1.1.9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Descarga los charts de Apigee Helm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0832F27" w14:textId="14D6AF1F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4" w:history="1">
            <w:r w:rsidRPr="0083174C">
              <w:rPr>
                <w:rStyle w:val="Hipervnculo"/>
                <w:rFonts w:cs="Arial"/>
                <w:lang w:eastAsia="es-AR"/>
              </w:rPr>
              <w:t>1.1.10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cs="Arial"/>
                <w:bCs/>
              </w:rPr>
              <w:t>Extrae gráficos de Helm para Apigee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3B4B86B" w14:textId="730BA384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5" w:history="1">
            <w:r w:rsidRPr="0083174C">
              <w:rPr>
                <w:rStyle w:val="Hipervnculo"/>
                <w:rFonts w:eastAsia="Arial"/>
              </w:rPr>
              <w:t>1.1.11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Creación service account para desa/test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713C521" w14:textId="59A1903F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6" w:history="1">
            <w:r w:rsidRPr="0083174C">
              <w:rPr>
                <w:rStyle w:val="Hipervnculo"/>
                <w:rFonts w:eastAsia="Arial"/>
              </w:rPr>
              <w:t>1.1.12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Configura la autenticación de la cuenta de servicio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C7E37D0" w14:textId="59BDB3DA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7" w:history="1">
            <w:r w:rsidRPr="0083174C">
              <w:rPr>
                <w:rStyle w:val="Hipervnculo"/>
                <w:rFonts w:eastAsia="Arial"/>
              </w:rPr>
              <w:t>1.1.13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Registrar Service Account en GCP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1300293" w14:textId="4D9BD95D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8" w:history="1">
            <w:r w:rsidRPr="0083174C">
              <w:rPr>
                <w:rStyle w:val="Hipervnculo"/>
              </w:rPr>
              <w:t>1.1.14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Certificados tls para dominio claro.amx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9DF9D57" w14:textId="519BE511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79" w:history="1">
            <w:r w:rsidRPr="0083174C">
              <w:rPr>
                <w:rStyle w:val="Hipervnculo"/>
              </w:rPr>
              <w:t>1.1.15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Secrets  para dominios .ar .uy y .py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2A3E793" w14:textId="3F3B8662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0" w:history="1">
            <w:r w:rsidRPr="0083174C">
              <w:rPr>
                <w:rStyle w:val="Hipervnculo"/>
                <w:rFonts w:eastAsia="Arial"/>
              </w:rPr>
              <w:t>1.1.16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Archivo overrides-desa.yaml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4F7CB7D" w14:textId="1D49AE46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1" w:history="1">
            <w:r w:rsidRPr="0083174C">
              <w:rPr>
                <w:rStyle w:val="Hipervnculo"/>
                <w:rFonts w:eastAsia="Arial"/>
              </w:rPr>
              <w:t>1.1.17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Permitir acceso al plano de control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146797D" w14:textId="1EBD2DE6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2" w:history="1">
            <w:r w:rsidRPr="0083174C">
              <w:rPr>
                <w:rStyle w:val="Hipervnculo"/>
                <w:rFonts w:eastAsia="Arial"/>
              </w:rPr>
              <w:t>1.1.18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Instalar cert-manager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7AF8CA5" w14:textId="5BD272E3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3" w:history="1">
            <w:r w:rsidRPr="0083174C">
              <w:rPr>
                <w:rStyle w:val="Hipervnculo"/>
                <w:rFonts w:eastAsia="Arial"/>
              </w:rPr>
              <w:t>1.1.19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Instalar los CRD de Apigee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4B386C8" w14:textId="75F9D8AD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4" w:history="1">
            <w:r w:rsidRPr="0083174C">
              <w:rPr>
                <w:rStyle w:val="Hipervnculo"/>
                <w:rFonts w:eastAsia="Arial"/>
              </w:rPr>
              <w:t>1.1.20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Permitir registries externas en el cluster OCP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64695A1" w14:textId="7AAD905E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5" w:history="1">
            <w:r w:rsidRPr="0083174C">
              <w:rPr>
                <w:rStyle w:val="Hipervnculo"/>
                <w:rFonts w:eastAsia="Arial"/>
              </w:rPr>
              <w:t>1.1.21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rFonts w:eastAsia="Arial"/>
              </w:rPr>
              <w:t>Instalacion de Apigee-operator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5CE6F556" w14:textId="5BFF9CB8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6" w:history="1">
            <w:r w:rsidRPr="0083174C">
              <w:rPr>
                <w:rStyle w:val="Hipervnculo"/>
                <w:lang w:val="en-US"/>
              </w:rPr>
              <w:t>1.1.22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  <w:lang w:val="en-US"/>
              </w:rPr>
              <w:t>Cassandra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35ED8C2" w14:textId="4F513C85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7" w:history="1">
            <w:r w:rsidRPr="0083174C">
              <w:rPr>
                <w:rStyle w:val="Hipervnculo"/>
              </w:rPr>
              <w:t>1.1.23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Telemetría (Telemetry)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8AE4F44" w14:textId="5A15794D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8" w:history="1">
            <w:r w:rsidRPr="0083174C">
              <w:rPr>
                <w:rStyle w:val="Hipervnculo"/>
              </w:rPr>
              <w:t>1.1.24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Redis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2238D71" w14:textId="71A54A4C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89" w:history="1">
            <w:r w:rsidRPr="0083174C">
              <w:rPr>
                <w:rStyle w:val="Hipervnculo"/>
              </w:rPr>
              <w:t>1.1.25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Ingress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8F5E232" w14:textId="06407B0F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90" w:history="1">
            <w:r w:rsidRPr="0083174C">
              <w:rPr>
                <w:rStyle w:val="Hipervnculo"/>
              </w:rPr>
              <w:t>1.1.26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Organización (Org)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1BF37035" w14:textId="71EDFC44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91" w:history="1">
            <w:r w:rsidRPr="0083174C">
              <w:rPr>
                <w:rStyle w:val="Hipervnculo"/>
              </w:rPr>
              <w:t>1.1.27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Entornos (envs) y virtual hosts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5246523" w14:textId="0A981097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92" w:history="1">
            <w:r w:rsidRPr="0083174C">
              <w:rPr>
                <w:rStyle w:val="Hipervnculo"/>
              </w:rPr>
              <w:t>1.1.28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Verificación envs y env groups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048DF49" w14:textId="39B2CD07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93" w:history="1">
            <w:r w:rsidRPr="0083174C">
              <w:rPr>
                <w:rStyle w:val="Hipervnculo"/>
              </w:rPr>
              <w:t>1.1.29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Verificación permisos y conexión a GCP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6AAB8C1" w14:textId="3F3EF8D6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94" w:history="1">
            <w:r w:rsidRPr="0083174C">
              <w:rPr>
                <w:rStyle w:val="Hipervnculo"/>
              </w:rPr>
              <w:t>1.1.30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Creación de  API proxys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E7E97A9" w14:textId="5343D846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95" w:history="1">
            <w:r w:rsidRPr="0083174C">
              <w:rPr>
                <w:rStyle w:val="Hipervnculo"/>
              </w:rPr>
              <w:t>1.1.31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Chequeando status de conexion entre runtime y control plane: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798CF62C" w14:textId="098B8C7B" w:rsidR="00550F26" w:rsidRDefault="00550F26">
          <w:pPr>
            <w:pStyle w:val="TDC3"/>
            <w:tabs>
              <w:tab w:val="left" w:pos="836"/>
            </w:tabs>
            <w:rPr>
              <w:rFonts w:eastAsiaTheme="minorEastAsia" w:cstheme="minorBidi"/>
              <w:smallCaps w:val="0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5714296" w:history="1">
            <w:r w:rsidRPr="0083174C">
              <w:rPr>
                <w:rStyle w:val="Hipervnculo"/>
              </w:rPr>
              <w:t>1.1.32</w:t>
            </w:r>
            <w:r>
              <w:rPr>
                <w:rFonts w:eastAsiaTheme="minorEastAsia" w:cstheme="minorBidi"/>
                <w:smallCaps w:val="0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83174C">
              <w:rPr>
                <w:rStyle w:val="Hipervnculo"/>
              </w:rPr>
              <w:t>Verificar la creación de un proxy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_Toc235714296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11EE6C87" w14:textId="2FCCF6A3" w:rsidR="003241D5" w:rsidRDefault="003241D5">
          <w:r>
            <w:rPr>
              <w:b/>
              <w:bCs/>
              <w:lang w:val="es-ES"/>
            </w:rPr>
            <w:fldChar w:fldCharType="end"/>
          </w:r>
        </w:p>
      </w:sdtContent>
    </w:sdt>
    <w:p w14:paraId="409B0048" w14:textId="77777777" w:rsidR="00A148B0" w:rsidRDefault="00A148B0">
      <w:pPr>
        <w:rPr>
          <w:rFonts w:ascii="Calibri Light" w:hAnsi="Calibri Light"/>
          <w:color w:val="FF0000"/>
          <w:sz w:val="32"/>
        </w:rPr>
      </w:pPr>
    </w:p>
    <w:p w14:paraId="1AE27F83" w14:textId="77777777" w:rsidR="00A148B0" w:rsidRDefault="00A148B0">
      <w:pPr>
        <w:rPr>
          <w:rFonts w:ascii="Calibri Light" w:hAnsi="Calibri Light"/>
          <w:color w:val="FF0000"/>
          <w:sz w:val="32"/>
        </w:rPr>
      </w:pPr>
    </w:p>
    <w:p w14:paraId="5B40A517" w14:textId="77777777" w:rsidR="00A148B0" w:rsidRDefault="00A148B0">
      <w:pPr>
        <w:rPr>
          <w:rFonts w:ascii="Calibri Light" w:hAnsi="Calibri Light"/>
          <w:color w:val="FF0000"/>
          <w:sz w:val="32"/>
        </w:rPr>
      </w:pPr>
    </w:p>
    <w:p w14:paraId="58AED83F" w14:textId="77777777" w:rsidR="00A148B0" w:rsidRDefault="00A148B0">
      <w:pPr>
        <w:rPr>
          <w:rFonts w:ascii="Calibri Light" w:hAnsi="Calibri Light"/>
          <w:color w:val="FF0000"/>
          <w:sz w:val="32"/>
        </w:rPr>
      </w:pPr>
    </w:p>
    <w:p w14:paraId="1F8470AD" w14:textId="77777777" w:rsidR="00A148B0" w:rsidRDefault="00A148B0">
      <w:pPr>
        <w:rPr>
          <w:rFonts w:ascii="Calibri Light" w:hAnsi="Calibri Light"/>
          <w:color w:val="FF0000"/>
          <w:sz w:val="32"/>
        </w:rPr>
      </w:pPr>
    </w:p>
    <w:p w14:paraId="4C6D30B7" w14:textId="77777777" w:rsidR="00A148B0" w:rsidRDefault="00A148B0">
      <w:pPr>
        <w:rPr>
          <w:rFonts w:ascii="Calibri Light" w:hAnsi="Calibri Light"/>
          <w:color w:val="FF0000"/>
          <w:sz w:val="32"/>
        </w:rPr>
      </w:pPr>
    </w:p>
    <w:p w14:paraId="6417D921" w14:textId="77777777" w:rsidR="00A148B0" w:rsidRDefault="00A148B0">
      <w:pPr>
        <w:rPr>
          <w:rFonts w:ascii="Calibri Light" w:hAnsi="Calibri Light"/>
          <w:color w:val="FF0000"/>
          <w:sz w:val="32"/>
        </w:rPr>
      </w:pPr>
    </w:p>
    <w:p w14:paraId="6B104D20" w14:textId="32CD0A68" w:rsidR="00A148B0" w:rsidRDefault="00A148B0" w:rsidP="00E928A5">
      <w:pPr>
        <w:jc w:val="both"/>
        <w:rPr>
          <w:rFonts w:ascii="Calibri Light" w:hAnsi="Calibri Light"/>
          <w:color w:val="FF0000"/>
          <w:sz w:val="32"/>
        </w:rPr>
      </w:pPr>
    </w:p>
    <w:p w14:paraId="7F150B8C" w14:textId="77777777" w:rsidR="00A148B0" w:rsidRDefault="00A148B0">
      <w:pPr>
        <w:rPr>
          <w:rFonts w:ascii="Calibri Light" w:hAnsi="Calibri Light"/>
          <w:color w:val="FF0000"/>
          <w:sz w:val="32"/>
        </w:rPr>
      </w:pPr>
      <w:r>
        <w:rPr>
          <w:rFonts w:ascii="Calibri Light" w:hAnsi="Calibri Light"/>
          <w:color w:val="FF0000"/>
          <w:sz w:val="32"/>
        </w:rPr>
        <w:lastRenderedPageBreak/>
        <w:br w:type="page"/>
      </w:r>
    </w:p>
    <w:p w14:paraId="38E0B52A" w14:textId="77777777" w:rsidR="003241D5" w:rsidRDefault="003241D5">
      <w:pPr>
        <w:rPr>
          <w:rFonts w:ascii="Calibri Light" w:hAnsi="Calibri Light"/>
          <w:color w:val="FF0000"/>
          <w:sz w:val="32"/>
        </w:rPr>
      </w:pPr>
    </w:p>
    <w:p w14:paraId="1830964F" w14:textId="77777777" w:rsidR="003241D5" w:rsidRDefault="003241D5">
      <w:pPr>
        <w:rPr>
          <w:rFonts w:ascii="Calibri Light" w:hAnsi="Calibri Light"/>
          <w:color w:val="FF0000"/>
          <w:sz w:val="32"/>
        </w:rPr>
      </w:pPr>
    </w:p>
    <w:p w14:paraId="0C61568F" w14:textId="77777777" w:rsidR="00805885" w:rsidRDefault="00805885">
      <w:pPr>
        <w:rPr>
          <w:rFonts w:ascii="Calibri Light" w:hAnsi="Calibri Light"/>
          <w:color w:val="FF0000"/>
          <w:sz w:val="32"/>
        </w:rPr>
      </w:pPr>
    </w:p>
    <w:p w14:paraId="07A38F73" w14:textId="5846E434" w:rsidR="000F6002" w:rsidRPr="0037711D" w:rsidRDefault="5E136AC6" w:rsidP="00EB6D28">
      <w:pPr>
        <w:pStyle w:val="Ttulo3"/>
        <w:rPr>
          <w:sz w:val="28"/>
          <w:szCs w:val="28"/>
        </w:rPr>
      </w:pPr>
      <w:bookmarkStart w:id="12" w:name="_Toc1845154822"/>
      <w:bookmarkStart w:id="13" w:name="_Toc235714265"/>
      <w:r w:rsidRPr="0037711D">
        <w:rPr>
          <w:sz w:val="28"/>
          <w:szCs w:val="28"/>
        </w:rPr>
        <w:t>Introducción</w:t>
      </w:r>
      <w:bookmarkEnd w:id="12"/>
      <w:bookmarkEnd w:id="13"/>
    </w:p>
    <w:p w14:paraId="057A9506" w14:textId="52B5B617" w:rsidR="00AC4F6F" w:rsidRPr="0037711D" w:rsidRDefault="4DDBF865" w:rsidP="0078261B">
      <w:pPr>
        <w:spacing w:before="120" w:after="240" w:line="360" w:lineRule="auto"/>
        <w:jc w:val="both"/>
        <w:rPr>
          <w:rFonts w:eastAsia="Arial" w:cs="Arial"/>
        </w:rPr>
      </w:pPr>
      <w:bookmarkStart w:id="14" w:name="_Toc49533074"/>
      <w:r w:rsidRPr="0037711D">
        <w:rPr>
          <w:rFonts w:eastAsia="Arial" w:cs="Arial"/>
        </w:rPr>
        <w:t>El objetivo d</w:t>
      </w:r>
      <w:r w:rsidR="3635C517" w:rsidRPr="0037711D">
        <w:rPr>
          <w:rFonts w:eastAsia="Arial" w:cs="Arial"/>
        </w:rPr>
        <w:t xml:space="preserve">el documento es </w:t>
      </w:r>
      <w:r w:rsidR="7F3301BD" w:rsidRPr="0037711D">
        <w:rPr>
          <w:rFonts w:eastAsia="Arial" w:cs="Arial"/>
        </w:rPr>
        <w:t>detallar</w:t>
      </w:r>
      <w:r w:rsidR="2C592401" w:rsidRPr="0037711D">
        <w:rPr>
          <w:rFonts w:eastAsia="Arial" w:cs="Arial"/>
        </w:rPr>
        <w:t xml:space="preserve"> el</w:t>
      </w:r>
      <w:r w:rsidR="6DF18C28" w:rsidRPr="0037711D">
        <w:rPr>
          <w:rFonts w:eastAsia="Arial" w:cs="Arial"/>
        </w:rPr>
        <w:t xml:space="preserve"> paso a </w:t>
      </w:r>
      <w:r w:rsidR="318286A2" w:rsidRPr="0037711D">
        <w:rPr>
          <w:rFonts w:eastAsia="Arial" w:cs="Arial"/>
        </w:rPr>
        <w:t>paso del</w:t>
      </w:r>
      <w:r w:rsidR="389B98F9" w:rsidRPr="0037711D">
        <w:rPr>
          <w:rFonts w:eastAsia="Arial" w:cs="Arial"/>
        </w:rPr>
        <w:t xml:space="preserve"> </w:t>
      </w:r>
      <w:r w:rsidR="08A0F40C" w:rsidRPr="0037711D">
        <w:rPr>
          <w:rFonts w:eastAsia="Arial" w:cs="Arial"/>
        </w:rPr>
        <w:t xml:space="preserve">deploy </w:t>
      </w:r>
      <w:r w:rsidR="005B2159" w:rsidRPr="0037711D">
        <w:rPr>
          <w:rFonts w:eastAsia="Arial" w:cs="Arial"/>
        </w:rPr>
        <w:t xml:space="preserve">de Apigee Hybrid </w:t>
      </w:r>
      <w:r w:rsidR="00A832AD" w:rsidRPr="0037711D">
        <w:rPr>
          <w:rFonts w:eastAsia="Arial" w:cs="Arial"/>
        </w:rPr>
        <w:t xml:space="preserve">sobre el cluster </w:t>
      </w:r>
      <w:r w:rsidR="00166E1C" w:rsidRPr="0037711D">
        <w:rPr>
          <w:rFonts w:eastAsia="Arial" w:cs="Arial"/>
        </w:rPr>
        <w:t>oseinfrait01</w:t>
      </w:r>
      <w:r w:rsidR="00307734" w:rsidRPr="0037711D">
        <w:rPr>
          <w:rFonts w:eastAsia="Arial" w:cs="Arial"/>
        </w:rPr>
        <w:t>. E</w:t>
      </w:r>
      <w:r w:rsidR="00982A09" w:rsidRPr="0037711D">
        <w:rPr>
          <w:rFonts w:eastAsia="Arial" w:cs="Arial"/>
        </w:rPr>
        <w:t>l</w:t>
      </w:r>
      <w:r w:rsidR="00307734" w:rsidRPr="0037711D">
        <w:rPr>
          <w:rFonts w:eastAsia="Arial" w:cs="Arial"/>
        </w:rPr>
        <w:t xml:space="preserve"> mismo consta  de distintas etapas que se detallaran en este documento</w:t>
      </w:r>
      <w:r w:rsidR="00002DD5" w:rsidRPr="0037711D">
        <w:rPr>
          <w:rFonts w:eastAsia="Arial" w:cs="Arial"/>
        </w:rPr>
        <w:t xml:space="preserve"> tanto sobre la plataforma on pr</w:t>
      </w:r>
      <w:r w:rsidR="008343D8" w:rsidRPr="0037711D">
        <w:rPr>
          <w:rFonts w:eastAsia="Arial" w:cs="Arial"/>
        </w:rPr>
        <w:t>e</w:t>
      </w:r>
      <w:r w:rsidR="00002DD5" w:rsidRPr="0037711D">
        <w:rPr>
          <w:rFonts w:eastAsia="Arial" w:cs="Arial"/>
        </w:rPr>
        <w:t xml:space="preserve">mise </w:t>
      </w:r>
      <w:r w:rsidR="008343D8" w:rsidRPr="0037711D">
        <w:rPr>
          <w:rFonts w:eastAsia="Arial" w:cs="Arial"/>
        </w:rPr>
        <w:t>como en GCP.</w:t>
      </w:r>
    </w:p>
    <w:p w14:paraId="389EE899" w14:textId="1E6F515E" w:rsidR="00F05065" w:rsidRPr="002B4EFC" w:rsidRDefault="6D87719A" w:rsidP="00A80BFA">
      <w:pPr>
        <w:pStyle w:val="Ttulo3"/>
        <w:rPr>
          <w:sz w:val="28"/>
          <w:szCs w:val="24"/>
        </w:rPr>
      </w:pPr>
      <w:bookmarkStart w:id="15" w:name="_Toc773261655"/>
      <w:bookmarkStart w:id="16" w:name="_Toc235714266"/>
      <w:bookmarkEnd w:id="14"/>
      <w:r w:rsidRPr="002B4EFC">
        <w:rPr>
          <w:sz w:val="28"/>
          <w:szCs w:val="24"/>
        </w:rPr>
        <w:t>A</w:t>
      </w:r>
      <w:r w:rsidR="0560293C" w:rsidRPr="002B4EFC">
        <w:rPr>
          <w:sz w:val="28"/>
          <w:szCs w:val="24"/>
        </w:rPr>
        <w:t>rquitectura</w:t>
      </w:r>
      <w:bookmarkEnd w:id="15"/>
      <w:bookmarkEnd w:id="16"/>
    </w:p>
    <w:p w14:paraId="3D98F628" w14:textId="77777777" w:rsidR="009E1445" w:rsidRDefault="009E1445" w:rsidP="004824B2">
      <w:pPr>
        <w:spacing w:after="120" w:line="360" w:lineRule="auto"/>
        <w:jc w:val="both"/>
        <w:rPr>
          <w:rFonts w:ascii="Calibri Light" w:hAnsi="Calibri Light"/>
          <w:sz w:val="22"/>
        </w:rPr>
      </w:pPr>
    </w:p>
    <w:p w14:paraId="6B6FF4C7" w14:textId="2AC70F22" w:rsidR="00C32414" w:rsidRPr="002B4EFC" w:rsidRDefault="28B415EB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  <w:r w:rsidRPr="002B4EFC">
        <w:rPr>
          <w:rFonts w:eastAsia="Arial" w:cs="Arial"/>
          <w:sz w:val="24"/>
          <w:szCs w:val="24"/>
        </w:rPr>
        <w:t xml:space="preserve">En este deploy se </w:t>
      </w:r>
      <w:r w:rsidR="0A5021B8" w:rsidRPr="002B4EFC">
        <w:rPr>
          <w:rFonts w:eastAsia="Arial" w:cs="Arial"/>
          <w:sz w:val="24"/>
          <w:szCs w:val="24"/>
        </w:rPr>
        <w:t>optó</w:t>
      </w:r>
      <w:r w:rsidRPr="002B4EFC">
        <w:rPr>
          <w:rFonts w:eastAsia="Arial" w:cs="Arial"/>
          <w:sz w:val="24"/>
          <w:szCs w:val="24"/>
        </w:rPr>
        <w:t xml:space="preserve"> por </w:t>
      </w:r>
      <w:r w:rsidR="002E5DC0" w:rsidRPr="002B4EFC">
        <w:rPr>
          <w:rFonts w:eastAsia="Arial" w:cs="Arial"/>
          <w:sz w:val="24"/>
          <w:szCs w:val="24"/>
        </w:rPr>
        <w:t>agregar</w:t>
      </w:r>
      <w:r w:rsidR="001405C0" w:rsidRPr="002B4EFC">
        <w:rPr>
          <w:rFonts w:eastAsia="Arial" w:cs="Arial"/>
          <w:sz w:val="24"/>
          <w:szCs w:val="24"/>
        </w:rPr>
        <w:t xml:space="preserve"> nodos worker al cluster </w:t>
      </w:r>
      <w:r w:rsidR="00166E1C" w:rsidRPr="002B4EFC">
        <w:rPr>
          <w:rFonts w:eastAsia="Arial" w:cs="Arial"/>
          <w:sz w:val="24"/>
          <w:szCs w:val="24"/>
        </w:rPr>
        <w:t>oseinfrait01</w:t>
      </w:r>
      <w:r w:rsidR="00EF0682" w:rsidRPr="002B4EFC">
        <w:rPr>
          <w:rFonts w:eastAsia="Arial" w:cs="Arial"/>
          <w:sz w:val="24"/>
          <w:szCs w:val="24"/>
        </w:rPr>
        <w:t xml:space="preserve">. Los nodos agregados fueron </w:t>
      </w:r>
      <w:r w:rsidR="0024098D" w:rsidRPr="002B4EFC">
        <w:rPr>
          <w:rFonts w:eastAsia="Arial" w:cs="Arial"/>
          <w:sz w:val="24"/>
          <w:szCs w:val="24"/>
        </w:rPr>
        <w:t xml:space="preserve">configurados con los </w:t>
      </w:r>
      <w:r w:rsidR="006551E4" w:rsidRPr="002B4EFC">
        <w:rPr>
          <w:rFonts w:eastAsia="Arial" w:cs="Arial"/>
          <w:sz w:val="24"/>
          <w:szCs w:val="24"/>
        </w:rPr>
        <w:t xml:space="preserve">siguientes </w:t>
      </w:r>
      <w:r w:rsidR="0024098D" w:rsidRPr="002B4EFC">
        <w:rPr>
          <w:rFonts w:eastAsia="Arial" w:cs="Arial"/>
          <w:sz w:val="24"/>
          <w:szCs w:val="24"/>
        </w:rPr>
        <w:t>node selector</w:t>
      </w:r>
      <w:r w:rsidR="006551E4" w:rsidRPr="002B4EFC">
        <w:rPr>
          <w:rFonts w:eastAsia="Arial" w:cs="Arial"/>
          <w:sz w:val="24"/>
          <w:szCs w:val="24"/>
        </w:rPr>
        <w:t>:</w:t>
      </w:r>
    </w:p>
    <w:p w14:paraId="0CDEE443" w14:textId="6A34DF1E" w:rsidR="007B6530" w:rsidRPr="002B4EFC" w:rsidRDefault="00861254" w:rsidP="00297EEF">
      <w:pPr>
        <w:pStyle w:val="Prrafodelista"/>
        <w:numPr>
          <w:ilvl w:val="0"/>
          <w:numId w:val="2"/>
        </w:numPr>
        <w:spacing w:after="120" w:line="360" w:lineRule="auto"/>
        <w:jc w:val="both"/>
        <w:rPr>
          <w:rFonts w:eastAsia="Arial" w:cs="Arial"/>
          <w:sz w:val="24"/>
          <w:szCs w:val="24"/>
        </w:rPr>
      </w:pPr>
      <w:r w:rsidRPr="002B4EFC">
        <w:rPr>
          <w:rFonts w:eastAsia="Arial" w:cs="Arial"/>
          <w:sz w:val="24"/>
          <w:szCs w:val="24"/>
        </w:rPr>
        <w:t xml:space="preserve">Apigee-data: Son los nodos que correrán Cassandra y </w:t>
      </w:r>
      <w:r w:rsidR="00166E1C" w:rsidRPr="002B4EFC">
        <w:rPr>
          <w:rFonts w:eastAsia="Arial" w:cs="Arial"/>
          <w:sz w:val="24"/>
          <w:szCs w:val="24"/>
        </w:rPr>
        <w:t xml:space="preserve">tendrán asociados los pv ( </w:t>
      </w:r>
      <w:proofErr w:type="spellStart"/>
      <w:r w:rsidR="00166E1C" w:rsidRPr="002B4EFC">
        <w:rPr>
          <w:rFonts w:eastAsia="Arial" w:cs="Arial"/>
          <w:sz w:val="24"/>
          <w:szCs w:val="24"/>
        </w:rPr>
        <w:t>pshisical</w:t>
      </w:r>
      <w:proofErr w:type="spellEnd"/>
      <w:r w:rsidR="00166E1C" w:rsidRPr="002B4EFC">
        <w:rPr>
          <w:rFonts w:eastAsia="Arial" w:cs="Arial"/>
          <w:sz w:val="24"/>
          <w:szCs w:val="24"/>
        </w:rPr>
        <w:t xml:space="preserve"> </w:t>
      </w:r>
      <w:proofErr w:type="spellStart"/>
      <w:r w:rsidR="00166E1C" w:rsidRPr="002B4EFC">
        <w:rPr>
          <w:rFonts w:eastAsia="Arial" w:cs="Arial"/>
          <w:sz w:val="24"/>
          <w:szCs w:val="24"/>
        </w:rPr>
        <w:t>volumes</w:t>
      </w:r>
      <w:proofErr w:type="spellEnd"/>
      <w:r w:rsidR="00166E1C" w:rsidRPr="002B4EFC">
        <w:rPr>
          <w:rFonts w:eastAsia="Arial" w:cs="Arial"/>
          <w:sz w:val="24"/>
          <w:szCs w:val="24"/>
        </w:rPr>
        <w:t xml:space="preserve">) necesarios </w:t>
      </w:r>
      <w:r w:rsidR="00C65174" w:rsidRPr="002B4EFC">
        <w:rPr>
          <w:rFonts w:eastAsia="Arial" w:cs="Arial"/>
          <w:sz w:val="24"/>
          <w:szCs w:val="24"/>
        </w:rPr>
        <w:t xml:space="preserve">para </w:t>
      </w:r>
      <w:r w:rsidR="006608E3" w:rsidRPr="002B4EFC">
        <w:rPr>
          <w:rFonts w:eastAsia="Arial" w:cs="Arial"/>
          <w:sz w:val="24"/>
          <w:szCs w:val="24"/>
        </w:rPr>
        <w:t>tener persistencia</w:t>
      </w:r>
      <w:r w:rsidR="00CA3061" w:rsidRPr="002B4EFC">
        <w:rPr>
          <w:rFonts w:eastAsia="Arial" w:cs="Arial"/>
          <w:sz w:val="24"/>
          <w:szCs w:val="24"/>
        </w:rPr>
        <w:t xml:space="preserve"> de  datos.</w:t>
      </w:r>
    </w:p>
    <w:p w14:paraId="55D677D7" w14:textId="3142B947" w:rsidR="00CA3061" w:rsidRPr="002B4EFC" w:rsidRDefault="00CA3061" w:rsidP="00297EEF">
      <w:pPr>
        <w:pStyle w:val="Prrafodelista"/>
        <w:numPr>
          <w:ilvl w:val="0"/>
          <w:numId w:val="2"/>
        </w:numPr>
        <w:spacing w:after="120" w:line="360" w:lineRule="auto"/>
        <w:jc w:val="both"/>
        <w:rPr>
          <w:rFonts w:eastAsia="Arial" w:cs="Arial"/>
          <w:sz w:val="24"/>
          <w:szCs w:val="24"/>
        </w:rPr>
      </w:pPr>
      <w:r w:rsidRPr="002B4EFC">
        <w:rPr>
          <w:rFonts w:eastAsia="Arial" w:cs="Arial"/>
          <w:sz w:val="24"/>
          <w:szCs w:val="24"/>
        </w:rPr>
        <w:t>Apigee-</w:t>
      </w:r>
      <w:r w:rsidR="007E6694" w:rsidRPr="002B4EFC">
        <w:rPr>
          <w:rFonts w:eastAsia="Arial" w:cs="Arial"/>
          <w:sz w:val="24"/>
          <w:szCs w:val="24"/>
        </w:rPr>
        <w:t xml:space="preserve">runtime: </w:t>
      </w:r>
      <w:r w:rsidR="00A77661" w:rsidRPr="002B4EFC">
        <w:rPr>
          <w:rFonts w:eastAsia="Arial" w:cs="Arial"/>
          <w:sz w:val="24"/>
          <w:szCs w:val="24"/>
        </w:rPr>
        <w:t xml:space="preserve">Son los </w:t>
      </w:r>
      <w:r w:rsidR="001C6AED" w:rsidRPr="002B4EFC">
        <w:rPr>
          <w:rFonts w:eastAsia="Arial" w:cs="Arial"/>
          <w:sz w:val="24"/>
          <w:szCs w:val="24"/>
        </w:rPr>
        <w:t xml:space="preserve">nodos que procesan el tráfico real de </w:t>
      </w:r>
      <w:proofErr w:type="spellStart"/>
      <w:r w:rsidR="001C6AED" w:rsidRPr="002B4EFC">
        <w:rPr>
          <w:rFonts w:eastAsia="Arial" w:cs="Arial"/>
          <w:sz w:val="24"/>
          <w:szCs w:val="24"/>
        </w:rPr>
        <w:t>APIs</w:t>
      </w:r>
      <w:proofErr w:type="spellEnd"/>
      <w:r w:rsidR="001C6AED" w:rsidRPr="002B4EFC">
        <w:rPr>
          <w:rFonts w:eastAsia="Arial" w:cs="Arial"/>
          <w:sz w:val="24"/>
          <w:szCs w:val="24"/>
        </w:rPr>
        <w:t xml:space="preserve"> (ingress, proxies, OAuth, routing y policies)</w:t>
      </w:r>
      <w:r w:rsidR="004C5723" w:rsidRPr="002B4EFC">
        <w:rPr>
          <w:rFonts w:eastAsia="Arial" w:cs="Arial"/>
          <w:sz w:val="24"/>
          <w:szCs w:val="24"/>
        </w:rPr>
        <w:t>.</w:t>
      </w:r>
    </w:p>
    <w:p w14:paraId="30C09FA2" w14:textId="6A910DB2" w:rsidR="00AE488F" w:rsidRDefault="00754459" w:rsidP="085D34C8">
      <w:pPr>
        <w:spacing w:after="120" w:line="360" w:lineRule="auto"/>
        <w:jc w:val="both"/>
        <w:rPr>
          <w:rFonts w:eastAsia="Arial" w:cs="Arial"/>
        </w:rPr>
      </w:pPr>
      <w:r w:rsidRPr="002B4EFC">
        <w:rPr>
          <w:rFonts w:eastAsia="Arial" w:cs="Arial"/>
          <w:sz w:val="24"/>
          <w:szCs w:val="24"/>
        </w:rPr>
        <w:t xml:space="preserve">La solución requiere contar con la cantidad de 3 nodos apigee-data y 3 nodos apigee-runtime </w:t>
      </w:r>
      <w:r w:rsidR="007B4903" w:rsidRPr="002B4EFC">
        <w:rPr>
          <w:rFonts w:eastAsia="Arial" w:cs="Arial"/>
          <w:sz w:val="24"/>
          <w:szCs w:val="24"/>
        </w:rPr>
        <w:t>por motivos de alta disponibilidad</w:t>
      </w:r>
      <w:r w:rsidR="009546AB" w:rsidRPr="002B4EFC">
        <w:rPr>
          <w:rFonts w:eastAsia="Arial" w:cs="Arial"/>
          <w:sz w:val="24"/>
          <w:szCs w:val="24"/>
        </w:rPr>
        <w:t xml:space="preserve">. </w:t>
      </w:r>
      <w:r w:rsidR="007E4775" w:rsidRPr="002B4EFC">
        <w:rPr>
          <w:rFonts w:eastAsia="Arial" w:cs="Arial"/>
          <w:sz w:val="24"/>
          <w:szCs w:val="24"/>
        </w:rPr>
        <w:t>Apigee necesita tener 3 nodos para que funcione el quorum</w:t>
      </w:r>
      <w:r w:rsidR="00AE488F" w:rsidRPr="002B4EFC">
        <w:rPr>
          <w:rFonts w:eastAsia="Arial" w:cs="Arial"/>
          <w:sz w:val="24"/>
          <w:szCs w:val="24"/>
        </w:rPr>
        <w:t xml:space="preserve"> </w:t>
      </w:r>
      <w:r w:rsidR="00166AAA" w:rsidRPr="002B4EFC">
        <w:rPr>
          <w:rFonts w:eastAsia="Arial" w:cs="Arial"/>
          <w:sz w:val="24"/>
          <w:szCs w:val="24"/>
        </w:rPr>
        <w:t xml:space="preserve">y </w:t>
      </w:r>
      <w:r w:rsidR="00166AAA">
        <w:rPr>
          <w:rFonts w:eastAsia="Arial" w:cs="Arial"/>
        </w:rPr>
        <w:t xml:space="preserve">así </w:t>
      </w:r>
      <w:r w:rsidR="007E4775">
        <w:rPr>
          <w:rFonts w:eastAsia="Arial" w:cs="Arial"/>
        </w:rPr>
        <w:t xml:space="preserve"> </w:t>
      </w:r>
      <w:r w:rsidR="00AE488F">
        <w:rPr>
          <w:rFonts w:eastAsia="Arial" w:cs="Arial"/>
        </w:rPr>
        <w:t>garantizar</w:t>
      </w:r>
      <w:r w:rsidR="00166AAA">
        <w:rPr>
          <w:rFonts w:eastAsia="Arial" w:cs="Arial"/>
        </w:rPr>
        <w:t xml:space="preserve"> el</w:t>
      </w:r>
      <w:r w:rsidR="00AE488F">
        <w:rPr>
          <w:rFonts w:eastAsia="Arial" w:cs="Arial"/>
        </w:rPr>
        <w:t xml:space="preserve"> </w:t>
      </w:r>
      <w:r w:rsidR="00461097" w:rsidRPr="00461097">
        <w:rPr>
          <w:rFonts w:eastAsia="Arial" w:cs="Arial"/>
        </w:rPr>
        <w:t xml:space="preserve">procesamiento distribuido y </w:t>
      </w:r>
      <w:r w:rsidR="00166AAA">
        <w:rPr>
          <w:rFonts w:eastAsia="Arial" w:cs="Arial"/>
        </w:rPr>
        <w:t xml:space="preserve">la </w:t>
      </w:r>
      <w:r w:rsidR="00461097" w:rsidRPr="00461097">
        <w:rPr>
          <w:rFonts w:eastAsia="Arial" w:cs="Arial"/>
        </w:rPr>
        <w:t xml:space="preserve">tolerancia a fallos del tráfico de </w:t>
      </w:r>
      <w:proofErr w:type="spellStart"/>
      <w:r w:rsidR="00461097" w:rsidRPr="00461097">
        <w:rPr>
          <w:rFonts w:eastAsia="Arial" w:cs="Arial"/>
        </w:rPr>
        <w:t>APIs</w:t>
      </w:r>
      <w:proofErr w:type="spellEnd"/>
      <w:r w:rsidR="00AE488F">
        <w:rPr>
          <w:rFonts w:eastAsia="Arial" w:cs="Arial"/>
        </w:rPr>
        <w:t>.</w:t>
      </w:r>
    </w:p>
    <w:p w14:paraId="14327AF2" w14:textId="77777777" w:rsidR="00AE488F" w:rsidRDefault="00AE488F" w:rsidP="085D34C8">
      <w:pPr>
        <w:spacing w:after="120" w:line="360" w:lineRule="auto"/>
        <w:jc w:val="both"/>
        <w:rPr>
          <w:rFonts w:eastAsia="Arial" w:cs="Arial"/>
        </w:rPr>
      </w:pPr>
    </w:p>
    <w:p w14:paraId="40B5BA75" w14:textId="68B8CA36" w:rsidR="00F05065" w:rsidRPr="002B4EFC" w:rsidRDefault="2E4D8A1C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  <w:r w:rsidRPr="002B4EFC">
        <w:rPr>
          <w:rFonts w:eastAsia="Arial" w:cs="Arial"/>
          <w:sz w:val="24"/>
          <w:szCs w:val="24"/>
        </w:rPr>
        <w:t>El siguiente grafico nos muestra la</w:t>
      </w:r>
      <w:r w:rsidR="00F67B77" w:rsidRPr="002B4EFC">
        <w:rPr>
          <w:rFonts w:eastAsia="Arial" w:cs="Arial"/>
          <w:sz w:val="24"/>
          <w:szCs w:val="24"/>
        </w:rPr>
        <w:t xml:space="preserve"> </w:t>
      </w:r>
      <w:r w:rsidRPr="002B4EFC">
        <w:rPr>
          <w:rFonts w:eastAsia="Arial" w:cs="Arial"/>
          <w:sz w:val="24"/>
          <w:szCs w:val="24"/>
        </w:rPr>
        <w:t>arquitectura</w:t>
      </w:r>
      <w:r w:rsidR="00982A09" w:rsidRPr="002B4EFC">
        <w:rPr>
          <w:rFonts w:eastAsia="Arial" w:cs="Arial"/>
          <w:sz w:val="24"/>
          <w:szCs w:val="24"/>
        </w:rPr>
        <w:t xml:space="preserve"> openshift</w:t>
      </w:r>
      <w:r w:rsidRPr="002B4EFC">
        <w:rPr>
          <w:rFonts w:eastAsia="Arial" w:cs="Arial"/>
          <w:sz w:val="24"/>
          <w:szCs w:val="24"/>
        </w:rPr>
        <w:t xml:space="preserve"> </w:t>
      </w:r>
      <w:r w:rsidR="137231CA" w:rsidRPr="002B4EFC">
        <w:rPr>
          <w:rFonts w:eastAsia="Arial" w:cs="Arial"/>
          <w:sz w:val="24"/>
          <w:szCs w:val="24"/>
        </w:rPr>
        <w:t>de la plataforma:</w:t>
      </w:r>
    </w:p>
    <w:p w14:paraId="783A9BAA" w14:textId="7798F877" w:rsidR="004824B2" w:rsidRPr="002E5DC0" w:rsidRDefault="004824B2" w:rsidP="004824B2">
      <w:pPr>
        <w:spacing w:after="120" w:line="360" w:lineRule="auto"/>
        <w:jc w:val="both"/>
        <w:rPr>
          <w:rFonts w:ascii="Calibri Light" w:hAnsi="Calibri Light"/>
          <w:noProof/>
          <w:sz w:val="22"/>
          <w:lang w:eastAsia="en-US"/>
        </w:rPr>
      </w:pPr>
    </w:p>
    <w:p w14:paraId="66A8D280" w14:textId="30C4C89D" w:rsidR="00675B04" w:rsidRDefault="00675B04" w:rsidP="004824B2">
      <w:pPr>
        <w:spacing w:after="120" w:line="360" w:lineRule="auto"/>
        <w:jc w:val="both"/>
        <w:rPr>
          <w:rFonts w:ascii="Calibri Light" w:hAnsi="Calibri Light"/>
          <w:sz w:val="22"/>
        </w:rPr>
      </w:pPr>
      <w:r>
        <w:rPr>
          <w:rFonts w:ascii="Calibri Light" w:hAnsi="Calibri Light"/>
          <w:noProof/>
          <w:sz w:val="22"/>
        </w:rPr>
        <w:lastRenderedPageBreak/>
        <w:drawing>
          <wp:inline distT="0" distB="0" distL="0" distR="0" wp14:anchorId="0850FCBD" wp14:editId="2E0C8806">
            <wp:extent cx="4802798" cy="3201865"/>
            <wp:effectExtent l="0" t="0" r="0" b="0"/>
            <wp:docPr id="1997330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015" name="Imagen 1997330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463" cy="32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B9B1" w14:textId="77777777" w:rsidR="00CE13CF" w:rsidRDefault="00CE13CF" w:rsidP="004824B2">
      <w:pPr>
        <w:spacing w:after="120" w:line="360" w:lineRule="auto"/>
        <w:jc w:val="both"/>
        <w:rPr>
          <w:rFonts w:ascii="Calibri Light" w:hAnsi="Calibri Light"/>
          <w:sz w:val="22"/>
        </w:rPr>
      </w:pPr>
    </w:p>
    <w:p w14:paraId="4FE1C920" w14:textId="20E0E0C5" w:rsidR="009D32A0" w:rsidRDefault="00A80BFA" w:rsidP="00E948D3">
      <w:pPr>
        <w:pStyle w:val="Ttulo3"/>
      </w:pPr>
      <w:bookmarkStart w:id="17" w:name="_Toc235714267"/>
      <w:r w:rsidRPr="002B4EFC">
        <w:rPr>
          <w:sz w:val="28"/>
          <w:szCs w:val="24"/>
        </w:rPr>
        <w:t xml:space="preserve">IP </w:t>
      </w:r>
      <w:proofErr w:type="spellStart"/>
      <w:r w:rsidRPr="002B4EFC">
        <w:rPr>
          <w:sz w:val="28"/>
          <w:szCs w:val="24"/>
        </w:rPr>
        <w:t>P</w:t>
      </w:r>
      <w:r w:rsidR="002B4EFC">
        <w:rPr>
          <w:sz w:val="28"/>
          <w:szCs w:val="24"/>
        </w:rPr>
        <w:t>l</w:t>
      </w:r>
      <w:r w:rsidRPr="002B4EFC">
        <w:rPr>
          <w:sz w:val="28"/>
          <w:szCs w:val="24"/>
        </w:rPr>
        <w:t>aning</w:t>
      </w:r>
      <w:bookmarkEnd w:id="17"/>
      <w:proofErr w:type="spellEnd"/>
      <w:r w:rsidRPr="002B4EFC">
        <w:rPr>
          <w:sz w:val="28"/>
          <w:szCs w:val="24"/>
        </w:rPr>
        <w:t xml:space="preserve"> </w:t>
      </w:r>
    </w:p>
    <w:p w14:paraId="35AE8D76" w14:textId="77777777" w:rsidR="0043596B" w:rsidRPr="0043596B" w:rsidRDefault="0043596B" w:rsidP="0043596B"/>
    <w:p w14:paraId="71A87244" w14:textId="6C0913FB" w:rsidR="009D32A0" w:rsidRPr="002B4EFC" w:rsidRDefault="00986C0B" w:rsidP="004824B2">
      <w:pPr>
        <w:spacing w:after="120" w:line="360" w:lineRule="auto"/>
        <w:jc w:val="both"/>
        <w:rPr>
          <w:rFonts w:cs="Arial"/>
          <w:sz w:val="24"/>
          <w:szCs w:val="22"/>
        </w:rPr>
      </w:pPr>
      <w:r w:rsidRPr="002B4EFC">
        <w:rPr>
          <w:rFonts w:cs="Arial"/>
          <w:sz w:val="24"/>
          <w:szCs w:val="22"/>
        </w:rPr>
        <w:t xml:space="preserve">El detalle de </w:t>
      </w:r>
      <w:r w:rsidR="0043596B" w:rsidRPr="002B4EFC">
        <w:rPr>
          <w:rFonts w:cs="Arial"/>
          <w:sz w:val="24"/>
          <w:szCs w:val="22"/>
        </w:rPr>
        <w:t>Ip’s</w:t>
      </w:r>
      <w:r w:rsidRPr="002B4EFC">
        <w:rPr>
          <w:rFonts w:cs="Arial"/>
          <w:sz w:val="24"/>
          <w:szCs w:val="22"/>
        </w:rPr>
        <w:t xml:space="preserve"> y </w:t>
      </w:r>
      <w:r w:rsidR="0043596B" w:rsidRPr="002B4EFC">
        <w:rPr>
          <w:rFonts w:cs="Arial"/>
          <w:sz w:val="24"/>
          <w:szCs w:val="22"/>
        </w:rPr>
        <w:t>vlan´s</w:t>
      </w:r>
      <w:r w:rsidRPr="002B4EFC">
        <w:rPr>
          <w:rFonts w:cs="Arial"/>
          <w:sz w:val="24"/>
          <w:szCs w:val="22"/>
        </w:rPr>
        <w:t xml:space="preserve"> </w:t>
      </w:r>
      <w:r w:rsidR="00D17AB1" w:rsidRPr="002B4EFC">
        <w:rPr>
          <w:rFonts w:cs="Arial"/>
          <w:sz w:val="24"/>
          <w:szCs w:val="22"/>
        </w:rPr>
        <w:t>de</w:t>
      </w:r>
      <w:r w:rsidR="0043596B" w:rsidRPr="002B4EFC">
        <w:rPr>
          <w:rFonts w:cs="Arial"/>
          <w:sz w:val="24"/>
          <w:szCs w:val="22"/>
        </w:rPr>
        <w:t xml:space="preserve"> los nodos </w:t>
      </w:r>
      <w:r w:rsidR="00D17AB1" w:rsidRPr="002B4EFC">
        <w:rPr>
          <w:rFonts w:cs="Arial"/>
          <w:sz w:val="24"/>
          <w:szCs w:val="22"/>
        </w:rPr>
        <w:t>es el siguiente:</w:t>
      </w:r>
    </w:p>
    <w:tbl>
      <w:tblPr>
        <w:tblW w:w="7225" w:type="dxa"/>
        <w:tblInd w:w="-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1420"/>
        <w:gridCol w:w="2795"/>
      </w:tblGrid>
      <w:tr w:rsidR="00D17AB1" w:rsidRPr="002B4EFC" w14:paraId="30AFC5EF" w14:textId="77777777" w:rsidTr="00230FE9">
        <w:trPr>
          <w:trHeight w:val="288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9FB88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Nodo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37389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IP</w:t>
            </w:r>
          </w:p>
        </w:tc>
        <w:tc>
          <w:tcPr>
            <w:tcW w:w="2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43485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Vlan</w:t>
            </w:r>
          </w:p>
        </w:tc>
      </w:tr>
      <w:tr w:rsidR="00D17AB1" w:rsidRPr="002B4EFC" w14:paraId="4F255A4A" w14:textId="77777777" w:rsidTr="00230FE9">
        <w:trPr>
          <w:trHeight w:val="40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491FB7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master-01.oseinfrait01.claro.amx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28AAB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10.92.190.219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9E22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34849409" w14:textId="77777777" w:rsidTr="00230FE9">
        <w:trPr>
          <w:trHeight w:val="324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59DD9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master-02.oseinfrait01.claro.amx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58D49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10.92.190.220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A023C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7922B594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FE7BF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master-03.oseinfrait01.claro.amx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A795C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10.92.190.221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E7247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17207167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CD9EA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infra-01.oseinfrait01.claro.amx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0B641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10.92.190.222 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CA0E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26C4AF68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AB28A0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infra-02.oseinfrait01.claro.amx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26269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10.92.190.223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61949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245240A7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9F0DC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infra-03.oseinfrait01.claro.amx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A1E15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10.92.190.224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0F6A1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4F0E75AD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87090F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worker-01.oseinfrait01.claro.amx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33561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10.92.190.225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952C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01C5CF6D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54CA1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worker-02.oseinfrait01.claro.amx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9B413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10.92.190.226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E12D9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08BB6C12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32BBE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worker-03.oseinfrait01.claro.amx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1D2C6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10.92.190.227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FA9A0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03434336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D9548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worker-04.oseinfrait01.claro.amx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49B1D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10.92.190.228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F649B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50B7571A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  <w:hideMark/>
          </w:tcPr>
          <w:p w14:paraId="46762B3C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worker-05.oseinfrait01.claro.amx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E65749E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10.92.190.231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5379761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12410646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  <w:hideMark/>
          </w:tcPr>
          <w:p w14:paraId="24956BBF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worker-06.oseinfrait01.claro.amx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3533610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10.92.190.232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A4DB5B6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1B1DCFAF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  <w:hideMark/>
          </w:tcPr>
          <w:p w14:paraId="639A6858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worker-07.oseinfrait01.claro.amx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5A1EBA9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10.92.190.233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1FDA7742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369AAAD3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  <w:hideMark/>
          </w:tcPr>
          <w:p w14:paraId="61B52299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worker-08.oseinfrait01.claro.amx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CFD1FFE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>10.92.190.234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15C1605E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PG-Olleros-VLAN0611</w:t>
            </w:r>
          </w:p>
        </w:tc>
      </w:tr>
      <w:tr w:rsidR="00D17AB1" w:rsidRPr="002B4EFC" w14:paraId="5CE5A03A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  <w:hideMark/>
          </w:tcPr>
          <w:p w14:paraId="66982EBA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worker-09.oseinfrait01.claro.amx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74579BF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 xml:space="preserve">10.92.113.200   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F5C8EF8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PG-Olleros-VLAN0604</w:t>
            </w:r>
          </w:p>
        </w:tc>
      </w:tr>
      <w:tr w:rsidR="00D17AB1" w:rsidRPr="002B4EFC" w14:paraId="22DFAEC3" w14:textId="77777777" w:rsidTr="00230FE9">
        <w:trPr>
          <w:trHeight w:val="288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bottom"/>
            <w:hideMark/>
          </w:tcPr>
          <w:p w14:paraId="7040ACA1" w14:textId="77777777" w:rsidR="00D17AB1" w:rsidRPr="002B4EFC" w:rsidRDefault="00D17AB1" w:rsidP="00D17AB1">
            <w:pPr>
              <w:jc w:val="center"/>
              <w:rPr>
                <w:rFonts w:cs="Arial"/>
                <w:color w:val="000000"/>
                <w:lang w:eastAsia="es-AR"/>
              </w:rPr>
            </w:pPr>
            <w:r w:rsidRPr="002B4EFC">
              <w:rPr>
                <w:rFonts w:cs="Arial"/>
                <w:color w:val="000000"/>
                <w:lang w:eastAsia="es-AR"/>
              </w:rPr>
              <w:t xml:space="preserve">worker-10.oseinfrait01.claro.amx 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C2B9B57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10.92.113.201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2FF34660" w14:textId="77777777" w:rsidR="00D17AB1" w:rsidRPr="002B4EFC" w:rsidRDefault="00D17AB1" w:rsidP="00D17AB1">
            <w:pPr>
              <w:jc w:val="center"/>
              <w:rPr>
                <w:rFonts w:cs="Arial"/>
                <w:color w:val="2D4048"/>
                <w:lang w:eastAsia="es-AR"/>
              </w:rPr>
            </w:pPr>
            <w:r w:rsidRPr="002B4EFC">
              <w:rPr>
                <w:rFonts w:cs="Arial"/>
                <w:color w:val="2D4048"/>
                <w:lang w:eastAsia="es-AR"/>
              </w:rPr>
              <w:t>PG-Olleros-VLAN0604</w:t>
            </w:r>
          </w:p>
        </w:tc>
      </w:tr>
    </w:tbl>
    <w:p w14:paraId="157907FD" w14:textId="77777777" w:rsidR="00D17AB1" w:rsidRPr="002B4EFC" w:rsidRDefault="00D17AB1" w:rsidP="004824B2">
      <w:pPr>
        <w:spacing w:after="120" w:line="360" w:lineRule="auto"/>
        <w:jc w:val="both"/>
        <w:rPr>
          <w:rFonts w:cs="Arial"/>
          <w:sz w:val="22"/>
        </w:rPr>
      </w:pPr>
    </w:p>
    <w:p w14:paraId="6E1BF619" w14:textId="109F6F0A" w:rsidR="00AB5C7B" w:rsidRPr="002B4EFC" w:rsidRDefault="00285051" w:rsidP="004824B2">
      <w:pPr>
        <w:spacing w:after="120" w:line="360" w:lineRule="auto"/>
        <w:jc w:val="both"/>
        <w:rPr>
          <w:rFonts w:cs="Arial"/>
          <w:sz w:val="24"/>
          <w:szCs w:val="24"/>
        </w:rPr>
      </w:pPr>
      <w:r w:rsidRPr="002B4EFC">
        <w:rPr>
          <w:rFonts w:cs="Arial"/>
          <w:sz w:val="24"/>
          <w:szCs w:val="24"/>
        </w:rPr>
        <w:t>En verde podemos ver los nodos creados y agregados especialmente para el deploy de Apigee Hybrid.</w:t>
      </w:r>
    </w:p>
    <w:p w14:paraId="1FBE5CE5" w14:textId="77777777" w:rsidR="00285051" w:rsidRDefault="00285051" w:rsidP="004824B2">
      <w:pPr>
        <w:spacing w:after="120" w:line="360" w:lineRule="auto"/>
        <w:jc w:val="both"/>
        <w:rPr>
          <w:rFonts w:cs="Arial"/>
          <w:sz w:val="24"/>
          <w:szCs w:val="24"/>
        </w:rPr>
      </w:pPr>
    </w:p>
    <w:p w14:paraId="068C8771" w14:textId="77777777" w:rsidR="00715412" w:rsidRDefault="00715412" w:rsidP="004824B2">
      <w:pPr>
        <w:spacing w:after="120" w:line="360" w:lineRule="auto"/>
        <w:jc w:val="both"/>
        <w:rPr>
          <w:rFonts w:cs="Arial"/>
          <w:sz w:val="24"/>
          <w:szCs w:val="24"/>
        </w:rPr>
      </w:pPr>
    </w:p>
    <w:p w14:paraId="763CF95F" w14:textId="77777777" w:rsidR="00715412" w:rsidRDefault="00715412" w:rsidP="004824B2">
      <w:pPr>
        <w:spacing w:after="120" w:line="360" w:lineRule="auto"/>
        <w:jc w:val="both"/>
        <w:rPr>
          <w:rFonts w:cs="Arial"/>
          <w:sz w:val="24"/>
          <w:szCs w:val="24"/>
        </w:rPr>
      </w:pPr>
    </w:p>
    <w:p w14:paraId="36AF60B8" w14:textId="77777777" w:rsidR="00715412" w:rsidRPr="00285051" w:rsidRDefault="00715412" w:rsidP="004824B2">
      <w:pPr>
        <w:spacing w:after="120" w:line="360" w:lineRule="auto"/>
        <w:jc w:val="both"/>
        <w:rPr>
          <w:rFonts w:cs="Arial"/>
          <w:sz w:val="24"/>
          <w:szCs w:val="24"/>
        </w:rPr>
      </w:pPr>
    </w:p>
    <w:p w14:paraId="7DE838C9" w14:textId="785648FC" w:rsidR="00314799" w:rsidRPr="002B4EFC" w:rsidRDefault="00754459" w:rsidP="085D34C8">
      <w:pPr>
        <w:pStyle w:val="Ttulo3"/>
        <w:rPr>
          <w:rFonts w:eastAsia="Arial" w:cs="Arial"/>
          <w:sz w:val="28"/>
          <w:szCs w:val="28"/>
        </w:rPr>
      </w:pPr>
      <w:bookmarkStart w:id="18" w:name="_Toc235714268"/>
      <w:r w:rsidRPr="002B4EFC">
        <w:rPr>
          <w:rFonts w:eastAsia="Arial" w:cs="Arial"/>
          <w:sz w:val="28"/>
          <w:szCs w:val="28"/>
        </w:rPr>
        <w:t>Agregado de nodos worker a oseinfrait01</w:t>
      </w:r>
      <w:bookmarkEnd w:id="18"/>
    </w:p>
    <w:p w14:paraId="1F4B93B4" w14:textId="77777777" w:rsidR="009B4DEC" w:rsidRDefault="009B4DEC" w:rsidP="00314799"/>
    <w:p w14:paraId="09F8AB81" w14:textId="6A9CC18D" w:rsidR="00D9391D" w:rsidRPr="002B4EFC" w:rsidRDefault="00D9391D" w:rsidP="00D9391D">
      <w:pPr>
        <w:rPr>
          <w:sz w:val="24"/>
          <w:szCs w:val="24"/>
        </w:rPr>
      </w:pPr>
      <w:r w:rsidRPr="002B4EFC">
        <w:rPr>
          <w:sz w:val="24"/>
          <w:szCs w:val="24"/>
        </w:rPr>
        <w:t>Antes de comenzar a trabajar con las vms correspondientes a los nodos setear/crear l</w:t>
      </w:r>
      <w:r w:rsidR="0011761C" w:rsidRPr="002B4EFC">
        <w:rPr>
          <w:sz w:val="24"/>
          <w:szCs w:val="24"/>
        </w:rPr>
        <w:t>a</w:t>
      </w:r>
      <w:r w:rsidRPr="002B4EFC">
        <w:rPr>
          <w:sz w:val="24"/>
          <w:szCs w:val="24"/>
        </w:rPr>
        <w:t>s siguientes variables en parámetros avanzados en todas las vms</w:t>
      </w:r>
      <w:r w:rsidR="00451894" w:rsidRPr="002B4EFC">
        <w:rPr>
          <w:sz w:val="24"/>
          <w:szCs w:val="24"/>
        </w:rPr>
        <w:t xml:space="preserve">. Estas  dos variables de VM en VMware vCenter Server son muy importantes para </w:t>
      </w:r>
      <w:r w:rsidR="008C503D" w:rsidRPr="002B4EFC">
        <w:rPr>
          <w:sz w:val="24"/>
          <w:szCs w:val="24"/>
        </w:rPr>
        <w:t>Openshift</w:t>
      </w:r>
      <w:r w:rsidR="00451894" w:rsidRPr="002B4EFC">
        <w:rPr>
          <w:sz w:val="24"/>
          <w:szCs w:val="24"/>
        </w:rPr>
        <w:t xml:space="preserve"> Container Platform y storage</w:t>
      </w:r>
      <w:r w:rsidR="007D7495" w:rsidRPr="002B4EFC">
        <w:rPr>
          <w:sz w:val="24"/>
          <w:szCs w:val="24"/>
        </w:rPr>
        <w:t>:</w:t>
      </w:r>
    </w:p>
    <w:p w14:paraId="32FC3157" w14:textId="77777777" w:rsidR="00D9391D" w:rsidRDefault="00D9391D" w:rsidP="00D9391D"/>
    <w:p w14:paraId="120DBB19" w14:textId="7929FA5E" w:rsidR="00D9391D" w:rsidRPr="00D9391D" w:rsidRDefault="000E221E" w:rsidP="00D9391D">
      <w:r w:rsidRPr="000E221E">
        <w:rPr>
          <w:noProof/>
        </w:rPr>
        <w:drawing>
          <wp:inline distT="0" distB="0" distL="0" distR="0" wp14:anchorId="243F04F3" wp14:editId="1E889788">
            <wp:extent cx="5839460" cy="381000"/>
            <wp:effectExtent l="0" t="0" r="8890" b="0"/>
            <wp:docPr id="3306657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E1D0" w14:textId="77777777" w:rsidR="009B4DEC" w:rsidRDefault="009B4DEC" w:rsidP="00314799"/>
    <w:p w14:paraId="020692B4" w14:textId="7A2C803A" w:rsidR="009B4DEC" w:rsidRDefault="0011761C" w:rsidP="00314799">
      <w:r w:rsidRPr="0011761C">
        <w:rPr>
          <w:noProof/>
        </w:rPr>
        <w:drawing>
          <wp:inline distT="0" distB="0" distL="0" distR="0" wp14:anchorId="6D62A88F" wp14:editId="40F10A7F">
            <wp:extent cx="5001260" cy="311785"/>
            <wp:effectExtent l="0" t="0" r="8890" b="0"/>
            <wp:docPr id="1680607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1B68" w14:textId="77777777" w:rsidR="00D951C1" w:rsidRDefault="00D951C1" w:rsidP="00314799"/>
    <w:p w14:paraId="5500E970" w14:textId="77777777" w:rsidR="009B4DEC" w:rsidRDefault="009B4DEC" w:rsidP="00314799"/>
    <w:p w14:paraId="089F4C4C" w14:textId="018C1F66" w:rsidR="00A23302" w:rsidRPr="002B4EFC" w:rsidRDefault="00162541" w:rsidP="00A23302">
      <w:pPr>
        <w:rPr>
          <w:sz w:val="24"/>
          <w:szCs w:val="24"/>
          <w:lang w:val="es-419"/>
        </w:rPr>
      </w:pPr>
      <w:proofErr w:type="spellStart"/>
      <w:r w:rsidRPr="002B4EFC">
        <w:rPr>
          <w:sz w:val="24"/>
          <w:szCs w:val="24"/>
        </w:rPr>
        <w:t>disk.EnableUUID</w:t>
      </w:r>
      <w:proofErr w:type="spellEnd"/>
      <w:r w:rsidRPr="002B4EFC">
        <w:rPr>
          <w:sz w:val="24"/>
          <w:szCs w:val="24"/>
        </w:rPr>
        <w:t xml:space="preserve"> = TRUE</w:t>
      </w:r>
      <w:r w:rsidR="00D951C1" w:rsidRPr="002B4EFC">
        <w:rPr>
          <w:sz w:val="24"/>
          <w:szCs w:val="24"/>
        </w:rPr>
        <w:t xml:space="preserve">: </w:t>
      </w:r>
      <w:r w:rsidRPr="002B4EFC">
        <w:rPr>
          <w:sz w:val="24"/>
          <w:szCs w:val="24"/>
        </w:rPr>
        <w:t xml:space="preserve"> </w:t>
      </w:r>
      <w:r w:rsidR="00D951C1" w:rsidRPr="002B4EFC">
        <w:rPr>
          <w:sz w:val="24"/>
          <w:szCs w:val="24"/>
        </w:rPr>
        <w:t>P</w:t>
      </w:r>
      <w:r w:rsidRPr="002B4EFC">
        <w:rPr>
          <w:sz w:val="24"/>
          <w:szCs w:val="24"/>
        </w:rPr>
        <w:t xml:space="preserve">ermite que el </w:t>
      </w:r>
      <w:r w:rsidR="00E97DF2" w:rsidRPr="002B4EFC">
        <w:rPr>
          <w:sz w:val="24"/>
          <w:szCs w:val="24"/>
        </w:rPr>
        <w:t>Guest</w:t>
      </w:r>
      <w:r w:rsidRPr="002B4EFC">
        <w:rPr>
          <w:sz w:val="24"/>
          <w:szCs w:val="24"/>
        </w:rPr>
        <w:t xml:space="preserve"> OS vea correctamente el UUID real de los discos virtuales</w:t>
      </w:r>
      <w:r w:rsidR="00A23302" w:rsidRPr="002B4EFC">
        <w:rPr>
          <w:sz w:val="24"/>
          <w:szCs w:val="24"/>
        </w:rPr>
        <w:t xml:space="preserve">. </w:t>
      </w:r>
      <w:r w:rsidR="00A23302" w:rsidRPr="002B4EFC">
        <w:rPr>
          <w:sz w:val="24"/>
          <w:szCs w:val="24"/>
          <w:lang w:val="es-419"/>
        </w:rPr>
        <w:t>Sin est</w:t>
      </w:r>
      <w:r w:rsidR="00120A1D" w:rsidRPr="002B4EFC">
        <w:rPr>
          <w:sz w:val="24"/>
          <w:szCs w:val="24"/>
          <w:lang w:val="es-419"/>
        </w:rPr>
        <w:t>a</w:t>
      </w:r>
      <w:r w:rsidR="006135B5" w:rsidRPr="002B4EFC">
        <w:rPr>
          <w:sz w:val="24"/>
          <w:szCs w:val="24"/>
          <w:lang w:val="es-419"/>
        </w:rPr>
        <w:t xml:space="preserve"> variable</w:t>
      </w:r>
      <w:r w:rsidR="00A23302" w:rsidRPr="002B4EFC">
        <w:rPr>
          <w:sz w:val="24"/>
          <w:szCs w:val="24"/>
          <w:lang w:val="es-419"/>
        </w:rPr>
        <w:t>, suelen fallar:</w:t>
      </w:r>
    </w:p>
    <w:p w14:paraId="40CAAAFA" w14:textId="30D96EDA" w:rsidR="00A23302" w:rsidRPr="002B4EFC" w:rsidRDefault="00A23302" w:rsidP="00A23302">
      <w:pPr>
        <w:rPr>
          <w:sz w:val="24"/>
          <w:szCs w:val="24"/>
          <w:lang w:val="es-419"/>
        </w:rPr>
      </w:pPr>
    </w:p>
    <w:p w14:paraId="623EB64E" w14:textId="77777777" w:rsidR="00A23302" w:rsidRPr="002B4EFC" w:rsidRDefault="00A23302" w:rsidP="00297EEF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B4EFC">
        <w:rPr>
          <w:sz w:val="24"/>
          <w:szCs w:val="24"/>
        </w:rPr>
        <w:t>attach</w:t>
      </w:r>
      <w:proofErr w:type="spellEnd"/>
      <w:r w:rsidRPr="002B4EFC">
        <w:rPr>
          <w:sz w:val="24"/>
          <w:szCs w:val="24"/>
        </w:rPr>
        <w:t>/</w:t>
      </w:r>
      <w:proofErr w:type="spellStart"/>
      <w:r w:rsidRPr="002B4EFC">
        <w:rPr>
          <w:sz w:val="24"/>
          <w:szCs w:val="24"/>
        </w:rPr>
        <w:t>detach</w:t>
      </w:r>
      <w:proofErr w:type="spellEnd"/>
      <w:r w:rsidRPr="002B4EFC">
        <w:rPr>
          <w:sz w:val="24"/>
          <w:szCs w:val="24"/>
        </w:rPr>
        <w:t xml:space="preserve"> de PVs </w:t>
      </w:r>
    </w:p>
    <w:p w14:paraId="1AE4BF1B" w14:textId="77777777" w:rsidR="00A23302" w:rsidRPr="002B4EFC" w:rsidRDefault="00A23302" w:rsidP="00297EEF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B4EFC">
        <w:rPr>
          <w:sz w:val="24"/>
          <w:szCs w:val="24"/>
        </w:rPr>
        <w:t>discovery</w:t>
      </w:r>
      <w:proofErr w:type="spellEnd"/>
      <w:r w:rsidRPr="002B4EFC">
        <w:rPr>
          <w:sz w:val="24"/>
          <w:szCs w:val="24"/>
        </w:rPr>
        <w:t xml:space="preserve"> de volúmenes </w:t>
      </w:r>
    </w:p>
    <w:p w14:paraId="54843072" w14:textId="77777777" w:rsidR="00A23302" w:rsidRPr="002B4EFC" w:rsidRDefault="00A23302" w:rsidP="00297EEF">
      <w:pPr>
        <w:numPr>
          <w:ilvl w:val="0"/>
          <w:numId w:val="3"/>
        </w:numPr>
        <w:rPr>
          <w:sz w:val="24"/>
          <w:szCs w:val="24"/>
        </w:rPr>
      </w:pPr>
      <w:r w:rsidRPr="002B4EFC">
        <w:rPr>
          <w:sz w:val="24"/>
          <w:szCs w:val="24"/>
        </w:rPr>
        <w:t xml:space="preserve">CSI </w:t>
      </w:r>
      <w:proofErr w:type="spellStart"/>
      <w:r w:rsidRPr="002B4EFC">
        <w:rPr>
          <w:sz w:val="24"/>
          <w:szCs w:val="24"/>
        </w:rPr>
        <w:t>provisioning</w:t>
      </w:r>
      <w:proofErr w:type="spellEnd"/>
    </w:p>
    <w:p w14:paraId="0B21078F" w14:textId="6E4363BF" w:rsidR="009B4DEC" w:rsidRPr="002B4EFC" w:rsidRDefault="009B4DEC" w:rsidP="00314799">
      <w:pPr>
        <w:rPr>
          <w:sz w:val="24"/>
          <w:szCs w:val="24"/>
        </w:rPr>
      </w:pPr>
    </w:p>
    <w:p w14:paraId="134B39AA" w14:textId="77777777" w:rsidR="009B4DEC" w:rsidRPr="002B4EFC" w:rsidRDefault="009B4DEC" w:rsidP="00314799">
      <w:pPr>
        <w:rPr>
          <w:sz w:val="24"/>
          <w:szCs w:val="24"/>
        </w:rPr>
      </w:pPr>
    </w:p>
    <w:p w14:paraId="33FFA4C9" w14:textId="76285025" w:rsidR="00AA2C23" w:rsidRPr="002B4EFC" w:rsidRDefault="00E14F1B" w:rsidP="00314799">
      <w:pPr>
        <w:rPr>
          <w:sz w:val="24"/>
          <w:szCs w:val="24"/>
        </w:rPr>
      </w:pPr>
      <w:proofErr w:type="spellStart"/>
      <w:r w:rsidRPr="002B4EFC">
        <w:rPr>
          <w:sz w:val="24"/>
          <w:szCs w:val="24"/>
          <w:lang w:val="en-US"/>
        </w:rPr>
        <w:t>ctkEnabled</w:t>
      </w:r>
      <w:proofErr w:type="spellEnd"/>
      <w:r w:rsidRPr="002B4EFC">
        <w:rPr>
          <w:sz w:val="24"/>
          <w:szCs w:val="24"/>
          <w:lang w:val="en-US"/>
        </w:rPr>
        <w:t xml:space="preserve"> = FALSE</w:t>
      </w:r>
      <w:r w:rsidR="00F24175" w:rsidRPr="002B4EFC">
        <w:rPr>
          <w:sz w:val="24"/>
          <w:szCs w:val="24"/>
          <w:lang w:val="en-US"/>
        </w:rPr>
        <w:t xml:space="preserve">: </w:t>
      </w:r>
      <w:r w:rsidRPr="002B4EFC">
        <w:rPr>
          <w:sz w:val="24"/>
          <w:szCs w:val="24"/>
          <w:lang w:val="en-US"/>
        </w:rPr>
        <w:t>Desactiva</w:t>
      </w:r>
      <w:r w:rsidR="00F24175" w:rsidRPr="002B4EFC">
        <w:rPr>
          <w:sz w:val="24"/>
          <w:szCs w:val="24"/>
          <w:lang w:val="en-US"/>
        </w:rPr>
        <w:t xml:space="preserve"> </w:t>
      </w:r>
      <w:r w:rsidRPr="002B4EFC">
        <w:rPr>
          <w:sz w:val="24"/>
          <w:szCs w:val="24"/>
          <w:lang w:val="en-US"/>
        </w:rPr>
        <w:t xml:space="preserve"> Changed Block Tracking (CBT/CTK), un feature usad</w:t>
      </w:r>
      <w:r w:rsidR="006135B5" w:rsidRPr="002B4EFC">
        <w:rPr>
          <w:sz w:val="24"/>
          <w:szCs w:val="24"/>
          <w:lang w:val="en-US"/>
        </w:rPr>
        <w:t xml:space="preserve">o </w:t>
      </w:r>
      <w:r w:rsidRPr="002B4EFC">
        <w:rPr>
          <w:sz w:val="24"/>
          <w:szCs w:val="24"/>
          <w:lang w:val="en-US"/>
        </w:rPr>
        <w:t xml:space="preserve"> </w:t>
      </w:r>
      <w:r w:rsidR="00876F33" w:rsidRPr="002B4EFC">
        <w:rPr>
          <w:sz w:val="24"/>
          <w:szCs w:val="24"/>
          <w:lang w:val="en-US"/>
        </w:rPr>
        <w:t>pa</w:t>
      </w:r>
      <w:r w:rsidRPr="002B4EFC">
        <w:rPr>
          <w:sz w:val="24"/>
          <w:szCs w:val="24"/>
          <w:lang w:val="en-US"/>
        </w:rPr>
        <w:t>r</w:t>
      </w:r>
      <w:r w:rsidR="00876F33" w:rsidRPr="002B4EFC">
        <w:rPr>
          <w:sz w:val="24"/>
          <w:szCs w:val="24"/>
          <w:lang w:val="en-US"/>
        </w:rPr>
        <w:t>a</w:t>
      </w:r>
      <w:r w:rsidRPr="002B4EFC">
        <w:rPr>
          <w:sz w:val="24"/>
          <w:szCs w:val="24"/>
          <w:lang w:val="en-US"/>
        </w:rPr>
        <w:t xml:space="preserve"> backups incrementales en VMware.</w:t>
      </w:r>
      <w:r w:rsidR="00DB458D" w:rsidRPr="002B4EFC">
        <w:rPr>
          <w:sz w:val="24"/>
          <w:szCs w:val="24"/>
          <w:lang w:val="en-US"/>
        </w:rPr>
        <w:t xml:space="preserve"> </w:t>
      </w:r>
      <w:r w:rsidR="00DB458D" w:rsidRPr="002B4EFC">
        <w:rPr>
          <w:sz w:val="24"/>
          <w:szCs w:val="24"/>
        </w:rPr>
        <w:t>Las fallas posibles pueden ser:</w:t>
      </w:r>
    </w:p>
    <w:p w14:paraId="49AF4667" w14:textId="77777777" w:rsidR="00A23302" w:rsidRPr="002B4EFC" w:rsidRDefault="00A23302" w:rsidP="00314799">
      <w:pPr>
        <w:rPr>
          <w:sz w:val="24"/>
          <w:szCs w:val="24"/>
        </w:rPr>
      </w:pPr>
    </w:p>
    <w:p w14:paraId="058D1456" w14:textId="03979E32" w:rsidR="00120A1D" w:rsidRPr="002B4EFC" w:rsidRDefault="00120A1D" w:rsidP="00297EEF">
      <w:pPr>
        <w:pStyle w:val="Prrafodelista"/>
        <w:numPr>
          <w:ilvl w:val="0"/>
          <w:numId w:val="3"/>
        </w:numPr>
        <w:rPr>
          <w:sz w:val="24"/>
          <w:szCs w:val="24"/>
        </w:rPr>
      </w:pPr>
      <w:proofErr w:type="spellStart"/>
      <w:r w:rsidRPr="002B4EFC">
        <w:rPr>
          <w:sz w:val="24"/>
          <w:szCs w:val="24"/>
        </w:rPr>
        <w:t>issues</w:t>
      </w:r>
      <w:proofErr w:type="spellEnd"/>
      <w:r w:rsidRPr="002B4EFC">
        <w:rPr>
          <w:sz w:val="24"/>
          <w:szCs w:val="24"/>
        </w:rPr>
        <w:t xml:space="preserve"> con </w:t>
      </w:r>
      <w:proofErr w:type="spellStart"/>
      <w:r w:rsidRPr="002B4EFC">
        <w:rPr>
          <w:sz w:val="24"/>
          <w:szCs w:val="24"/>
        </w:rPr>
        <w:t>snapshots</w:t>
      </w:r>
      <w:proofErr w:type="spellEnd"/>
      <w:r w:rsidRPr="002B4EFC">
        <w:rPr>
          <w:sz w:val="24"/>
          <w:szCs w:val="24"/>
        </w:rPr>
        <w:t xml:space="preserve"> </w:t>
      </w:r>
    </w:p>
    <w:p w14:paraId="1051E330" w14:textId="6A9C964A" w:rsidR="00120A1D" w:rsidRPr="002B4EFC" w:rsidRDefault="00120A1D" w:rsidP="00297EE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B4EFC">
        <w:rPr>
          <w:sz w:val="24"/>
          <w:szCs w:val="24"/>
        </w:rPr>
        <w:t xml:space="preserve">afectar performance </w:t>
      </w:r>
    </w:p>
    <w:p w14:paraId="308567E7" w14:textId="04FE2C94" w:rsidR="00120A1D" w:rsidRPr="002B4EFC" w:rsidRDefault="00120A1D" w:rsidP="00297EE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2B4EFC">
        <w:rPr>
          <w:sz w:val="24"/>
          <w:szCs w:val="24"/>
        </w:rPr>
        <w:t xml:space="preserve">algunos workloads Kubernetes/Cassandra </w:t>
      </w:r>
      <w:r w:rsidR="00876F33" w:rsidRPr="002B4EFC">
        <w:rPr>
          <w:sz w:val="24"/>
          <w:szCs w:val="24"/>
        </w:rPr>
        <w:t>pueden fallar</w:t>
      </w:r>
      <w:r w:rsidRPr="002B4EFC">
        <w:rPr>
          <w:sz w:val="24"/>
          <w:szCs w:val="24"/>
        </w:rPr>
        <w:t xml:space="preserve"> </w:t>
      </w:r>
    </w:p>
    <w:p w14:paraId="214B9E7D" w14:textId="265882B2" w:rsidR="00A23302" w:rsidRPr="002B4EFC" w:rsidRDefault="00120A1D" w:rsidP="00297EEF">
      <w:pPr>
        <w:pStyle w:val="Prrafodelista"/>
        <w:numPr>
          <w:ilvl w:val="0"/>
          <w:numId w:val="3"/>
        </w:numPr>
        <w:rPr>
          <w:sz w:val="24"/>
          <w:szCs w:val="24"/>
          <w:lang w:val="en-US"/>
        </w:rPr>
      </w:pPr>
      <w:r w:rsidRPr="002B4EFC">
        <w:rPr>
          <w:sz w:val="24"/>
          <w:szCs w:val="24"/>
        </w:rPr>
        <w:t>troubleshooting de storage/PVs</w:t>
      </w:r>
    </w:p>
    <w:p w14:paraId="329B5CEE" w14:textId="77777777" w:rsidR="00AA2C23" w:rsidRPr="002B4EFC" w:rsidRDefault="00AA2C23" w:rsidP="00314799">
      <w:pPr>
        <w:rPr>
          <w:sz w:val="24"/>
          <w:szCs w:val="24"/>
        </w:rPr>
      </w:pPr>
    </w:p>
    <w:p w14:paraId="40AADD7E" w14:textId="77777777" w:rsidR="00AA2C23" w:rsidRPr="00B3310F" w:rsidRDefault="00AA2C23" w:rsidP="00314799"/>
    <w:p w14:paraId="3AF18991" w14:textId="77777777" w:rsidR="009B4DEC" w:rsidRDefault="009B4DEC" w:rsidP="00314799"/>
    <w:p w14:paraId="253EFED4" w14:textId="77777777" w:rsidR="00715412" w:rsidRDefault="00715412" w:rsidP="00314799"/>
    <w:p w14:paraId="3F5D7FDE" w14:textId="77777777" w:rsidR="00715412" w:rsidRDefault="00715412" w:rsidP="00314799"/>
    <w:p w14:paraId="59BFBE41" w14:textId="77777777" w:rsidR="00715412" w:rsidRDefault="00715412" w:rsidP="00314799"/>
    <w:p w14:paraId="19D956E0" w14:textId="77777777" w:rsidR="00715412" w:rsidRDefault="00715412" w:rsidP="00314799"/>
    <w:p w14:paraId="477DE598" w14:textId="77777777" w:rsidR="00715412" w:rsidRDefault="00715412" w:rsidP="00314799"/>
    <w:p w14:paraId="3029771D" w14:textId="77777777" w:rsidR="00715412" w:rsidRDefault="00715412" w:rsidP="00314799"/>
    <w:p w14:paraId="3238C42E" w14:textId="77777777" w:rsidR="00715412" w:rsidRDefault="00715412" w:rsidP="00314799"/>
    <w:p w14:paraId="718E8AFD" w14:textId="77777777" w:rsidR="00715412" w:rsidRDefault="00715412" w:rsidP="00314799"/>
    <w:p w14:paraId="645AFA40" w14:textId="77777777" w:rsidR="00715412" w:rsidRDefault="00715412" w:rsidP="00314799"/>
    <w:p w14:paraId="46A990BD" w14:textId="77777777" w:rsidR="00715412" w:rsidRDefault="00715412" w:rsidP="00314799"/>
    <w:p w14:paraId="2F42F55B" w14:textId="77777777" w:rsidR="00715412" w:rsidRDefault="00715412" w:rsidP="00314799"/>
    <w:p w14:paraId="35764B93" w14:textId="77777777" w:rsidR="00715412" w:rsidRDefault="00715412" w:rsidP="00314799"/>
    <w:p w14:paraId="68A6F959" w14:textId="77777777" w:rsidR="00715412" w:rsidRDefault="00715412" w:rsidP="00314799"/>
    <w:p w14:paraId="57C8228D" w14:textId="77777777" w:rsidR="00644211" w:rsidRDefault="00644211" w:rsidP="00314799"/>
    <w:p w14:paraId="0C959C1C" w14:textId="77777777" w:rsidR="00644211" w:rsidRDefault="00644211" w:rsidP="00314799"/>
    <w:p w14:paraId="2BE49F3D" w14:textId="77777777" w:rsidR="00644211" w:rsidRDefault="00644211" w:rsidP="00314799"/>
    <w:p w14:paraId="123D3146" w14:textId="77777777" w:rsidR="00715412" w:rsidRDefault="00715412" w:rsidP="00314799"/>
    <w:p w14:paraId="757B1658" w14:textId="77777777" w:rsidR="00715412" w:rsidRDefault="00715412" w:rsidP="00314799"/>
    <w:p w14:paraId="5954D0E0" w14:textId="77777777" w:rsidR="00715412" w:rsidRDefault="00715412" w:rsidP="00314799"/>
    <w:p w14:paraId="4FECDF4C" w14:textId="77777777" w:rsidR="00715412" w:rsidRDefault="00715412" w:rsidP="00314799"/>
    <w:p w14:paraId="119D8AAA" w14:textId="77777777" w:rsidR="00715412" w:rsidRDefault="00715412" w:rsidP="00314799"/>
    <w:p w14:paraId="3CBC9C64" w14:textId="77777777" w:rsidR="00715412" w:rsidRDefault="00715412" w:rsidP="00314799"/>
    <w:p w14:paraId="68DD614D" w14:textId="77777777" w:rsidR="00715412" w:rsidRDefault="00715412" w:rsidP="00314799"/>
    <w:p w14:paraId="38FCA828" w14:textId="77777777" w:rsidR="00715412" w:rsidRDefault="00715412" w:rsidP="00314799"/>
    <w:p w14:paraId="586BF0B6" w14:textId="77777777" w:rsidR="00715412" w:rsidRDefault="00715412" w:rsidP="00314799"/>
    <w:p w14:paraId="1E282F52" w14:textId="77777777" w:rsidR="00715412" w:rsidRPr="00B3310F" w:rsidRDefault="00715412" w:rsidP="00314799"/>
    <w:p w14:paraId="6545F5E3" w14:textId="7A6AADFB" w:rsidR="00371742" w:rsidRDefault="00143181" w:rsidP="00371742">
      <w:pPr>
        <w:pStyle w:val="Ttulo4"/>
        <w:spacing w:after="120" w:line="360" w:lineRule="auto"/>
        <w:jc w:val="both"/>
        <w:rPr>
          <w:rFonts w:ascii="Arial" w:eastAsia="Arial" w:hAnsi="Arial" w:cs="Arial"/>
          <w:sz w:val="32"/>
          <w:szCs w:val="32"/>
        </w:rPr>
      </w:pPr>
      <w:r w:rsidRPr="002B4EFC">
        <w:rPr>
          <w:rFonts w:ascii="Arial" w:eastAsia="Arial" w:hAnsi="Arial" w:cs="Arial"/>
          <w:sz w:val="32"/>
          <w:szCs w:val="32"/>
        </w:rPr>
        <w:t>P</w:t>
      </w:r>
      <w:r w:rsidR="00D76801" w:rsidRPr="002B4EFC">
        <w:rPr>
          <w:rFonts w:ascii="Arial" w:eastAsia="Arial" w:hAnsi="Arial" w:cs="Arial"/>
          <w:sz w:val="32"/>
          <w:szCs w:val="32"/>
        </w:rPr>
        <w:t>reparación de bastion-oseinfrait01</w:t>
      </w:r>
    </w:p>
    <w:p w14:paraId="0C3B838E" w14:textId="77777777" w:rsidR="002B4EFC" w:rsidRPr="002B4EFC" w:rsidRDefault="002B4EFC" w:rsidP="002B4EFC"/>
    <w:p w14:paraId="59BA9983" w14:textId="2C5FFEDC" w:rsidR="001E3F0B" w:rsidRPr="002B4EFC" w:rsidRDefault="001E3F0B" w:rsidP="001E3F0B">
      <w:pPr>
        <w:rPr>
          <w:sz w:val="24"/>
          <w:szCs w:val="24"/>
        </w:rPr>
      </w:pPr>
      <w:r w:rsidRPr="002B4EFC">
        <w:rPr>
          <w:sz w:val="24"/>
          <w:szCs w:val="24"/>
        </w:rPr>
        <w:t>Para comenzar con el proseo de join de los nuevos nodos al cluster oseinfrait01 necesitamos preparar los archivos en el path de apache</w:t>
      </w:r>
      <w:r w:rsidR="007C4800" w:rsidRPr="002B4EFC">
        <w:rPr>
          <w:sz w:val="24"/>
          <w:szCs w:val="24"/>
        </w:rPr>
        <w:t>, /</w:t>
      </w:r>
      <w:proofErr w:type="spellStart"/>
      <w:r w:rsidR="007C4800" w:rsidRPr="002B4EFC">
        <w:rPr>
          <w:sz w:val="24"/>
          <w:szCs w:val="24"/>
        </w:rPr>
        <w:t>var</w:t>
      </w:r>
      <w:proofErr w:type="spellEnd"/>
      <w:r w:rsidR="007C4800" w:rsidRPr="002B4EFC">
        <w:rPr>
          <w:sz w:val="24"/>
          <w:szCs w:val="24"/>
        </w:rPr>
        <w:t>/www/</w:t>
      </w:r>
      <w:proofErr w:type="spellStart"/>
      <w:r w:rsidR="007C4800" w:rsidRPr="002B4EFC">
        <w:rPr>
          <w:sz w:val="24"/>
          <w:szCs w:val="24"/>
        </w:rPr>
        <w:t>html</w:t>
      </w:r>
      <w:proofErr w:type="spellEnd"/>
      <w:r w:rsidR="007C4800" w:rsidRPr="002B4EFC">
        <w:rPr>
          <w:sz w:val="24"/>
          <w:szCs w:val="24"/>
        </w:rPr>
        <w:t>/</w:t>
      </w:r>
      <w:proofErr w:type="spellStart"/>
      <w:r w:rsidR="007C4800" w:rsidRPr="002B4EFC">
        <w:rPr>
          <w:sz w:val="24"/>
          <w:szCs w:val="24"/>
        </w:rPr>
        <w:t>intsa</w:t>
      </w:r>
      <w:r w:rsidR="005B4330" w:rsidRPr="002B4EFC">
        <w:rPr>
          <w:sz w:val="24"/>
          <w:szCs w:val="24"/>
        </w:rPr>
        <w:t>l</w:t>
      </w:r>
      <w:r w:rsidR="007C4800" w:rsidRPr="002B4EFC">
        <w:rPr>
          <w:sz w:val="24"/>
          <w:szCs w:val="24"/>
        </w:rPr>
        <w:t>l</w:t>
      </w:r>
      <w:proofErr w:type="spellEnd"/>
      <w:r w:rsidRPr="002B4EFC">
        <w:rPr>
          <w:sz w:val="24"/>
          <w:szCs w:val="24"/>
        </w:rPr>
        <w:t xml:space="preserve"> en el </w:t>
      </w:r>
      <w:r w:rsidR="00920EE0" w:rsidRPr="002B4EFC">
        <w:rPr>
          <w:sz w:val="24"/>
          <w:szCs w:val="24"/>
        </w:rPr>
        <w:t xml:space="preserve">equipo bastion.oseinfrait01.claro.amx. </w:t>
      </w:r>
      <w:r w:rsidR="00C95AF4" w:rsidRPr="002B4EFC">
        <w:rPr>
          <w:sz w:val="24"/>
          <w:szCs w:val="24"/>
        </w:rPr>
        <w:t xml:space="preserve"> El contenido de dicha carpeta</w:t>
      </w:r>
      <w:r w:rsidR="0033571E" w:rsidRPr="002B4EFC">
        <w:rPr>
          <w:sz w:val="24"/>
          <w:szCs w:val="24"/>
        </w:rPr>
        <w:t xml:space="preserve"> es</w:t>
      </w:r>
      <w:r w:rsidR="005B4330" w:rsidRPr="002B4EFC">
        <w:rPr>
          <w:sz w:val="24"/>
          <w:szCs w:val="24"/>
        </w:rPr>
        <w:t xml:space="preserve"> </w:t>
      </w:r>
      <w:r w:rsidR="0033571E" w:rsidRPr="002B4EFC">
        <w:rPr>
          <w:sz w:val="24"/>
          <w:szCs w:val="24"/>
        </w:rPr>
        <w:t>el siguiente:</w:t>
      </w:r>
    </w:p>
    <w:p w14:paraId="525F51E6" w14:textId="77777777" w:rsidR="0033571E" w:rsidRDefault="0033571E" w:rsidP="001E3F0B"/>
    <w:p w14:paraId="7FD2CDDF" w14:textId="7B07A111" w:rsidR="0033571E" w:rsidRDefault="00026028" w:rsidP="001E3F0B">
      <w:r w:rsidRPr="00026028">
        <w:rPr>
          <w:noProof/>
        </w:rPr>
        <w:drawing>
          <wp:inline distT="0" distB="0" distL="0" distR="0" wp14:anchorId="6EBAF273" wp14:editId="729F14BA">
            <wp:extent cx="5496083" cy="606507"/>
            <wp:effectExtent l="0" t="0" r="0" b="3175"/>
            <wp:docPr id="484990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90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157" cy="61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096A" w14:textId="77777777" w:rsidR="00D33857" w:rsidRDefault="00D33857" w:rsidP="001E3F0B"/>
    <w:p w14:paraId="2B76BF00" w14:textId="77777777" w:rsidR="00D33857" w:rsidRDefault="00D33857" w:rsidP="001E3F0B"/>
    <w:p w14:paraId="632C9E35" w14:textId="2C8A7965" w:rsidR="00026028" w:rsidRPr="002B4EFC" w:rsidRDefault="00B659A0" w:rsidP="001E3F0B">
      <w:pPr>
        <w:rPr>
          <w:sz w:val="24"/>
          <w:szCs w:val="24"/>
        </w:rPr>
      </w:pPr>
      <w:r w:rsidRPr="002B4EFC">
        <w:rPr>
          <w:sz w:val="24"/>
          <w:szCs w:val="24"/>
        </w:rPr>
        <w:t xml:space="preserve">Todos los </w:t>
      </w:r>
      <w:r w:rsidR="00E71AC7" w:rsidRPr="002B4EFC">
        <w:rPr>
          <w:sz w:val="24"/>
          <w:szCs w:val="24"/>
        </w:rPr>
        <w:t xml:space="preserve">archivos </w:t>
      </w:r>
      <w:r w:rsidR="0054034D" w:rsidRPr="002B4EFC">
        <w:rPr>
          <w:sz w:val="24"/>
          <w:szCs w:val="24"/>
        </w:rPr>
        <w:t xml:space="preserve">tienen que ser los </w:t>
      </w:r>
      <w:r w:rsidR="005B4330" w:rsidRPr="002B4EFC">
        <w:rPr>
          <w:sz w:val="24"/>
          <w:szCs w:val="24"/>
        </w:rPr>
        <w:t xml:space="preserve">utilizados </w:t>
      </w:r>
      <w:r w:rsidR="0054034D" w:rsidRPr="002B4EFC">
        <w:rPr>
          <w:sz w:val="24"/>
          <w:szCs w:val="24"/>
        </w:rPr>
        <w:t xml:space="preserve"> para el deploy</w:t>
      </w:r>
      <w:r w:rsidR="00741DB6" w:rsidRPr="002B4EFC">
        <w:rPr>
          <w:sz w:val="24"/>
          <w:szCs w:val="24"/>
        </w:rPr>
        <w:t xml:space="preserve"> original </w:t>
      </w:r>
      <w:r w:rsidR="0054034D" w:rsidRPr="002B4EFC">
        <w:rPr>
          <w:sz w:val="24"/>
          <w:szCs w:val="24"/>
        </w:rPr>
        <w:t xml:space="preserve"> de oseinfrait01 </w:t>
      </w:r>
      <w:r w:rsidR="00741DB6" w:rsidRPr="002B4EFC">
        <w:rPr>
          <w:sz w:val="24"/>
          <w:szCs w:val="24"/>
        </w:rPr>
        <w:t xml:space="preserve">a fin de evitar que falle </w:t>
      </w:r>
      <w:r w:rsidR="00A44AD6" w:rsidRPr="002B4EFC">
        <w:rPr>
          <w:sz w:val="24"/>
          <w:szCs w:val="24"/>
        </w:rPr>
        <w:t xml:space="preserve">el join de los nuevos nodos. </w:t>
      </w:r>
    </w:p>
    <w:p w14:paraId="622E38C0" w14:textId="77777777" w:rsidR="00A44AD6" w:rsidRPr="002B4EFC" w:rsidRDefault="00A44AD6" w:rsidP="00282061">
      <w:pPr>
        <w:pStyle w:val="Ttulo3"/>
        <w:numPr>
          <w:ilvl w:val="0"/>
          <w:numId w:val="0"/>
        </w:numPr>
        <w:ind w:left="1429" w:hanging="720"/>
        <w:rPr>
          <w:sz w:val="28"/>
          <w:szCs w:val="24"/>
        </w:rPr>
      </w:pPr>
    </w:p>
    <w:p w14:paraId="29917313" w14:textId="1997027B" w:rsidR="00A44AD6" w:rsidRPr="002B4EFC" w:rsidRDefault="00143181" w:rsidP="00965B0D">
      <w:pPr>
        <w:pStyle w:val="Ttulo3"/>
        <w:rPr>
          <w:sz w:val="28"/>
          <w:szCs w:val="24"/>
        </w:rPr>
      </w:pPr>
      <w:bookmarkStart w:id="19" w:name="_Toc235714269"/>
      <w:r w:rsidRPr="002B4EFC">
        <w:rPr>
          <w:sz w:val="28"/>
          <w:szCs w:val="24"/>
        </w:rPr>
        <w:t>O</w:t>
      </w:r>
      <w:r w:rsidR="00D277ED" w:rsidRPr="002B4EFC">
        <w:rPr>
          <w:sz w:val="28"/>
          <w:szCs w:val="24"/>
        </w:rPr>
        <w:t>btención</w:t>
      </w:r>
      <w:r w:rsidR="00A44AD6" w:rsidRPr="002B4EFC">
        <w:rPr>
          <w:sz w:val="28"/>
          <w:szCs w:val="24"/>
        </w:rPr>
        <w:t xml:space="preserve"> </w:t>
      </w:r>
      <w:r w:rsidR="00E71AC7" w:rsidRPr="002B4EFC">
        <w:rPr>
          <w:sz w:val="28"/>
          <w:szCs w:val="24"/>
        </w:rPr>
        <w:t>de</w:t>
      </w:r>
      <w:r w:rsidR="002948E8" w:rsidRPr="002B4EFC">
        <w:rPr>
          <w:sz w:val="28"/>
          <w:szCs w:val="24"/>
        </w:rPr>
        <w:t xml:space="preserve">l </w:t>
      </w:r>
      <w:r w:rsidR="00E71AC7" w:rsidRPr="002B4EFC">
        <w:rPr>
          <w:sz w:val="28"/>
          <w:szCs w:val="24"/>
        </w:rPr>
        <w:t xml:space="preserve">ignition file de los </w:t>
      </w:r>
      <w:r w:rsidR="00D277ED" w:rsidRPr="002B4EFC">
        <w:rPr>
          <w:sz w:val="28"/>
          <w:szCs w:val="24"/>
        </w:rPr>
        <w:t>nodos worker</w:t>
      </w:r>
      <w:bookmarkEnd w:id="19"/>
    </w:p>
    <w:p w14:paraId="7652512A" w14:textId="77777777" w:rsidR="00D76801" w:rsidRDefault="00D76801" w:rsidP="00D76801"/>
    <w:p w14:paraId="2236C61C" w14:textId="6A60EC89" w:rsidR="00143181" w:rsidRPr="002B4EFC" w:rsidRDefault="002948E8" w:rsidP="00D76801">
      <w:pPr>
        <w:rPr>
          <w:rFonts w:cs="Arial"/>
          <w:sz w:val="24"/>
          <w:szCs w:val="24"/>
        </w:rPr>
      </w:pPr>
      <w:r w:rsidRPr="002B4EFC">
        <w:rPr>
          <w:rFonts w:cs="Arial"/>
          <w:sz w:val="24"/>
          <w:szCs w:val="24"/>
        </w:rPr>
        <w:t>Necesitamos</w:t>
      </w:r>
      <w:r w:rsidR="0004604B" w:rsidRPr="002B4EFC">
        <w:rPr>
          <w:rFonts w:cs="Arial"/>
          <w:sz w:val="24"/>
          <w:szCs w:val="24"/>
        </w:rPr>
        <w:t xml:space="preserve"> obtener el ignition file de los nodos </w:t>
      </w:r>
      <w:r w:rsidRPr="002B4EFC">
        <w:rPr>
          <w:rFonts w:cs="Arial"/>
          <w:sz w:val="24"/>
          <w:szCs w:val="24"/>
        </w:rPr>
        <w:t>worker</w:t>
      </w:r>
      <w:r w:rsidR="0004604B" w:rsidRPr="002B4EFC">
        <w:rPr>
          <w:rFonts w:cs="Arial"/>
          <w:sz w:val="24"/>
          <w:szCs w:val="24"/>
        </w:rPr>
        <w:t xml:space="preserve"> </w:t>
      </w:r>
      <w:r w:rsidR="007D3456" w:rsidRPr="002B4EFC">
        <w:rPr>
          <w:rFonts w:cs="Arial"/>
          <w:sz w:val="24"/>
          <w:szCs w:val="24"/>
        </w:rPr>
        <w:t>actuales. Lo realizamos con el comando:</w:t>
      </w:r>
    </w:p>
    <w:p w14:paraId="78499401" w14:textId="77777777" w:rsidR="007D3456" w:rsidRPr="002B4EFC" w:rsidRDefault="007D3456" w:rsidP="00D76801">
      <w:pPr>
        <w:rPr>
          <w:rFonts w:cs="Arial"/>
          <w:sz w:val="24"/>
          <w:szCs w:val="24"/>
        </w:rPr>
      </w:pPr>
    </w:p>
    <w:p w14:paraId="2ED59028" w14:textId="060D6DC2" w:rsidR="00D76801" w:rsidRPr="002B4EFC" w:rsidRDefault="00AB33BE" w:rsidP="00D76801">
      <w:pPr>
        <w:rPr>
          <w:rFonts w:ascii="Consolas" w:hAnsi="Consolas" w:cs="Arial"/>
          <w:sz w:val="24"/>
          <w:szCs w:val="24"/>
        </w:rPr>
      </w:pPr>
      <w:proofErr w:type="spellStart"/>
      <w:r w:rsidRPr="002B4EFC">
        <w:rPr>
          <w:rFonts w:ascii="Consolas" w:hAnsi="Consolas" w:cs="Arial"/>
          <w:sz w:val="24"/>
          <w:szCs w:val="24"/>
        </w:rPr>
        <w:t>curl</w:t>
      </w:r>
      <w:proofErr w:type="spellEnd"/>
      <w:r w:rsidRPr="002B4EFC">
        <w:rPr>
          <w:rFonts w:ascii="Consolas" w:hAnsi="Consolas" w:cs="Arial"/>
          <w:sz w:val="24"/>
          <w:szCs w:val="24"/>
        </w:rPr>
        <w:t xml:space="preserve"> -k </w:t>
      </w:r>
      <w:hyperlink r:id="rId18" w:history="1">
        <w:r w:rsidRPr="002B4EFC">
          <w:rPr>
            <w:rStyle w:val="Hipervnculo"/>
            <w:rFonts w:ascii="Consolas" w:hAnsi="Consolas" w:cs="Arial"/>
            <w:sz w:val="24"/>
            <w:szCs w:val="24"/>
          </w:rPr>
          <w:t xml:space="preserve">https://api-int.oseinfrait01.claro.amx:22623/config/worker -o </w:t>
        </w:r>
        <w:proofErr w:type="spellStart"/>
        <w:r w:rsidRPr="002B4EFC">
          <w:rPr>
            <w:rStyle w:val="Hipervnculo"/>
            <w:rFonts w:ascii="Consolas" w:hAnsi="Consolas" w:cs="Arial"/>
            <w:sz w:val="24"/>
            <w:szCs w:val="24"/>
          </w:rPr>
          <w:t>worker.ign</w:t>
        </w:r>
        <w:proofErr w:type="spellEnd"/>
      </w:hyperlink>
    </w:p>
    <w:p w14:paraId="1DF450CF" w14:textId="77777777" w:rsidR="00AB33BE" w:rsidRPr="007C028A" w:rsidRDefault="00AB33BE" w:rsidP="00D76801">
      <w:pPr>
        <w:rPr>
          <w:rFonts w:ascii="Consolas" w:hAnsi="Consolas"/>
        </w:rPr>
      </w:pPr>
    </w:p>
    <w:p w14:paraId="18271FFC" w14:textId="6A6235EE" w:rsidR="002948E8" w:rsidRPr="00940A79" w:rsidRDefault="00DF18DC" w:rsidP="002B581D">
      <w:pPr>
        <w:pStyle w:val="Ttulo3"/>
        <w:rPr>
          <w:sz w:val="28"/>
          <w:szCs w:val="24"/>
        </w:rPr>
      </w:pPr>
      <w:bookmarkStart w:id="20" w:name="_Toc235714270"/>
      <w:r w:rsidRPr="00940A79">
        <w:rPr>
          <w:sz w:val="28"/>
          <w:szCs w:val="24"/>
        </w:rPr>
        <w:t xml:space="preserve">Booteo de las </w:t>
      </w:r>
      <w:proofErr w:type="spellStart"/>
      <w:r w:rsidRPr="00940A79">
        <w:rPr>
          <w:sz w:val="28"/>
          <w:szCs w:val="24"/>
        </w:rPr>
        <w:t>i</w:t>
      </w:r>
      <w:r w:rsidR="002B581D" w:rsidRPr="00940A79">
        <w:rPr>
          <w:sz w:val="28"/>
          <w:szCs w:val="24"/>
        </w:rPr>
        <w:t>magenes</w:t>
      </w:r>
      <w:proofErr w:type="spellEnd"/>
      <w:r w:rsidR="002B581D" w:rsidRPr="00940A79">
        <w:rPr>
          <w:sz w:val="28"/>
          <w:szCs w:val="24"/>
        </w:rPr>
        <w:t xml:space="preserve"> en las vms</w:t>
      </w:r>
      <w:bookmarkEnd w:id="20"/>
    </w:p>
    <w:p w14:paraId="34F0C77B" w14:textId="77777777" w:rsidR="00282061" w:rsidRDefault="00282061" w:rsidP="00282061"/>
    <w:p w14:paraId="65706102" w14:textId="4699262D" w:rsidR="00282061" w:rsidRPr="00940A79" w:rsidRDefault="00282061" w:rsidP="00282061">
      <w:pPr>
        <w:rPr>
          <w:noProof/>
          <w:sz w:val="24"/>
          <w:szCs w:val="24"/>
        </w:rPr>
      </w:pPr>
      <w:r w:rsidRPr="00940A79">
        <w:rPr>
          <w:sz w:val="24"/>
          <w:szCs w:val="24"/>
        </w:rPr>
        <w:t xml:space="preserve">En este paso boteamos </w:t>
      </w:r>
      <w:r w:rsidR="0063165C" w:rsidRPr="00940A79">
        <w:rPr>
          <w:sz w:val="24"/>
          <w:szCs w:val="24"/>
        </w:rPr>
        <w:t xml:space="preserve">la imagen </w:t>
      </w:r>
      <w:r w:rsidR="001476CC" w:rsidRPr="00940A79">
        <w:rPr>
          <w:sz w:val="24"/>
          <w:szCs w:val="24"/>
        </w:rPr>
        <w:t>rhcos-</w:t>
      </w:r>
      <w:proofErr w:type="spellStart"/>
      <w:r w:rsidR="001476CC" w:rsidRPr="00940A79">
        <w:rPr>
          <w:sz w:val="24"/>
          <w:szCs w:val="24"/>
        </w:rPr>
        <w:t>live.iso</w:t>
      </w:r>
      <w:proofErr w:type="spellEnd"/>
      <w:r w:rsidR="001476CC" w:rsidRPr="00940A79">
        <w:rPr>
          <w:sz w:val="24"/>
          <w:szCs w:val="24"/>
        </w:rPr>
        <w:t xml:space="preserve"> en las vms </w:t>
      </w:r>
      <w:r w:rsidR="00CC51D4" w:rsidRPr="00940A79">
        <w:rPr>
          <w:noProof/>
          <w:sz w:val="24"/>
          <w:szCs w:val="24"/>
        </w:rPr>
        <w:t>. Para ello seteamos que las vms ingressen al bios en su primer booteo:</w:t>
      </w:r>
    </w:p>
    <w:p w14:paraId="31FDFD66" w14:textId="77777777" w:rsidR="00CC51D4" w:rsidRDefault="00CC51D4" w:rsidP="00282061">
      <w:pPr>
        <w:rPr>
          <w:noProof/>
        </w:rPr>
      </w:pPr>
    </w:p>
    <w:p w14:paraId="2407D726" w14:textId="2A170B47" w:rsidR="00CC51D4" w:rsidRPr="00282061" w:rsidRDefault="00CC51D4" w:rsidP="00282061">
      <w:r>
        <w:rPr>
          <w:noProof/>
        </w:rPr>
        <w:drawing>
          <wp:inline distT="0" distB="0" distL="0" distR="0" wp14:anchorId="51185F69" wp14:editId="7B69FA20">
            <wp:extent cx="4764726" cy="3166755"/>
            <wp:effectExtent l="0" t="0" r="0" b="0"/>
            <wp:docPr id="18458316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1623" name="Imagen 18458316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915" cy="318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0795" w14:textId="77777777" w:rsidR="00965B0D" w:rsidRDefault="00965B0D" w:rsidP="00965B0D"/>
    <w:p w14:paraId="5FAD7792" w14:textId="77777777" w:rsidR="00965B0D" w:rsidRDefault="00965B0D" w:rsidP="00965B0D"/>
    <w:p w14:paraId="062046FF" w14:textId="77777777" w:rsidR="007077A1" w:rsidRDefault="007077A1" w:rsidP="00965B0D"/>
    <w:p w14:paraId="6A98A7F4" w14:textId="77777777" w:rsidR="007077A1" w:rsidRDefault="007077A1" w:rsidP="00965B0D"/>
    <w:p w14:paraId="14BA34A0" w14:textId="347DD379" w:rsidR="00C70DF9" w:rsidRPr="00940A79" w:rsidRDefault="00C70DF9" w:rsidP="00965B0D">
      <w:pPr>
        <w:rPr>
          <w:sz w:val="24"/>
          <w:szCs w:val="24"/>
        </w:rPr>
      </w:pPr>
      <w:r w:rsidRPr="00940A79">
        <w:rPr>
          <w:sz w:val="24"/>
          <w:szCs w:val="24"/>
        </w:rPr>
        <w:t xml:space="preserve">Luego </w:t>
      </w:r>
      <w:r w:rsidR="00FB4C51" w:rsidRPr="00940A79">
        <w:rPr>
          <w:sz w:val="24"/>
          <w:szCs w:val="24"/>
        </w:rPr>
        <w:t xml:space="preserve">arrancamos la vm y elegimos la unidad de </w:t>
      </w:r>
      <w:proofErr w:type="spellStart"/>
      <w:r w:rsidR="00FB4C51" w:rsidRPr="00940A79">
        <w:rPr>
          <w:sz w:val="24"/>
          <w:szCs w:val="24"/>
        </w:rPr>
        <w:t>cdrom</w:t>
      </w:r>
      <w:proofErr w:type="spellEnd"/>
      <w:r w:rsidR="00FB4C51" w:rsidRPr="00940A79">
        <w:rPr>
          <w:sz w:val="24"/>
          <w:szCs w:val="24"/>
        </w:rPr>
        <w:t xml:space="preserve"> como primer </w:t>
      </w:r>
      <w:r w:rsidR="0020690E" w:rsidRPr="00940A79">
        <w:rPr>
          <w:sz w:val="24"/>
          <w:szCs w:val="24"/>
        </w:rPr>
        <w:t>dispositivo de arranque:</w:t>
      </w:r>
    </w:p>
    <w:p w14:paraId="1803B4FD" w14:textId="77777777" w:rsidR="0020690E" w:rsidRDefault="0020690E" w:rsidP="00965B0D"/>
    <w:p w14:paraId="6687175F" w14:textId="4559F97E" w:rsidR="0020690E" w:rsidRDefault="00912E09" w:rsidP="00965B0D">
      <w:r>
        <w:rPr>
          <w:noProof/>
        </w:rPr>
        <w:drawing>
          <wp:inline distT="0" distB="0" distL="0" distR="0" wp14:anchorId="27C53689" wp14:editId="1CF596B0">
            <wp:extent cx="3677163" cy="3153215"/>
            <wp:effectExtent l="0" t="0" r="0" b="9525"/>
            <wp:docPr id="177965778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7784" name="Imagen 17796577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CA66" w14:textId="4ED50CAA" w:rsidR="007C65BE" w:rsidRDefault="007C65BE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</w:p>
    <w:p w14:paraId="3DE1FEF7" w14:textId="0CFD1E97" w:rsidR="00912E09" w:rsidRDefault="00912E09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Una vez reiniciada la vm </w:t>
      </w:r>
      <w:r w:rsidR="00916D55">
        <w:rPr>
          <w:rFonts w:eastAsia="Arial" w:cs="Arial"/>
          <w:sz w:val="24"/>
          <w:szCs w:val="24"/>
        </w:rPr>
        <w:t>presionamos</w:t>
      </w:r>
      <w:r w:rsidR="00382F16">
        <w:rPr>
          <w:rFonts w:eastAsia="Arial" w:cs="Arial"/>
          <w:sz w:val="24"/>
          <w:szCs w:val="24"/>
        </w:rPr>
        <w:t xml:space="preserve"> la tecla TAB para poder editar los parámetros de GRUB:</w:t>
      </w:r>
    </w:p>
    <w:p w14:paraId="54D19862" w14:textId="77777777" w:rsidR="00382F16" w:rsidRDefault="00382F16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</w:p>
    <w:p w14:paraId="4A874357" w14:textId="56EDF148" w:rsidR="00382F16" w:rsidRDefault="00F00ACA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noProof/>
          <w:sz w:val="24"/>
          <w:szCs w:val="24"/>
        </w:rPr>
        <w:drawing>
          <wp:inline distT="0" distB="0" distL="0" distR="0" wp14:anchorId="014E28FB" wp14:editId="3F56FD52">
            <wp:extent cx="4136849" cy="3346939"/>
            <wp:effectExtent l="0" t="0" r="0" b="6350"/>
            <wp:docPr id="129967057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70574" name="Imagen 12996705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563" cy="335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A05B" w14:textId="77777777" w:rsidR="00BD7B75" w:rsidRDefault="00BD7B75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</w:p>
    <w:p w14:paraId="73ECC2A7" w14:textId="6CFCA9ED" w:rsidR="00BD7B75" w:rsidRDefault="00BD7B75" w:rsidP="085D34C8">
      <w:pPr>
        <w:spacing w:after="120" w:line="360" w:lineRule="auto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lastRenderedPageBreak/>
        <w:t xml:space="preserve">Allí colocamos los parámetros según corresponda a cada </w:t>
      </w:r>
      <w:r w:rsidR="00186A87">
        <w:rPr>
          <w:rFonts w:eastAsia="Arial" w:cs="Arial"/>
          <w:sz w:val="24"/>
          <w:szCs w:val="24"/>
        </w:rPr>
        <w:t xml:space="preserve">vm/nodo. </w:t>
      </w:r>
    </w:p>
    <w:p w14:paraId="6600011A" w14:textId="672DCFF5" w:rsidR="00285051" w:rsidRPr="0003709D" w:rsidRDefault="00285051" w:rsidP="00285051">
      <w:pPr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>ip=10.92.</w:t>
      </w:r>
      <w:proofErr w:type="gramStart"/>
      <w:r w:rsidR="004D76F6" w:rsidRPr="0003709D">
        <w:rPr>
          <w:rFonts w:ascii="Consolas" w:eastAsia="Arial" w:hAnsi="Consolas" w:cs="Arial"/>
          <w:lang w:val="en-US"/>
        </w:rPr>
        <w:t>190</w:t>
      </w:r>
      <w:r w:rsidR="001C0253" w:rsidRPr="0003709D">
        <w:rPr>
          <w:rFonts w:ascii="Consolas" w:eastAsia="Arial" w:hAnsi="Consolas" w:cs="Arial"/>
          <w:lang w:val="en-US"/>
        </w:rPr>
        <w:t>.231</w:t>
      </w:r>
      <w:r w:rsidRPr="0003709D">
        <w:rPr>
          <w:rFonts w:ascii="Consolas" w:eastAsia="Arial" w:hAnsi="Consolas" w:cs="Arial"/>
          <w:lang w:val="en-US"/>
        </w:rPr>
        <w:t>::</w:t>
      </w:r>
      <w:proofErr w:type="gramEnd"/>
      <w:r w:rsidRPr="0003709D">
        <w:rPr>
          <w:rFonts w:ascii="Consolas" w:eastAsia="Arial" w:hAnsi="Consolas" w:cs="Arial"/>
          <w:lang w:val="en-US"/>
        </w:rPr>
        <w:t>10.92.113.1:255.255.255.0:worker-0</w:t>
      </w:r>
      <w:r w:rsidR="001C0253" w:rsidRPr="0003709D">
        <w:rPr>
          <w:rFonts w:ascii="Consolas" w:eastAsia="Arial" w:hAnsi="Consolas" w:cs="Arial"/>
          <w:lang w:val="en-US"/>
        </w:rPr>
        <w:t>5</w:t>
      </w:r>
      <w:r w:rsidRPr="0003709D">
        <w:rPr>
          <w:rFonts w:ascii="Consolas" w:eastAsia="Arial" w:hAnsi="Consolas" w:cs="Arial"/>
          <w:lang w:val="en-US"/>
        </w:rPr>
        <w:t xml:space="preserve">.oseinfrait01.claro.amx:ens192:none nameserver=10.92.55.39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coreos.inst.install_dev</w:t>
      </w:r>
      <w:proofErr w:type="spellEnd"/>
      <w:r w:rsidRPr="0003709D">
        <w:rPr>
          <w:rFonts w:ascii="Consolas" w:eastAsia="Arial" w:hAnsi="Consolas" w:cs="Arial"/>
          <w:lang w:val="en-US"/>
        </w:rPr>
        <w:t>=/dev/</w:t>
      </w:r>
      <w:proofErr w:type="spellStart"/>
      <w:r w:rsidRPr="0003709D">
        <w:rPr>
          <w:rFonts w:ascii="Consolas" w:eastAsia="Arial" w:hAnsi="Consolas" w:cs="Arial"/>
          <w:lang w:val="en-US"/>
        </w:rPr>
        <w:t>sda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coreos.inst.image_url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=http://10.92.190.230/install/bios.raw.gz </w:t>
      </w:r>
      <w:proofErr w:type="spellStart"/>
      <w:r w:rsidRPr="0003709D">
        <w:rPr>
          <w:rFonts w:ascii="Consolas" w:eastAsia="Arial" w:hAnsi="Consolas" w:cs="Arial"/>
          <w:lang w:val="en-US"/>
        </w:rPr>
        <w:t>coreos.inst.ignition_url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=http://10.92.190.230/install/worker.ign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coreos.inst.insecure_ignition</w:t>
      </w:r>
      <w:proofErr w:type="spellEnd"/>
      <w:r w:rsidRPr="0003709D">
        <w:rPr>
          <w:rFonts w:ascii="Consolas" w:eastAsia="Arial" w:hAnsi="Consolas" w:cs="Arial"/>
          <w:lang w:val="en-US"/>
        </w:rPr>
        <w:t>=1</w:t>
      </w:r>
    </w:p>
    <w:p w14:paraId="6FEC3924" w14:textId="77777777" w:rsidR="001C0253" w:rsidRPr="0003709D" w:rsidRDefault="001C0253" w:rsidP="00285051">
      <w:pPr>
        <w:rPr>
          <w:rFonts w:ascii="Consolas" w:eastAsia="Arial" w:hAnsi="Consolas" w:cs="Arial"/>
          <w:lang w:val="en-US"/>
        </w:rPr>
      </w:pPr>
    </w:p>
    <w:p w14:paraId="67F40110" w14:textId="0EA19373" w:rsidR="001C0253" w:rsidRPr="0003709D" w:rsidRDefault="001C0253" w:rsidP="001C0253">
      <w:pPr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>ip=10.92.190.232::10.92.113.1:255.255.255.0:worker-0</w:t>
      </w:r>
      <w:r w:rsidR="00A943D7" w:rsidRPr="0003709D">
        <w:rPr>
          <w:rFonts w:ascii="Consolas" w:eastAsia="Arial" w:hAnsi="Consolas" w:cs="Arial"/>
          <w:lang w:val="en-US"/>
        </w:rPr>
        <w:t>6</w:t>
      </w:r>
      <w:r w:rsidRPr="0003709D">
        <w:rPr>
          <w:rFonts w:ascii="Consolas" w:eastAsia="Arial" w:hAnsi="Consolas" w:cs="Arial"/>
          <w:lang w:val="en-US"/>
        </w:rPr>
        <w:t xml:space="preserve">.oseinfrait01.claro.amx:ens192:none nameserver=10.92.55.39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coreos.inst.install_dev</w:t>
      </w:r>
      <w:proofErr w:type="spellEnd"/>
      <w:r w:rsidRPr="0003709D">
        <w:rPr>
          <w:rFonts w:ascii="Consolas" w:eastAsia="Arial" w:hAnsi="Consolas" w:cs="Arial"/>
          <w:lang w:val="en-US"/>
        </w:rPr>
        <w:t>=/dev/</w:t>
      </w:r>
      <w:proofErr w:type="spellStart"/>
      <w:r w:rsidRPr="0003709D">
        <w:rPr>
          <w:rFonts w:ascii="Consolas" w:eastAsia="Arial" w:hAnsi="Consolas" w:cs="Arial"/>
          <w:lang w:val="en-US"/>
        </w:rPr>
        <w:t>sda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coreos.inst.image_url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=http://10.92.190.230/install/bios.raw.gz </w:t>
      </w:r>
      <w:proofErr w:type="spellStart"/>
      <w:r w:rsidRPr="0003709D">
        <w:rPr>
          <w:rFonts w:ascii="Consolas" w:eastAsia="Arial" w:hAnsi="Consolas" w:cs="Arial"/>
          <w:lang w:val="en-US"/>
        </w:rPr>
        <w:t>coreos.inst.ignition_url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=http://10.92.190.230/install/worker.ign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coreos.inst.insecure_ignition</w:t>
      </w:r>
      <w:proofErr w:type="spellEnd"/>
      <w:r w:rsidRPr="0003709D">
        <w:rPr>
          <w:rFonts w:ascii="Consolas" w:eastAsia="Arial" w:hAnsi="Consolas" w:cs="Arial"/>
          <w:lang w:val="en-US"/>
        </w:rPr>
        <w:t>=1</w:t>
      </w:r>
    </w:p>
    <w:p w14:paraId="764F78FB" w14:textId="77777777" w:rsidR="00A943D7" w:rsidRPr="0003709D" w:rsidRDefault="00A943D7" w:rsidP="001C0253">
      <w:pPr>
        <w:rPr>
          <w:rFonts w:ascii="Consolas" w:eastAsia="Arial" w:hAnsi="Consolas" w:cs="Arial"/>
          <w:lang w:val="en-US"/>
        </w:rPr>
      </w:pPr>
    </w:p>
    <w:p w14:paraId="4A085BE8" w14:textId="6002D0B6" w:rsidR="00A943D7" w:rsidRPr="0003709D" w:rsidRDefault="00A943D7" w:rsidP="00A943D7">
      <w:pPr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ip=10.92.190.233::10.92.113.1:255.255.255.0:worker-07.oseinfrait01.claro.amx:ens192:none nameserver=10.92.55.39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coreos.inst.install_dev</w:t>
      </w:r>
      <w:proofErr w:type="spellEnd"/>
      <w:r w:rsidRPr="0003709D">
        <w:rPr>
          <w:rFonts w:ascii="Consolas" w:eastAsia="Arial" w:hAnsi="Consolas" w:cs="Arial"/>
          <w:lang w:val="en-US"/>
        </w:rPr>
        <w:t>=/dev/</w:t>
      </w:r>
      <w:proofErr w:type="spellStart"/>
      <w:r w:rsidRPr="0003709D">
        <w:rPr>
          <w:rFonts w:ascii="Consolas" w:eastAsia="Arial" w:hAnsi="Consolas" w:cs="Arial"/>
          <w:lang w:val="en-US"/>
        </w:rPr>
        <w:t>sda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coreos.inst.image_url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=http://10.92.190.230/install/bios.raw.gz </w:t>
      </w:r>
      <w:proofErr w:type="spellStart"/>
      <w:r w:rsidRPr="0003709D">
        <w:rPr>
          <w:rFonts w:ascii="Consolas" w:eastAsia="Arial" w:hAnsi="Consolas" w:cs="Arial"/>
          <w:lang w:val="en-US"/>
        </w:rPr>
        <w:t>coreos.inst.ignition_url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=http://10.92.190.230/install/worker.ign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coreos.inst.insecure_ignition</w:t>
      </w:r>
      <w:proofErr w:type="spellEnd"/>
      <w:r w:rsidRPr="0003709D">
        <w:rPr>
          <w:rFonts w:ascii="Consolas" w:eastAsia="Arial" w:hAnsi="Consolas" w:cs="Arial"/>
          <w:lang w:val="en-US"/>
        </w:rPr>
        <w:t>=1</w:t>
      </w:r>
    </w:p>
    <w:p w14:paraId="22EF7C1D" w14:textId="77777777" w:rsidR="00240E24" w:rsidRPr="0003709D" w:rsidRDefault="00240E24" w:rsidP="00A943D7">
      <w:pPr>
        <w:rPr>
          <w:rFonts w:ascii="Consolas" w:eastAsia="Arial" w:hAnsi="Consolas" w:cs="Arial"/>
          <w:lang w:val="en-US"/>
        </w:rPr>
      </w:pPr>
    </w:p>
    <w:p w14:paraId="390AFAD4" w14:textId="2A59D733" w:rsidR="00240E24" w:rsidRPr="0003709D" w:rsidRDefault="00240E24" w:rsidP="00240E24">
      <w:pPr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>ip=10.92.190.23</w:t>
      </w:r>
      <w:r w:rsidR="008F3D63" w:rsidRPr="0003709D">
        <w:rPr>
          <w:rFonts w:ascii="Consolas" w:eastAsia="Arial" w:hAnsi="Consolas" w:cs="Arial"/>
          <w:lang w:val="en-US"/>
        </w:rPr>
        <w:t>4</w:t>
      </w:r>
      <w:r w:rsidRPr="0003709D">
        <w:rPr>
          <w:rFonts w:ascii="Consolas" w:eastAsia="Arial" w:hAnsi="Consolas" w:cs="Arial"/>
          <w:lang w:val="en-US"/>
        </w:rPr>
        <w:t>::10.92.113.1:255.255.255.0:worker-0</w:t>
      </w:r>
      <w:r w:rsidR="008F3D63" w:rsidRPr="0003709D">
        <w:rPr>
          <w:rFonts w:ascii="Consolas" w:eastAsia="Arial" w:hAnsi="Consolas" w:cs="Arial"/>
          <w:lang w:val="en-US"/>
        </w:rPr>
        <w:t>8</w:t>
      </w:r>
      <w:r w:rsidRPr="0003709D">
        <w:rPr>
          <w:rFonts w:ascii="Consolas" w:eastAsia="Arial" w:hAnsi="Consolas" w:cs="Arial"/>
          <w:lang w:val="en-US"/>
        </w:rPr>
        <w:t xml:space="preserve">.oseinfrait01.claro.amx:ens192:none nameserver=10.92.55.39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coreos.inst.install_dev</w:t>
      </w:r>
      <w:proofErr w:type="spellEnd"/>
      <w:r w:rsidRPr="0003709D">
        <w:rPr>
          <w:rFonts w:ascii="Consolas" w:eastAsia="Arial" w:hAnsi="Consolas" w:cs="Arial"/>
          <w:lang w:val="en-US"/>
        </w:rPr>
        <w:t>=/dev/</w:t>
      </w:r>
      <w:proofErr w:type="spellStart"/>
      <w:r w:rsidRPr="0003709D">
        <w:rPr>
          <w:rFonts w:ascii="Consolas" w:eastAsia="Arial" w:hAnsi="Consolas" w:cs="Arial"/>
          <w:lang w:val="en-US"/>
        </w:rPr>
        <w:t>sda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coreos.inst.image_url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=http://10.92.190.230/install/bios.raw.gz </w:t>
      </w:r>
      <w:proofErr w:type="spellStart"/>
      <w:r w:rsidRPr="0003709D">
        <w:rPr>
          <w:rFonts w:ascii="Consolas" w:eastAsia="Arial" w:hAnsi="Consolas" w:cs="Arial"/>
          <w:lang w:val="en-US"/>
        </w:rPr>
        <w:t>coreos.inst.ignition_url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=http://10.92.190.230/install/worker.ign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coreos.inst.insecure_ignition</w:t>
      </w:r>
      <w:proofErr w:type="spellEnd"/>
      <w:r w:rsidRPr="0003709D">
        <w:rPr>
          <w:rFonts w:ascii="Consolas" w:eastAsia="Arial" w:hAnsi="Consolas" w:cs="Arial"/>
          <w:lang w:val="en-US"/>
        </w:rPr>
        <w:t>=1</w:t>
      </w:r>
    </w:p>
    <w:p w14:paraId="59B2BD09" w14:textId="77777777" w:rsidR="00240E24" w:rsidRPr="0003709D" w:rsidRDefault="00240E24" w:rsidP="00A943D7">
      <w:pPr>
        <w:rPr>
          <w:rFonts w:ascii="Consolas" w:eastAsia="Arial" w:hAnsi="Consolas" w:cs="Arial"/>
          <w:lang w:val="en-US"/>
        </w:rPr>
      </w:pPr>
    </w:p>
    <w:p w14:paraId="53FF6B5D" w14:textId="77777777" w:rsidR="00977D5D" w:rsidRPr="0003709D" w:rsidRDefault="00977D5D" w:rsidP="00977D5D">
      <w:pPr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>ip=10.92.</w:t>
      </w:r>
      <w:proofErr w:type="gramStart"/>
      <w:r w:rsidRPr="0003709D">
        <w:rPr>
          <w:rFonts w:ascii="Consolas" w:eastAsia="Arial" w:hAnsi="Consolas" w:cs="Arial"/>
          <w:lang w:val="en-US"/>
        </w:rPr>
        <w:t>113.200::</w:t>
      </w:r>
      <w:proofErr w:type="gramEnd"/>
      <w:r w:rsidRPr="0003709D">
        <w:rPr>
          <w:rFonts w:ascii="Consolas" w:eastAsia="Arial" w:hAnsi="Consolas" w:cs="Arial"/>
          <w:lang w:val="en-US"/>
        </w:rPr>
        <w:t xml:space="preserve">10.92.113.1:255.255.255.0:worker-09.oseinfrait01.claro.amx:ens192:none nameserver=10.92.55.39 </w:t>
      </w:r>
      <w:proofErr w:type="spellStart"/>
      <w:r w:rsidRPr="0003709D">
        <w:rPr>
          <w:rFonts w:ascii="Consolas" w:eastAsia="Arial" w:hAnsi="Consolas" w:cs="Arial"/>
          <w:lang w:val="en-US"/>
        </w:rPr>
        <w:t>coreos.inst.</w:t>
      </w:r>
      <w:proofErr w:type="gramStart"/>
      <w:r w:rsidRPr="0003709D">
        <w:rPr>
          <w:rFonts w:ascii="Consolas" w:eastAsia="Arial" w:hAnsi="Consolas" w:cs="Arial"/>
          <w:lang w:val="en-US"/>
        </w:rPr>
        <w:t>install</w:t>
      </w:r>
      <w:proofErr w:type="gramEnd"/>
      <w:r w:rsidRPr="0003709D">
        <w:rPr>
          <w:rFonts w:ascii="Consolas" w:eastAsia="Arial" w:hAnsi="Consolas" w:cs="Arial"/>
          <w:lang w:val="en-US"/>
        </w:rPr>
        <w:t>_dev</w:t>
      </w:r>
      <w:proofErr w:type="spellEnd"/>
      <w:r w:rsidRPr="0003709D">
        <w:rPr>
          <w:rFonts w:ascii="Consolas" w:eastAsia="Arial" w:hAnsi="Consolas" w:cs="Arial"/>
          <w:lang w:val="en-US"/>
        </w:rPr>
        <w:t>=/dev/</w:t>
      </w:r>
      <w:proofErr w:type="spellStart"/>
      <w:r w:rsidRPr="0003709D">
        <w:rPr>
          <w:rFonts w:ascii="Consolas" w:eastAsia="Arial" w:hAnsi="Consolas" w:cs="Arial"/>
          <w:lang w:val="en-US"/>
        </w:rPr>
        <w:t>sda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coreos.inst.image_url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=http://10.92.190.230/install/bios.raw.gz </w:t>
      </w:r>
      <w:proofErr w:type="spellStart"/>
      <w:r w:rsidRPr="0003709D">
        <w:rPr>
          <w:rFonts w:ascii="Consolas" w:eastAsia="Arial" w:hAnsi="Consolas" w:cs="Arial"/>
          <w:lang w:val="en-US"/>
        </w:rPr>
        <w:t>coreos.inst.ignition_url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=http://10.92.190.230/install/worker.ign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</w:t>
      </w:r>
      <w:proofErr w:type="gramStart"/>
      <w:r w:rsidRPr="0003709D">
        <w:rPr>
          <w:rFonts w:ascii="Consolas" w:eastAsia="Arial" w:hAnsi="Consolas" w:cs="Arial"/>
          <w:lang w:val="en-US"/>
        </w:rPr>
        <w:t>insecure_ignition</w:t>
      </w:r>
      <w:proofErr w:type="spellEnd"/>
      <w:r w:rsidRPr="0003709D">
        <w:rPr>
          <w:rFonts w:ascii="Consolas" w:eastAsia="Arial" w:hAnsi="Consolas" w:cs="Arial"/>
          <w:lang w:val="en-US"/>
        </w:rPr>
        <w:t>=1</w:t>
      </w:r>
      <w:proofErr w:type="gramEnd"/>
    </w:p>
    <w:p w14:paraId="6977F8ED" w14:textId="77777777" w:rsidR="00C76280" w:rsidRPr="0003709D" w:rsidRDefault="00C76280" w:rsidP="00261C56">
      <w:pPr>
        <w:rPr>
          <w:rFonts w:ascii="Consolas" w:eastAsia="Arial" w:hAnsi="Consolas" w:cs="Arial"/>
          <w:lang w:val="en-US"/>
        </w:rPr>
      </w:pPr>
    </w:p>
    <w:p w14:paraId="7D58E16E" w14:textId="36B56F34" w:rsidR="00261C56" w:rsidRPr="0003709D" w:rsidRDefault="00261C56" w:rsidP="00261C56">
      <w:pPr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ip=10.92.113.201::10.92.113.1:255.255.255.0:worker-10.oseinfrait01.claro.amx:ens192:none nameserver=10.92.55.39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coreos.inst.install_dev</w:t>
      </w:r>
      <w:proofErr w:type="spellEnd"/>
      <w:r w:rsidRPr="0003709D">
        <w:rPr>
          <w:rFonts w:ascii="Consolas" w:eastAsia="Arial" w:hAnsi="Consolas" w:cs="Arial"/>
          <w:lang w:val="en-US"/>
        </w:rPr>
        <w:t>=/dev/</w:t>
      </w:r>
      <w:proofErr w:type="spellStart"/>
      <w:r w:rsidRPr="0003709D">
        <w:rPr>
          <w:rFonts w:ascii="Consolas" w:eastAsia="Arial" w:hAnsi="Consolas" w:cs="Arial"/>
          <w:lang w:val="en-US"/>
        </w:rPr>
        <w:t>sda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coreos.inst.image_url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=http://10.92.190.230/install/bios.raw.gz </w:t>
      </w:r>
      <w:proofErr w:type="spellStart"/>
      <w:r w:rsidRPr="0003709D">
        <w:rPr>
          <w:rFonts w:ascii="Consolas" w:eastAsia="Arial" w:hAnsi="Consolas" w:cs="Arial"/>
          <w:lang w:val="en-US"/>
        </w:rPr>
        <w:t>coreos.inst.ignition_url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=http://10.92.190.230/install/worker.ign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</w:t>
      </w:r>
      <w:proofErr w:type="spellStart"/>
      <w:r w:rsidRPr="0003709D">
        <w:rPr>
          <w:rFonts w:ascii="Consolas" w:eastAsia="Arial" w:hAnsi="Consolas" w:cs="Arial"/>
          <w:lang w:val="en-US"/>
        </w:rPr>
        <w:t>coreos.inst.insecure_ignition</w:t>
      </w:r>
      <w:proofErr w:type="spellEnd"/>
      <w:r w:rsidRPr="0003709D">
        <w:rPr>
          <w:rFonts w:ascii="Consolas" w:eastAsia="Arial" w:hAnsi="Consolas" w:cs="Arial"/>
          <w:lang w:val="en-US"/>
        </w:rPr>
        <w:t>=1</w:t>
      </w:r>
    </w:p>
    <w:p w14:paraId="025A0193" w14:textId="77777777" w:rsidR="007172CA" w:rsidRDefault="007172CA" w:rsidP="00261C56">
      <w:pPr>
        <w:rPr>
          <w:rFonts w:eastAsia="Arial" w:cs="Arial"/>
          <w:sz w:val="24"/>
          <w:szCs w:val="24"/>
          <w:lang w:val="en-US"/>
        </w:rPr>
      </w:pPr>
    </w:p>
    <w:p w14:paraId="26EFDA03" w14:textId="77777777" w:rsidR="007172CA" w:rsidRDefault="007172CA" w:rsidP="00261C56">
      <w:pPr>
        <w:rPr>
          <w:rFonts w:eastAsia="Arial" w:cs="Arial"/>
          <w:sz w:val="24"/>
          <w:szCs w:val="24"/>
          <w:lang w:val="en-US"/>
        </w:rPr>
      </w:pPr>
    </w:p>
    <w:p w14:paraId="16D6BBF4" w14:textId="77777777" w:rsidR="00C76280" w:rsidRDefault="00C76280" w:rsidP="00261C56">
      <w:pPr>
        <w:rPr>
          <w:rFonts w:eastAsia="Arial" w:cs="Arial"/>
          <w:sz w:val="24"/>
          <w:szCs w:val="24"/>
          <w:lang w:val="en-US"/>
        </w:rPr>
      </w:pPr>
    </w:p>
    <w:p w14:paraId="368BFCFC" w14:textId="26119E97" w:rsidR="0091202F" w:rsidRPr="00940A79" w:rsidRDefault="007172CA" w:rsidP="007172CA">
      <w:pPr>
        <w:pStyle w:val="Ttulo3"/>
        <w:rPr>
          <w:rFonts w:eastAsia="Arial" w:cs="Arial"/>
          <w:sz w:val="28"/>
          <w:szCs w:val="28"/>
        </w:rPr>
      </w:pPr>
      <w:bookmarkStart w:id="21" w:name="_Toc235714271"/>
      <w:r w:rsidRPr="00940A79">
        <w:rPr>
          <w:rStyle w:val="Ttulo4Car"/>
          <w:rFonts w:ascii="Arial" w:eastAsia="Arial" w:hAnsi="Arial" w:cs="Arial"/>
          <w:sz w:val="28"/>
          <w:szCs w:val="28"/>
        </w:rPr>
        <w:t>Join</w:t>
      </w:r>
      <w:r w:rsidRPr="00940A79">
        <w:rPr>
          <w:rFonts w:eastAsia="Arial" w:cs="Arial"/>
          <w:sz w:val="28"/>
          <w:szCs w:val="28"/>
        </w:rPr>
        <w:t xml:space="preserve"> de los nodos</w:t>
      </w:r>
      <w:bookmarkEnd w:id="21"/>
    </w:p>
    <w:p w14:paraId="3D882484" w14:textId="77777777" w:rsidR="006E0FE2" w:rsidRDefault="006E0FE2" w:rsidP="006E0FE2"/>
    <w:p w14:paraId="3C97F339" w14:textId="413E4DBF" w:rsidR="006E0FE2" w:rsidRDefault="003437C6" w:rsidP="006E0FE2">
      <w:pPr>
        <w:rPr>
          <w:sz w:val="24"/>
          <w:szCs w:val="24"/>
        </w:rPr>
      </w:pPr>
      <w:r w:rsidRPr="003437C6">
        <w:rPr>
          <w:sz w:val="24"/>
          <w:szCs w:val="24"/>
        </w:rPr>
        <w:t>D</w:t>
      </w:r>
      <w:r w:rsidR="00FE7450" w:rsidRPr="003437C6">
        <w:rPr>
          <w:sz w:val="24"/>
          <w:szCs w:val="24"/>
        </w:rPr>
        <w:t>espués</w:t>
      </w:r>
      <w:r w:rsidR="006E0FE2" w:rsidRPr="003437C6">
        <w:rPr>
          <w:sz w:val="24"/>
          <w:szCs w:val="24"/>
        </w:rPr>
        <w:t xml:space="preserve"> de haber booteado cada nodo con su</w:t>
      </w:r>
      <w:r w:rsidR="00FE7450" w:rsidRPr="003437C6">
        <w:rPr>
          <w:sz w:val="24"/>
          <w:szCs w:val="24"/>
        </w:rPr>
        <w:t>s</w:t>
      </w:r>
      <w:r w:rsidR="006E0FE2" w:rsidRPr="003437C6">
        <w:rPr>
          <w:sz w:val="24"/>
          <w:szCs w:val="24"/>
        </w:rPr>
        <w:t xml:space="preserve"> parámetro</w:t>
      </w:r>
      <w:r w:rsidR="00FE7450" w:rsidRPr="003437C6">
        <w:rPr>
          <w:sz w:val="24"/>
          <w:szCs w:val="24"/>
        </w:rPr>
        <w:t xml:space="preserve">s y de </w:t>
      </w:r>
      <w:r w:rsidR="000D795E" w:rsidRPr="003437C6">
        <w:rPr>
          <w:sz w:val="24"/>
          <w:szCs w:val="24"/>
        </w:rPr>
        <w:t xml:space="preserve">haberse realizado la </w:t>
      </w:r>
      <w:r w:rsidRPr="003437C6">
        <w:rPr>
          <w:sz w:val="24"/>
          <w:szCs w:val="24"/>
        </w:rPr>
        <w:t>instalación</w:t>
      </w:r>
      <w:r w:rsidR="000D795E" w:rsidRPr="003437C6">
        <w:rPr>
          <w:sz w:val="24"/>
          <w:szCs w:val="24"/>
        </w:rPr>
        <w:t xml:space="preserve"> de rhcos. Los nodos van a reiniciarse hasta que la versión de rhcos quede </w:t>
      </w:r>
      <w:r w:rsidR="00AF7018" w:rsidRPr="003437C6">
        <w:rPr>
          <w:sz w:val="24"/>
          <w:szCs w:val="24"/>
        </w:rPr>
        <w:t>en la misma versión que la del cluster.</w:t>
      </w:r>
      <w:r w:rsidR="00746859">
        <w:rPr>
          <w:sz w:val="24"/>
          <w:szCs w:val="24"/>
        </w:rPr>
        <w:t xml:space="preserve"> El proceso de el </w:t>
      </w:r>
      <w:proofErr w:type="spellStart"/>
      <w:r w:rsidR="00746859">
        <w:rPr>
          <w:sz w:val="24"/>
          <w:szCs w:val="24"/>
        </w:rPr>
        <w:t>joineo</w:t>
      </w:r>
      <w:proofErr w:type="spellEnd"/>
      <w:r w:rsidR="00746859">
        <w:rPr>
          <w:sz w:val="24"/>
          <w:szCs w:val="24"/>
        </w:rPr>
        <w:t xml:space="preserve"> de los nodos al cluster continuara a medida que se </w:t>
      </w:r>
      <w:r w:rsidR="00916D55">
        <w:rPr>
          <w:sz w:val="24"/>
          <w:szCs w:val="24"/>
        </w:rPr>
        <w:t>aprueben</w:t>
      </w:r>
      <w:r w:rsidR="00746859">
        <w:rPr>
          <w:sz w:val="24"/>
          <w:szCs w:val="24"/>
        </w:rPr>
        <w:t xml:space="preserve"> los certificados CSR. Podemos verificar si existen CSR pendientes con el comando:</w:t>
      </w:r>
    </w:p>
    <w:p w14:paraId="33057A1C" w14:textId="77777777" w:rsidR="00746859" w:rsidRPr="00BB31F3" w:rsidRDefault="00746859" w:rsidP="006E0FE2">
      <w:pPr>
        <w:rPr>
          <w:sz w:val="22"/>
          <w:szCs w:val="22"/>
        </w:rPr>
      </w:pPr>
    </w:p>
    <w:p w14:paraId="14CD9426" w14:textId="4C004DE6" w:rsidR="00746859" w:rsidRPr="0003709D" w:rsidRDefault="00E3749B" w:rsidP="006E0FE2">
      <w:pPr>
        <w:rPr>
          <w:rFonts w:ascii="Consolas" w:hAnsi="Consolas"/>
          <w:sz w:val="18"/>
          <w:szCs w:val="18"/>
        </w:rPr>
      </w:pPr>
      <w:r w:rsidRPr="0003709D">
        <w:rPr>
          <w:rFonts w:ascii="Consolas" w:hAnsi="Consolas"/>
          <w:sz w:val="18"/>
          <w:szCs w:val="18"/>
        </w:rPr>
        <w:t xml:space="preserve"> </w:t>
      </w:r>
      <w:r w:rsidRPr="0003709D">
        <w:rPr>
          <w:rFonts w:ascii="Consolas" w:hAnsi="Consolas"/>
        </w:rPr>
        <w:t xml:space="preserve">oc </w:t>
      </w:r>
      <w:proofErr w:type="spellStart"/>
      <w:r w:rsidRPr="0003709D">
        <w:rPr>
          <w:rFonts w:ascii="Consolas" w:hAnsi="Consolas"/>
        </w:rPr>
        <w:t>get</w:t>
      </w:r>
      <w:proofErr w:type="spellEnd"/>
      <w:r w:rsidRPr="0003709D">
        <w:rPr>
          <w:rFonts w:ascii="Consolas" w:hAnsi="Consolas"/>
        </w:rPr>
        <w:t xml:space="preserve"> </w:t>
      </w:r>
      <w:proofErr w:type="spellStart"/>
      <w:r w:rsidRPr="0003709D">
        <w:rPr>
          <w:rFonts w:ascii="Consolas" w:hAnsi="Consolas"/>
        </w:rPr>
        <w:t>csr</w:t>
      </w:r>
      <w:proofErr w:type="spellEnd"/>
    </w:p>
    <w:p w14:paraId="2877DB3D" w14:textId="77777777" w:rsidR="007172CA" w:rsidRDefault="007172CA" w:rsidP="085D34C8">
      <w:pPr>
        <w:jc w:val="both"/>
        <w:rPr>
          <w:rFonts w:ascii="Calibri Light" w:hAnsi="Calibri Light"/>
          <w:color w:val="FF0000"/>
          <w:sz w:val="24"/>
          <w:szCs w:val="24"/>
        </w:rPr>
      </w:pPr>
    </w:p>
    <w:p w14:paraId="5B649F79" w14:textId="53036416" w:rsidR="00E3749B" w:rsidRDefault="00062612" w:rsidP="085D34C8">
      <w:pPr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En caso de que no </w:t>
      </w:r>
      <w:r w:rsidR="008E49D3">
        <w:rPr>
          <w:rFonts w:cs="Arial"/>
          <w:sz w:val="24"/>
          <w:szCs w:val="24"/>
        </w:rPr>
        <w:t>sigamos teniendo certificados pendientes, podemos ejecutar el comando:</w:t>
      </w:r>
    </w:p>
    <w:p w14:paraId="1F36BB5D" w14:textId="77777777" w:rsidR="008E49D3" w:rsidRDefault="008E49D3" w:rsidP="085D34C8">
      <w:pPr>
        <w:jc w:val="both"/>
        <w:rPr>
          <w:rFonts w:cs="Arial"/>
          <w:sz w:val="24"/>
          <w:szCs w:val="24"/>
        </w:rPr>
      </w:pPr>
    </w:p>
    <w:p w14:paraId="5B257629" w14:textId="689F08BB" w:rsidR="008E49D3" w:rsidRPr="0003709D" w:rsidRDefault="00BB31F3" w:rsidP="085D34C8">
      <w:pPr>
        <w:jc w:val="both"/>
        <w:rPr>
          <w:rFonts w:ascii="Consolas" w:hAnsi="Consolas" w:cs="Arial"/>
          <w:lang w:val="en-US"/>
        </w:rPr>
      </w:pPr>
      <w:r w:rsidRPr="0003709D">
        <w:rPr>
          <w:rFonts w:ascii="Consolas" w:hAnsi="Consolas" w:cs="Arial"/>
          <w:lang w:val="en-US"/>
        </w:rPr>
        <w:t xml:space="preserve">oc get </w:t>
      </w:r>
      <w:proofErr w:type="spellStart"/>
      <w:r w:rsidRPr="0003709D">
        <w:rPr>
          <w:rFonts w:ascii="Consolas" w:hAnsi="Consolas" w:cs="Arial"/>
          <w:lang w:val="en-US"/>
        </w:rPr>
        <w:t>csr</w:t>
      </w:r>
      <w:proofErr w:type="spellEnd"/>
      <w:r w:rsidRPr="0003709D">
        <w:rPr>
          <w:rFonts w:ascii="Consolas" w:hAnsi="Consolas" w:cs="Arial"/>
          <w:lang w:val="en-US"/>
        </w:rPr>
        <w:t xml:space="preserve"> -o go-template='{{range .items}}{{if not .status}}{{.metadata.name}}{{"\n"}}{{end}}{{end}}' | </w:t>
      </w:r>
      <w:proofErr w:type="spellStart"/>
      <w:r w:rsidRPr="0003709D">
        <w:rPr>
          <w:rFonts w:ascii="Consolas" w:hAnsi="Consolas" w:cs="Arial"/>
          <w:lang w:val="en-US"/>
        </w:rPr>
        <w:t>xargs</w:t>
      </w:r>
      <w:proofErr w:type="spellEnd"/>
      <w:r w:rsidRPr="0003709D">
        <w:rPr>
          <w:rFonts w:ascii="Consolas" w:hAnsi="Consolas" w:cs="Arial"/>
          <w:lang w:val="en-US"/>
        </w:rPr>
        <w:t xml:space="preserve"> --no-run-if-empty oc </w:t>
      </w:r>
      <w:proofErr w:type="spellStart"/>
      <w:r w:rsidRPr="0003709D">
        <w:rPr>
          <w:rFonts w:ascii="Consolas" w:hAnsi="Consolas" w:cs="Arial"/>
          <w:lang w:val="en-US"/>
        </w:rPr>
        <w:t>adm</w:t>
      </w:r>
      <w:proofErr w:type="spellEnd"/>
      <w:r w:rsidRPr="0003709D">
        <w:rPr>
          <w:rFonts w:ascii="Consolas" w:hAnsi="Consolas" w:cs="Arial"/>
          <w:lang w:val="en-US"/>
        </w:rPr>
        <w:t xml:space="preserve"> certificate approve</w:t>
      </w:r>
    </w:p>
    <w:p w14:paraId="59691A22" w14:textId="77777777" w:rsidR="007172CA" w:rsidRPr="00BB31F3" w:rsidRDefault="007172CA" w:rsidP="085D34C8">
      <w:pPr>
        <w:jc w:val="both"/>
        <w:rPr>
          <w:rFonts w:ascii="Consolas" w:hAnsi="Consolas"/>
          <w:color w:val="FF0000"/>
          <w:sz w:val="22"/>
          <w:szCs w:val="22"/>
          <w:lang w:val="en-US"/>
        </w:rPr>
      </w:pPr>
    </w:p>
    <w:p w14:paraId="07864359" w14:textId="77777777" w:rsidR="00F421A7" w:rsidRPr="004D2880" w:rsidRDefault="00F421A7" w:rsidP="00B477E0">
      <w:pPr>
        <w:shd w:val="clear" w:color="auto" w:fill="FFFFFF" w:themeFill="background1"/>
        <w:jc w:val="both"/>
        <w:rPr>
          <w:rFonts w:ascii="Consolas" w:hAnsi="Consolas" w:cs="Calibri Light"/>
          <w:sz w:val="24"/>
          <w:szCs w:val="24"/>
          <w:lang w:val="en-US"/>
        </w:rPr>
      </w:pPr>
    </w:p>
    <w:p w14:paraId="03A5BEEF" w14:textId="1FCE3B5F" w:rsidR="085D34C8" w:rsidRPr="00785EC7" w:rsidRDefault="0007742E" w:rsidP="004D2880">
      <w:pPr>
        <w:pStyle w:val="Ttulo3"/>
        <w:rPr>
          <w:rFonts w:eastAsia="Arial"/>
          <w:sz w:val="24"/>
          <w:szCs w:val="22"/>
          <w:lang w:val="en-US"/>
        </w:rPr>
      </w:pPr>
      <w:bookmarkStart w:id="22" w:name="_Toc235714272"/>
      <w:r w:rsidRPr="00785EC7">
        <w:rPr>
          <w:rFonts w:eastAsia="Arial"/>
          <w:sz w:val="28"/>
          <w:szCs w:val="28"/>
          <w:lang w:val="en-US"/>
        </w:rPr>
        <w:t xml:space="preserve">Node selectors </w:t>
      </w:r>
      <w:r w:rsidR="004D2880" w:rsidRPr="00785EC7">
        <w:rPr>
          <w:rFonts w:eastAsia="Arial"/>
          <w:sz w:val="28"/>
          <w:szCs w:val="28"/>
          <w:lang w:val="en-US"/>
        </w:rPr>
        <w:t>apigee-data y apigee-runtime</w:t>
      </w:r>
      <w:bookmarkEnd w:id="22"/>
    </w:p>
    <w:p w14:paraId="60630E4E" w14:textId="77777777" w:rsidR="004D2880" w:rsidRDefault="004D2880" w:rsidP="085D34C8">
      <w:pPr>
        <w:shd w:val="clear" w:color="auto" w:fill="FFFFFF" w:themeFill="background1"/>
        <w:jc w:val="both"/>
        <w:rPr>
          <w:rFonts w:eastAsia="Arial" w:cs="Arial"/>
          <w:lang w:val="en-US"/>
        </w:rPr>
      </w:pPr>
    </w:p>
    <w:p w14:paraId="592B294B" w14:textId="5D174FB0" w:rsidR="004D2880" w:rsidRPr="00D40825" w:rsidRDefault="0007742E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D40825">
        <w:rPr>
          <w:rFonts w:eastAsia="Arial" w:cs="Arial"/>
          <w:sz w:val="24"/>
          <w:szCs w:val="24"/>
        </w:rPr>
        <w:t xml:space="preserve">El siguiente paso setea los node selector necesarios para que </w:t>
      </w:r>
      <w:r w:rsidR="00D40825" w:rsidRPr="00D40825">
        <w:rPr>
          <w:rFonts w:eastAsia="Arial" w:cs="Arial"/>
          <w:sz w:val="24"/>
          <w:szCs w:val="24"/>
        </w:rPr>
        <w:t>cada componente de apigee se despliegue en los nodos correctos:</w:t>
      </w:r>
    </w:p>
    <w:p w14:paraId="4A0C665F" w14:textId="77777777" w:rsidR="00D40825" w:rsidRPr="0007742E" w:rsidRDefault="00D40825" w:rsidP="085D34C8">
      <w:pPr>
        <w:shd w:val="clear" w:color="auto" w:fill="FFFFFF" w:themeFill="background1"/>
        <w:jc w:val="both"/>
        <w:rPr>
          <w:rFonts w:eastAsia="Arial" w:cs="Arial"/>
        </w:rPr>
      </w:pPr>
    </w:p>
    <w:p w14:paraId="12CCB343" w14:textId="77777777" w:rsidR="00B8693D" w:rsidRPr="0003709D" w:rsidRDefault="00B8693D" w:rsidP="00B8693D">
      <w:pPr>
        <w:pStyle w:val="Textosinformato"/>
        <w:rPr>
          <w:rFonts w:cs="Courier New"/>
          <w:sz w:val="20"/>
          <w:szCs w:val="20"/>
        </w:rPr>
      </w:pPr>
      <w:r w:rsidRPr="0003709D">
        <w:rPr>
          <w:rFonts w:cs="Courier New"/>
          <w:sz w:val="20"/>
          <w:szCs w:val="20"/>
        </w:rPr>
        <w:t>oc label node worker-05.oseinfrait01.claro.amx cloud.google.com/</w:t>
      </w:r>
      <w:proofErr w:type="spellStart"/>
      <w:r w:rsidRPr="0003709D">
        <w:rPr>
          <w:rFonts w:cs="Courier New"/>
          <w:sz w:val="20"/>
          <w:szCs w:val="20"/>
        </w:rPr>
        <w:t>gke-nodepool</w:t>
      </w:r>
      <w:proofErr w:type="spellEnd"/>
      <w:r w:rsidRPr="0003709D">
        <w:rPr>
          <w:rFonts w:cs="Courier New"/>
          <w:sz w:val="20"/>
          <w:szCs w:val="20"/>
        </w:rPr>
        <w:t>=apigee-data --overwrite</w:t>
      </w:r>
    </w:p>
    <w:p w14:paraId="5205CBDC" w14:textId="77777777" w:rsidR="00B8693D" w:rsidRPr="0003709D" w:rsidRDefault="00B8693D" w:rsidP="00B8693D">
      <w:pPr>
        <w:pStyle w:val="Textosinformato"/>
        <w:rPr>
          <w:rFonts w:cs="Courier New"/>
          <w:sz w:val="20"/>
          <w:szCs w:val="20"/>
        </w:rPr>
      </w:pPr>
      <w:r w:rsidRPr="0003709D">
        <w:rPr>
          <w:rFonts w:cs="Courier New"/>
          <w:sz w:val="20"/>
          <w:szCs w:val="20"/>
        </w:rPr>
        <w:t>oc label node worker-06.oseinfrait01.claro.amx cloud.google.com/</w:t>
      </w:r>
      <w:proofErr w:type="spellStart"/>
      <w:r w:rsidRPr="0003709D">
        <w:rPr>
          <w:rFonts w:cs="Courier New"/>
          <w:sz w:val="20"/>
          <w:szCs w:val="20"/>
        </w:rPr>
        <w:t>gke-nodepool</w:t>
      </w:r>
      <w:proofErr w:type="spellEnd"/>
      <w:r w:rsidRPr="0003709D">
        <w:rPr>
          <w:rFonts w:cs="Courier New"/>
          <w:sz w:val="20"/>
          <w:szCs w:val="20"/>
        </w:rPr>
        <w:t>=apigee-data --overwrite</w:t>
      </w:r>
    </w:p>
    <w:p w14:paraId="436A8B71" w14:textId="77777777" w:rsidR="00B8693D" w:rsidRPr="0003709D" w:rsidRDefault="00B8693D" w:rsidP="00B8693D">
      <w:pPr>
        <w:pStyle w:val="Textosinformato"/>
        <w:rPr>
          <w:rFonts w:cs="Courier New"/>
          <w:sz w:val="20"/>
          <w:szCs w:val="20"/>
        </w:rPr>
      </w:pPr>
      <w:r w:rsidRPr="0003709D">
        <w:rPr>
          <w:rFonts w:cs="Courier New"/>
          <w:sz w:val="20"/>
          <w:szCs w:val="20"/>
        </w:rPr>
        <w:t>oc label node worker-07.oseinfrait01.claro.amx cloud.google.com/</w:t>
      </w:r>
      <w:proofErr w:type="spellStart"/>
      <w:r w:rsidRPr="0003709D">
        <w:rPr>
          <w:rFonts w:cs="Courier New"/>
          <w:sz w:val="20"/>
          <w:szCs w:val="20"/>
        </w:rPr>
        <w:t>gke-nodepool</w:t>
      </w:r>
      <w:proofErr w:type="spellEnd"/>
      <w:r w:rsidRPr="0003709D">
        <w:rPr>
          <w:rFonts w:cs="Courier New"/>
          <w:sz w:val="20"/>
          <w:szCs w:val="20"/>
        </w:rPr>
        <w:t>=apigee-data --overwrite</w:t>
      </w:r>
    </w:p>
    <w:p w14:paraId="697443B1" w14:textId="77777777" w:rsidR="00B8693D" w:rsidRPr="0003709D" w:rsidRDefault="00B8693D" w:rsidP="00B8693D">
      <w:pPr>
        <w:pStyle w:val="Textosinformato"/>
        <w:rPr>
          <w:rFonts w:cs="Courier New"/>
          <w:sz w:val="20"/>
          <w:szCs w:val="20"/>
        </w:rPr>
      </w:pPr>
    </w:p>
    <w:p w14:paraId="2C55CEBE" w14:textId="77777777" w:rsidR="00B8693D" w:rsidRPr="0003709D" w:rsidRDefault="00B8693D" w:rsidP="00B8693D">
      <w:pPr>
        <w:pStyle w:val="Textosinformato"/>
        <w:rPr>
          <w:rFonts w:cs="Courier New"/>
          <w:sz w:val="20"/>
          <w:szCs w:val="20"/>
        </w:rPr>
      </w:pPr>
    </w:p>
    <w:p w14:paraId="72E92902" w14:textId="77777777" w:rsidR="00B8693D" w:rsidRPr="0003709D" w:rsidRDefault="00B8693D" w:rsidP="00B8693D">
      <w:pPr>
        <w:pStyle w:val="Textosinformato"/>
        <w:rPr>
          <w:rFonts w:cs="Courier New"/>
          <w:sz w:val="20"/>
          <w:szCs w:val="20"/>
        </w:rPr>
      </w:pPr>
      <w:r w:rsidRPr="0003709D">
        <w:rPr>
          <w:rFonts w:cs="Courier New"/>
          <w:sz w:val="20"/>
          <w:szCs w:val="20"/>
        </w:rPr>
        <w:t>oc label node worker-08.oseinfrait01.claro.amx cloud.google.com/</w:t>
      </w:r>
      <w:proofErr w:type="spellStart"/>
      <w:r w:rsidRPr="0003709D">
        <w:rPr>
          <w:rFonts w:cs="Courier New"/>
          <w:sz w:val="20"/>
          <w:szCs w:val="20"/>
        </w:rPr>
        <w:t>gke-nodepool</w:t>
      </w:r>
      <w:proofErr w:type="spellEnd"/>
      <w:r w:rsidRPr="0003709D">
        <w:rPr>
          <w:rFonts w:cs="Courier New"/>
          <w:sz w:val="20"/>
          <w:szCs w:val="20"/>
        </w:rPr>
        <w:t>=apigee-runtime --overwrite</w:t>
      </w:r>
    </w:p>
    <w:p w14:paraId="75D737B2" w14:textId="77777777" w:rsidR="00B8693D" w:rsidRPr="0003709D" w:rsidRDefault="00B8693D" w:rsidP="00B8693D">
      <w:pPr>
        <w:pStyle w:val="Textosinformato"/>
        <w:rPr>
          <w:rFonts w:cs="Courier New"/>
          <w:sz w:val="20"/>
          <w:szCs w:val="20"/>
        </w:rPr>
      </w:pPr>
      <w:r w:rsidRPr="0003709D">
        <w:rPr>
          <w:rFonts w:cs="Courier New"/>
          <w:sz w:val="20"/>
          <w:szCs w:val="20"/>
        </w:rPr>
        <w:t>oc label node worker-09.oseinfrait01.claro.amx cloud.google.com/</w:t>
      </w:r>
      <w:proofErr w:type="spellStart"/>
      <w:r w:rsidRPr="0003709D">
        <w:rPr>
          <w:rFonts w:cs="Courier New"/>
          <w:sz w:val="20"/>
          <w:szCs w:val="20"/>
        </w:rPr>
        <w:t>gke-nodepool</w:t>
      </w:r>
      <w:proofErr w:type="spellEnd"/>
      <w:r w:rsidRPr="0003709D">
        <w:rPr>
          <w:rFonts w:cs="Courier New"/>
          <w:sz w:val="20"/>
          <w:szCs w:val="20"/>
        </w:rPr>
        <w:t>=apigee-runtime --overwrite</w:t>
      </w:r>
    </w:p>
    <w:p w14:paraId="5C809F2C" w14:textId="77777777" w:rsidR="00B8693D" w:rsidRPr="0003709D" w:rsidRDefault="00B8693D" w:rsidP="00B8693D">
      <w:pPr>
        <w:pStyle w:val="Textosinformato"/>
        <w:rPr>
          <w:rFonts w:cs="Courier New"/>
          <w:sz w:val="20"/>
          <w:szCs w:val="20"/>
        </w:rPr>
      </w:pPr>
      <w:r w:rsidRPr="0003709D">
        <w:rPr>
          <w:rFonts w:cs="Courier New"/>
          <w:sz w:val="20"/>
          <w:szCs w:val="20"/>
        </w:rPr>
        <w:t>oc label node worker-10.oseinfrait01.claro.amx cloud.google.com/</w:t>
      </w:r>
      <w:proofErr w:type="spellStart"/>
      <w:r w:rsidRPr="0003709D">
        <w:rPr>
          <w:rFonts w:cs="Courier New"/>
          <w:sz w:val="20"/>
          <w:szCs w:val="20"/>
        </w:rPr>
        <w:t>gke-nodepool</w:t>
      </w:r>
      <w:proofErr w:type="spellEnd"/>
      <w:r w:rsidRPr="0003709D">
        <w:rPr>
          <w:rFonts w:cs="Courier New"/>
          <w:sz w:val="20"/>
          <w:szCs w:val="20"/>
        </w:rPr>
        <w:t>=apigee-runtime --overwrite</w:t>
      </w:r>
    </w:p>
    <w:p w14:paraId="4D675066" w14:textId="77777777" w:rsidR="00B8693D" w:rsidRDefault="00B8693D" w:rsidP="00B8693D">
      <w:pPr>
        <w:pStyle w:val="Textosinformato"/>
        <w:rPr>
          <w:rFonts w:cs="Courier New"/>
          <w:sz w:val="20"/>
          <w:szCs w:val="20"/>
        </w:rPr>
      </w:pPr>
    </w:p>
    <w:p w14:paraId="7482D8FE" w14:textId="77777777" w:rsidR="00073F3A" w:rsidRPr="00C34CE3" w:rsidRDefault="00073F3A" w:rsidP="00073F3A">
      <w:pPr>
        <w:pStyle w:val="Textosinformato"/>
        <w:rPr>
          <w:rFonts w:ascii="Arial" w:hAnsi="Arial" w:cs="Arial"/>
          <w:sz w:val="24"/>
          <w:szCs w:val="24"/>
          <w:lang w:val="es-AR"/>
        </w:rPr>
      </w:pPr>
      <w:r w:rsidRPr="00C34CE3">
        <w:rPr>
          <w:rFonts w:ascii="Arial" w:hAnsi="Arial" w:cs="Arial"/>
          <w:sz w:val="24"/>
          <w:szCs w:val="24"/>
          <w:lang w:val="es-AR"/>
        </w:rPr>
        <w:t xml:space="preserve">Fuente: </w:t>
      </w:r>
      <w:r>
        <w:rPr>
          <w:rFonts w:ascii="Arial" w:hAnsi="Arial" w:cs="Arial"/>
          <w:sz w:val="24"/>
          <w:szCs w:val="24"/>
          <w:lang w:val="es-AR"/>
        </w:rPr>
        <w:t xml:space="preserve"> </w:t>
      </w:r>
      <w:hyperlink r:id="rId22" w:history="1">
        <w:r w:rsidRPr="00C34CE3">
          <w:rPr>
            <w:rStyle w:val="Hipervnculo"/>
            <w:rFonts w:ascii="Arial" w:hAnsi="Arial" w:cs="Arial"/>
            <w:sz w:val="24"/>
            <w:szCs w:val="24"/>
            <w:lang w:val="es-AR"/>
          </w:rPr>
          <w:t>https://docs.cloud.google.com/apigee/docs/hybrid/v1.14/configure-dedicated-nodes?hl=es</w:t>
        </w:r>
      </w:hyperlink>
    </w:p>
    <w:p w14:paraId="3E08D93D" w14:textId="77777777" w:rsidR="00073F3A" w:rsidRPr="00073F3A" w:rsidRDefault="00073F3A" w:rsidP="00B8693D">
      <w:pPr>
        <w:pStyle w:val="Textosinformato"/>
        <w:rPr>
          <w:rFonts w:cs="Courier New"/>
          <w:sz w:val="20"/>
          <w:szCs w:val="20"/>
          <w:lang w:val="es-AR"/>
        </w:rPr>
      </w:pPr>
    </w:p>
    <w:p w14:paraId="33D719C5" w14:textId="77777777" w:rsidR="001D072F" w:rsidRDefault="001D072F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2075F208" w14:textId="77777777" w:rsidR="0048510D" w:rsidRDefault="0048510D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E3D8984" w14:textId="6811825B" w:rsidR="0048510D" w:rsidRPr="00112008" w:rsidRDefault="00112008" w:rsidP="00112008">
      <w:pPr>
        <w:pStyle w:val="Ttulo3"/>
        <w:rPr>
          <w:rFonts w:eastAsia="Arial"/>
          <w:sz w:val="28"/>
          <w:szCs w:val="24"/>
        </w:rPr>
      </w:pPr>
      <w:bookmarkStart w:id="23" w:name="_Toc235714273"/>
      <w:r w:rsidRPr="00112008">
        <w:rPr>
          <w:rFonts w:eastAsia="Arial"/>
          <w:sz w:val="28"/>
          <w:szCs w:val="24"/>
        </w:rPr>
        <w:t>Descarga los charts de Apigee Helm</w:t>
      </w:r>
      <w:bookmarkEnd w:id="23"/>
    </w:p>
    <w:p w14:paraId="2EC0A9AE" w14:textId="77777777" w:rsidR="0048510D" w:rsidRDefault="0048510D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3A527C5C" w14:textId="77777777" w:rsidR="008D1A31" w:rsidRDefault="008D1A31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9A4CD47" w14:textId="4AA95EB0" w:rsidR="008D1A31" w:rsidRDefault="00BC1811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BC1811">
        <w:rPr>
          <w:rFonts w:eastAsia="Arial" w:cs="Arial"/>
          <w:sz w:val="24"/>
          <w:szCs w:val="24"/>
        </w:rPr>
        <w:t>Crea</w:t>
      </w:r>
      <w:r>
        <w:rPr>
          <w:rFonts w:eastAsia="Arial" w:cs="Arial"/>
          <w:sz w:val="24"/>
          <w:szCs w:val="24"/>
        </w:rPr>
        <w:t xml:space="preserve">mos </w:t>
      </w:r>
      <w:r w:rsidRPr="00BC1811">
        <w:rPr>
          <w:rFonts w:eastAsia="Arial" w:cs="Arial"/>
          <w:sz w:val="24"/>
          <w:szCs w:val="24"/>
        </w:rPr>
        <w:t>un directorio base para tu instalación híbrida y dentro de ese directorio para los charts:</w:t>
      </w:r>
    </w:p>
    <w:p w14:paraId="4922861E" w14:textId="77777777" w:rsidR="0048510D" w:rsidRDefault="0048510D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2799113E" w14:textId="77777777" w:rsidR="00D71CA4" w:rsidRPr="0003709D" w:rsidRDefault="00D71CA4" w:rsidP="00D71CA4">
      <w:pPr>
        <w:shd w:val="clear" w:color="auto" w:fill="FFFFFF" w:themeFill="background1"/>
        <w:jc w:val="both"/>
        <w:rPr>
          <w:rFonts w:ascii="Consolas" w:eastAsia="Arial" w:hAnsi="Consolas" w:cs="Arial"/>
          <w:i/>
          <w:iCs/>
          <w:lang w:val="en-US"/>
        </w:rPr>
      </w:pPr>
      <w:proofErr w:type="spellStart"/>
      <w:r w:rsidRPr="0003709D">
        <w:rPr>
          <w:rFonts w:ascii="Consolas" w:eastAsia="Arial" w:hAnsi="Consolas" w:cs="Arial"/>
          <w:lang w:val="en-US"/>
        </w:rPr>
        <w:t>mkdir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-p </w:t>
      </w:r>
      <w:r w:rsidRPr="0003709D">
        <w:rPr>
          <w:rFonts w:ascii="Consolas" w:eastAsia="Arial" w:hAnsi="Consolas" w:cs="Arial"/>
          <w:i/>
          <w:iCs/>
          <w:lang w:val="en-US"/>
        </w:rPr>
        <w:t>APIGEE_HYBRID_BASE</w:t>
      </w:r>
      <w:r w:rsidRPr="0003709D">
        <w:rPr>
          <w:rFonts w:ascii="Consolas" w:eastAsia="Arial" w:hAnsi="Consolas" w:cs="Arial"/>
          <w:lang w:val="en-US"/>
        </w:rPr>
        <w:t>/</w:t>
      </w:r>
      <w:r w:rsidRPr="0003709D">
        <w:rPr>
          <w:rFonts w:ascii="Consolas" w:eastAsia="Arial" w:hAnsi="Consolas" w:cs="Arial"/>
          <w:i/>
          <w:iCs/>
          <w:lang w:val="en-US"/>
        </w:rPr>
        <w:t>APIGEE_HELM_CHARTS_HOME</w:t>
      </w:r>
    </w:p>
    <w:p w14:paraId="29198410" w14:textId="77777777" w:rsidR="00D71CA4" w:rsidRDefault="00D71CA4" w:rsidP="00D71CA4">
      <w:pPr>
        <w:shd w:val="clear" w:color="auto" w:fill="FFFFFF" w:themeFill="background1"/>
        <w:jc w:val="both"/>
        <w:rPr>
          <w:rFonts w:ascii="Consolas" w:eastAsia="Arial" w:hAnsi="Consolas" w:cs="Arial"/>
          <w:i/>
          <w:iCs/>
          <w:sz w:val="24"/>
          <w:szCs w:val="24"/>
          <w:lang w:val="en-US"/>
        </w:rPr>
      </w:pPr>
    </w:p>
    <w:p w14:paraId="45FA33B7" w14:textId="688BC97D" w:rsidR="00D71CA4" w:rsidRPr="00431BA9" w:rsidRDefault="00431BA9" w:rsidP="00D71CA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431BA9">
        <w:rPr>
          <w:rFonts w:eastAsia="Arial" w:cs="Arial"/>
          <w:sz w:val="24"/>
          <w:szCs w:val="24"/>
        </w:rPr>
        <w:t>Guardamos  la ubicación del directorio de charts de Helm en una variable de entorno para mayor comodidad:</w:t>
      </w:r>
    </w:p>
    <w:p w14:paraId="192105DC" w14:textId="77777777" w:rsidR="00BC1811" w:rsidRDefault="00BC1811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6A28068" w14:textId="77777777" w:rsidR="00431BA9" w:rsidRDefault="00431BA9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8BD463C" w14:textId="77777777" w:rsidR="00C81EDF" w:rsidRPr="0003709D" w:rsidRDefault="00C81EDF" w:rsidP="00C81EDF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cd </w:t>
      </w:r>
      <w:r w:rsidRPr="0003709D">
        <w:rPr>
          <w:rFonts w:ascii="Consolas" w:eastAsia="Arial" w:hAnsi="Consolas" w:cs="Arial"/>
          <w:i/>
          <w:iCs/>
          <w:lang w:val="en-US"/>
        </w:rPr>
        <w:t>APIGEE_HYBRID_BASE</w:t>
      </w:r>
      <w:r w:rsidRPr="0003709D">
        <w:rPr>
          <w:rFonts w:ascii="Consolas" w:eastAsia="Arial" w:hAnsi="Consolas" w:cs="Arial"/>
          <w:lang w:val="en-US"/>
        </w:rPr>
        <w:t>/</w:t>
      </w:r>
      <w:r w:rsidRPr="0003709D">
        <w:rPr>
          <w:rFonts w:ascii="Consolas" w:eastAsia="Arial" w:hAnsi="Consolas" w:cs="Arial"/>
          <w:i/>
          <w:iCs/>
          <w:lang w:val="en-US"/>
        </w:rPr>
        <w:t>APIGEE_HELM_CHARTS_HOME</w:t>
      </w:r>
    </w:p>
    <w:p w14:paraId="69AAC836" w14:textId="77777777" w:rsidR="00431BA9" w:rsidRPr="0003709D" w:rsidRDefault="00431BA9" w:rsidP="085D34C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26B0BE37" w14:textId="77777777" w:rsidR="00144A70" w:rsidRPr="0003709D" w:rsidRDefault="00144A70" w:rsidP="00144A70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>export APIGEE_HELM_CHARTS_HOME=$PWD</w:t>
      </w:r>
    </w:p>
    <w:p w14:paraId="7E943ABB" w14:textId="77777777" w:rsidR="00B76B9A" w:rsidRPr="0003709D" w:rsidRDefault="00B76B9A" w:rsidP="085D34C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67360AD4" w14:textId="77777777" w:rsidR="0048510D" w:rsidRPr="00C81EDF" w:rsidRDefault="0048510D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0302310E" w14:textId="77777777" w:rsidR="0048510D" w:rsidRDefault="0048510D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34127B89" w14:textId="77777777" w:rsidR="00522269" w:rsidRPr="00DF27C2" w:rsidRDefault="00522269" w:rsidP="00522269">
      <w:pPr>
        <w:pStyle w:val="Ttulo3"/>
        <w:rPr>
          <w:rFonts w:cs="Arial"/>
          <w:lang w:eastAsia="es-AR"/>
        </w:rPr>
      </w:pPr>
      <w:bookmarkStart w:id="24" w:name="_Toc235714274"/>
      <w:r w:rsidRPr="00DF27C2">
        <w:rPr>
          <w:rStyle w:val="devsite-heading"/>
          <w:rFonts w:cs="Arial"/>
          <w:b w:val="0"/>
          <w:bCs/>
          <w:color w:val="202124"/>
          <w:sz w:val="32"/>
          <w:szCs w:val="32"/>
        </w:rPr>
        <w:t>Extrae gráficos de Helm para Apigee</w:t>
      </w:r>
      <w:bookmarkEnd w:id="24"/>
    </w:p>
    <w:p w14:paraId="3DD1165D" w14:textId="77777777" w:rsidR="00522269" w:rsidRPr="00522269" w:rsidRDefault="00522269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6D6F55F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export </w:t>
      </w:r>
      <w:r w:rsidRPr="0003709D">
        <w:rPr>
          <w:rFonts w:ascii="Consolas" w:eastAsia="Arial" w:hAnsi="Consolas" w:cs="Arial"/>
          <w:b/>
          <w:bCs/>
          <w:lang w:val="en-US"/>
        </w:rPr>
        <w:t>CHART_REPO</w:t>
      </w:r>
      <w:r w:rsidRPr="0003709D">
        <w:rPr>
          <w:rFonts w:ascii="Consolas" w:eastAsia="Arial" w:hAnsi="Consolas" w:cs="Arial"/>
          <w:lang w:val="en-US"/>
        </w:rPr>
        <w:t>=oci://us-docker.pkg.dev/apigee-release/apigee-hybrid-helm-charts</w:t>
      </w:r>
    </w:p>
    <w:p w14:paraId="2F903207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export </w:t>
      </w:r>
      <w:r w:rsidRPr="0003709D">
        <w:rPr>
          <w:rFonts w:ascii="Consolas" w:eastAsia="Arial" w:hAnsi="Consolas" w:cs="Arial"/>
          <w:b/>
          <w:bCs/>
          <w:lang w:val="en-US"/>
        </w:rPr>
        <w:t>CHART_VERSION</w:t>
      </w:r>
      <w:r w:rsidRPr="0003709D">
        <w:rPr>
          <w:rFonts w:ascii="Consolas" w:eastAsia="Arial" w:hAnsi="Consolas" w:cs="Arial"/>
          <w:lang w:val="en-US"/>
        </w:rPr>
        <w:t>=1.16.0</w:t>
      </w:r>
    </w:p>
    <w:p w14:paraId="49DBFB67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helm pull </w:t>
      </w:r>
      <w:r w:rsidRPr="0003709D">
        <w:rPr>
          <w:rFonts w:ascii="Consolas" w:eastAsia="Arial" w:hAnsi="Consolas" w:cs="Arial"/>
          <w:b/>
          <w:bCs/>
          <w:lang w:val="en-US"/>
        </w:rPr>
        <w:t>$CHART_REPO</w:t>
      </w:r>
      <w:r w:rsidRPr="0003709D">
        <w:rPr>
          <w:rFonts w:ascii="Consolas" w:eastAsia="Arial" w:hAnsi="Consolas" w:cs="Arial"/>
          <w:lang w:val="en-US"/>
        </w:rPr>
        <w:t xml:space="preserve">/apigee-operator --version </w:t>
      </w:r>
      <w:r w:rsidRPr="0003709D">
        <w:rPr>
          <w:rFonts w:ascii="Consolas" w:eastAsia="Arial" w:hAnsi="Consolas" w:cs="Arial"/>
          <w:b/>
          <w:bCs/>
          <w:lang w:val="en-US"/>
        </w:rPr>
        <w:t>$CHART_VERSION</w:t>
      </w:r>
      <w:r w:rsidRPr="0003709D">
        <w:rPr>
          <w:rFonts w:ascii="Consolas" w:eastAsia="Arial" w:hAnsi="Consolas" w:cs="Arial"/>
          <w:lang w:val="en-US"/>
        </w:rPr>
        <w:t xml:space="preserve"> --</w:t>
      </w:r>
      <w:proofErr w:type="spellStart"/>
      <w:r w:rsidRPr="0003709D">
        <w:rPr>
          <w:rFonts w:ascii="Consolas" w:eastAsia="Arial" w:hAnsi="Consolas" w:cs="Arial"/>
          <w:lang w:val="en-US"/>
        </w:rPr>
        <w:t>untar</w:t>
      </w:r>
      <w:proofErr w:type="spellEnd"/>
    </w:p>
    <w:p w14:paraId="1748757D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helm pull </w:t>
      </w:r>
      <w:r w:rsidRPr="0003709D">
        <w:rPr>
          <w:rFonts w:ascii="Consolas" w:eastAsia="Arial" w:hAnsi="Consolas" w:cs="Arial"/>
          <w:b/>
          <w:bCs/>
          <w:lang w:val="en-US"/>
        </w:rPr>
        <w:t>$CHART_REPO</w:t>
      </w:r>
      <w:r w:rsidRPr="0003709D">
        <w:rPr>
          <w:rFonts w:ascii="Consolas" w:eastAsia="Arial" w:hAnsi="Consolas" w:cs="Arial"/>
          <w:lang w:val="en-US"/>
        </w:rPr>
        <w:t xml:space="preserve">/apigee-datastore --version </w:t>
      </w:r>
      <w:r w:rsidRPr="0003709D">
        <w:rPr>
          <w:rFonts w:ascii="Consolas" w:eastAsia="Arial" w:hAnsi="Consolas" w:cs="Arial"/>
          <w:b/>
          <w:bCs/>
          <w:lang w:val="en-US"/>
        </w:rPr>
        <w:t>$CHART_VERSION</w:t>
      </w:r>
      <w:r w:rsidRPr="0003709D">
        <w:rPr>
          <w:rFonts w:ascii="Consolas" w:eastAsia="Arial" w:hAnsi="Consolas" w:cs="Arial"/>
          <w:lang w:val="en-US"/>
        </w:rPr>
        <w:t xml:space="preserve"> --</w:t>
      </w:r>
      <w:proofErr w:type="spellStart"/>
      <w:r w:rsidRPr="0003709D">
        <w:rPr>
          <w:rFonts w:ascii="Consolas" w:eastAsia="Arial" w:hAnsi="Consolas" w:cs="Arial"/>
          <w:lang w:val="en-US"/>
        </w:rPr>
        <w:t>untar</w:t>
      </w:r>
      <w:proofErr w:type="spellEnd"/>
    </w:p>
    <w:p w14:paraId="51CFF26F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helm pull </w:t>
      </w:r>
      <w:r w:rsidRPr="0003709D">
        <w:rPr>
          <w:rFonts w:ascii="Consolas" w:eastAsia="Arial" w:hAnsi="Consolas" w:cs="Arial"/>
          <w:b/>
          <w:bCs/>
          <w:lang w:val="en-US"/>
        </w:rPr>
        <w:t>$CHART_REP</w:t>
      </w:r>
      <w:r w:rsidRPr="0003709D">
        <w:rPr>
          <w:rFonts w:ascii="Consolas" w:eastAsia="Arial" w:hAnsi="Consolas" w:cs="Arial"/>
          <w:lang w:val="en-US"/>
        </w:rPr>
        <w:t xml:space="preserve">O/apigee-env --version </w:t>
      </w:r>
      <w:r w:rsidRPr="0003709D">
        <w:rPr>
          <w:rFonts w:ascii="Consolas" w:eastAsia="Arial" w:hAnsi="Consolas" w:cs="Arial"/>
          <w:b/>
          <w:bCs/>
          <w:lang w:val="en-US"/>
        </w:rPr>
        <w:t>$CHART_VERSION</w:t>
      </w:r>
      <w:r w:rsidRPr="0003709D">
        <w:rPr>
          <w:rFonts w:ascii="Consolas" w:eastAsia="Arial" w:hAnsi="Consolas" w:cs="Arial"/>
          <w:lang w:val="en-US"/>
        </w:rPr>
        <w:t xml:space="preserve"> --</w:t>
      </w:r>
      <w:proofErr w:type="spellStart"/>
      <w:r w:rsidRPr="0003709D">
        <w:rPr>
          <w:rFonts w:ascii="Consolas" w:eastAsia="Arial" w:hAnsi="Consolas" w:cs="Arial"/>
          <w:lang w:val="en-US"/>
        </w:rPr>
        <w:t>untar</w:t>
      </w:r>
      <w:proofErr w:type="spellEnd"/>
    </w:p>
    <w:p w14:paraId="319464BE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lastRenderedPageBreak/>
        <w:t xml:space="preserve">helm pull </w:t>
      </w:r>
      <w:r w:rsidRPr="0003709D">
        <w:rPr>
          <w:rFonts w:ascii="Consolas" w:eastAsia="Arial" w:hAnsi="Consolas" w:cs="Arial"/>
          <w:b/>
          <w:bCs/>
          <w:lang w:val="en-US"/>
        </w:rPr>
        <w:t>$CHART_REPO</w:t>
      </w:r>
      <w:r w:rsidRPr="0003709D">
        <w:rPr>
          <w:rFonts w:ascii="Consolas" w:eastAsia="Arial" w:hAnsi="Consolas" w:cs="Arial"/>
          <w:lang w:val="en-US"/>
        </w:rPr>
        <w:t xml:space="preserve">/apigee-ingress-manager --version </w:t>
      </w:r>
      <w:r w:rsidRPr="0003709D">
        <w:rPr>
          <w:rFonts w:ascii="Consolas" w:eastAsia="Arial" w:hAnsi="Consolas" w:cs="Arial"/>
          <w:b/>
          <w:bCs/>
          <w:lang w:val="en-US"/>
        </w:rPr>
        <w:t>$CHART_VERSION</w:t>
      </w:r>
      <w:r w:rsidRPr="0003709D">
        <w:rPr>
          <w:rFonts w:ascii="Consolas" w:eastAsia="Arial" w:hAnsi="Consolas" w:cs="Arial"/>
          <w:lang w:val="en-US"/>
        </w:rPr>
        <w:t xml:space="preserve"> --</w:t>
      </w:r>
      <w:proofErr w:type="spellStart"/>
      <w:r w:rsidRPr="0003709D">
        <w:rPr>
          <w:rFonts w:ascii="Consolas" w:eastAsia="Arial" w:hAnsi="Consolas" w:cs="Arial"/>
          <w:lang w:val="en-US"/>
        </w:rPr>
        <w:t>untar</w:t>
      </w:r>
      <w:proofErr w:type="spellEnd"/>
    </w:p>
    <w:p w14:paraId="24E98D64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helm pull </w:t>
      </w:r>
      <w:r w:rsidRPr="0003709D">
        <w:rPr>
          <w:rFonts w:ascii="Consolas" w:eastAsia="Arial" w:hAnsi="Consolas" w:cs="Arial"/>
          <w:b/>
          <w:bCs/>
          <w:lang w:val="en-US"/>
        </w:rPr>
        <w:t>$CHART_REPO</w:t>
      </w:r>
      <w:r w:rsidRPr="0003709D">
        <w:rPr>
          <w:rFonts w:ascii="Consolas" w:eastAsia="Arial" w:hAnsi="Consolas" w:cs="Arial"/>
          <w:lang w:val="en-US"/>
        </w:rPr>
        <w:t xml:space="preserve">/apigee-org --version </w:t>
      </w:r>
      <w:r w:rsidRPr="0003709D">
        <w:rPr>
          <w:rFonts w:ascii="Consolas" w:eastAsia="Arial" w:hAnsi="Consolas" w:cs="Arial"/>
          <w:b/>
          <w:bCs/>
          <w:lang w:val="en-US"/>
        </w:rPr>
        <w:t>$CHART_VERSION</w:t>
      </w:r>
      <w:r w:rsidRPr="0003709D">
        <w:rPr>
          <w:rFonts w:ascii="Consolas" w:eastAsia="Arial" w:hAnsi="Consolas" w:cs="Arial"/>
          <w:lang w:val="en-US"/>
        </w:rPr>
        <w:t xml:space="preserve"> --</w:t>
      </w:r>
      <w:proofErr w:type="spellStart"/>
      <w:r w:rsidRPr="0003709D">
        <w:rPr>
          <w:rFonts w:ascii="Consolas" w:eastAsia="Arial" w:hAnsi="Consolas" w:cs="Arial"/>
          <w:lang w:val="en-US"/>
        </w:rPr>
        <w:t>untar</w:t>
      </w:r>
      <w:proofErr w:type="spellEnd"/>
    </w:p>
    <w:p w14:paraId="2EE1E9EE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helm pull </w:t>
      </w:r>
      <w:r w:rsidRPr="0003709D">
        <w:rPr>
          <w:rFonts w:ascii="Consolas" w:eastAsia="Arial" w:hAnsi="Consolas" w:cs="Arial"/>
          <w:b/>
          <w:bCs/>
          <w:lang w:val="en-US"/>
        </w:rPr>
        <w:t>$CHART_REPO</w:t>
      </w:r>
      <w:r w:rsidRPr="0003709D">
        <w:rPr>
          <w:rFonts w:ascii="Consolas" w:eastAsia="Arial" w:hAnsi="Consolas" w:cs="Arial"/>
          <w:lang w:val="en-US"/>
        </w:rPr>
        <w:t>/apigee-</w:t>
      </w:r>
      <w:proofErr w:type="spellStart"/>
      <w:r w:rsidRPr="0003709D">
        <w:rPr>
          <w:rFonts w:ascii="Consolas" w:eastAsia="Arial" w:hAnsi="Consolas" w:cs="Arial"/>
          <w:lang w:val="en-US"/>
        </w:rPr>
        <w:t>redis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--version </w:t>
      </w:r>
      <w:r w:rsidRPr="0003709D">
        <w:rPr>
          <w:rFonts w:ascii="Consolas" w:eastAsia="Arial" w:hAnsi="Consolas" w:cs="Arial"/>
          <w:b/>
          <w:bCs/>
          <w:lang w:val="en-US"/>
        </w:rPr>
        <w:t>$CHART_VERSION</w:t>
      </w:r>
      <w:r w:rsidRPr="0003709D">
        <w:rPr>
          <w:rFonts w:ascii="Consolas" w:eastAsia="Arial" w:hAnsi="Consolas" w:cs="Arial"/>
          <w:lang w:val="en-US"/>
        </w:rPr>
        <w:t xml:space="preserve"> --</w:t>
      </w:r>
      <w:proofErr w:type="spellStart"/>
      <w:r w:rsidRPr="0003709D">
        <w:rPr>
          <w:rFonts w:ascii="Consolas" w:eastAsia="Arial" w:hAnsi="Consolas" w:cs="Arial"/>
          <w:lang w:val="en-US"/>
        </w:rPr>
        <w:t>untar</w:t>
      </w:r>
      <w:proofErr w:type="spellEnd"/>
    </w:p>
    <w:p w14:paraId="2BD81692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helm pull </w:t>
      </w:r>
      <w:r w:rsidRPr="0003709D">
        <w:rPr>
          <w:rFonts w:ascii="Consolas" w:eastAsia="Arial" w:hAnsi="Consolas" w:cs="Arial"/>
          <w:b/>
          <w:bCs/>
          <w:lang w:val="en-US"/>
        </w:rPr>
        <w:t>$CHART_REPO</w:t>
      </w:r>
      <w:r w:rsidRPr="0003709D">
        <w:rPr>
          <w:rFonts w:ascii="Consolas" w:eastAsia="Arial" w:hAnsi="Consolas" w:cs="Arial"/>
          <w:lang w:val="en-US"/>
        </w:rPr>
        <w:t xml:space="preserve">/apigee-telemetry --version </w:t>
      </w:r>
      <w:r w:rsidRPr="0003709D">
        <w:rPr>
          <w:rFonts w:ascii="Consolas" w:eastAsia="Arial" w:hAnsi="Consolas" w:cs="Arial"/>
          <w:b/>
          <w:bCs/>
          <w:lang w:val="en-US"/>
        </w:rPr>
        <w:t>$CHART_VERSION</w:t>
      </w:r>
      <w:r w:rsidRPr="0003709D">
        <w:rPr>
          <w:rFonts w:ascii="Consolas" w:eastAsia="Arial" w:hAnsi="Consolas" w:cs="Arial"/>
          <w:lang w:val="en-US"/>
        </w:rPr>
        <w:t xml:space="preserve"> --</w:t>
      </w:r>
      <w:proofErr w:type="spellStart"/>
      <w:r w:rsidRPr="0003709D">
        <w:rPr>
          <w:rFonts w:ascii="Consolas" w:eastAsia="Arial" w:hAnsi="Consolas" w:cs="Arial"/>
          <w:lang w:val="en-US"/>
        </w:rPr>
        <w:t>untar</w:t>
      </w:r>
      <w:proofErr w:type="spellEnd"/>
    </w:p>
    <w:p w14:paraId="1BE6A0FA" w14:textId="77777777" w:rsidR="00735118" w:rsidRPr="0003709D" w:rsidRDefault="00735118" w:rsidP="0073511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3709D">
        <w:rPr>
          <w:rFonts w:ascii="Consolas" w:eastAsia="Arial" w:hAnsi="Consolas" w:cs="Arial"/>
          <w:lang w:val="en-US"/>
        </w:rPr>
        <w:t xml:space="preserve">helm pull </w:t>
      </w:r>
      <w:r w:rsidRPr="0003709D">
        <w:rPr>
          <w:rFonts w:ascii="Consolas" w:eastAsia="Arial" w:hAnsi="Consolas" w:cs="Arial"/>
          <w:b/>
          <w:bCs/>
          <w:lang w:val="en-US"/>
        </w:rPr>
        <w:t>$CHART_REPO</w:t>
      </w:r>
      <w:r w:rsidRPr="0003709D">
        <w:rPr>
          <w:rFonts w:ascii="Consolas" w:eastAsia="Arial" w:hAnsi="Consolas" w:cs="Arial"/>
          <w:lang w:val="en-US"/>
        </w:rPr>
        <w:t>/apigee-</w:t>
      </w:r>
      <w:proofErr w:type="spellStart"/>
      <w:r w:rsidRPr="0003709D">
        <w:rPr>
          <w:rFonts w:ascii="Consolas" w:eastAsia="Arial" w:hAnsi="Consolas" w:cs="Arial"/>
          <w:lang w:val="en-US"/>
        </w:rPr>
        <w:t>virtualhost</w:t>
      </w:r>
      <w:proofErr w:type="spellEnd"/>
      <w:r w:rsidRPr="0003709D">
        <w:rPr>
          <w:rFonts w:ascii="Consolas" w:eastAsia="Arial" w:hAnsi="Consolas" w:cs="Arial"/>
          <w:lang w:val="en-US"/>
        </w:rPr>
        <w:t xml:space="preserve"> --version </w:t>
      </w:r>
      <w:r w:rsidRPr="0003709D">
        <w:rPr>
          <w:rFonts w:ascii="Consolas" w:eastAsia="Arial" w:hAnsi="Consolas" w:cs="Arial"/>
          <w:b/>
          <w:bCs/>
          <w:lang w:val="en-US"/>
        </w:rPr>
        <w:t>$CHART_VERSION</w:t>
      </w:r>
      <w:r w:rsidRPr="0003709D">
        <w:rPr>
          <w:rFonts w:ascii="Consolas" w:eastAsia="Arial" w:hAnsi="Consolas" w:cs="Arial"/>
          <w:lang w:val="en-US"/>
        </w:rPr>
        <w:t xml:space="preserve"> --</w:t>
      </w:r>
      <w:proofErr w:type="spellStart"/>
      <w:r w:rsidRPr="0003709D">
        <w:rPr>
          <w:rFonts w:ascii="Consolas" w:eastAsia="Arial" w:hAnsi="Consolas" w:cs="Arial"/>
          <w:lang w:val="en-US"/>
        </w:rPr>
        <w:t>untar</w:t>
      </w:r>
      <w:proofErr w:type="spellEnd"/>
    </w:p>
    <w:p w14:paraId="3DD35A29" w14:textId="77777777" w:rsidR="00522269" w:rsidRPr="00735118" w:rsidRDefault="00522269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7BE4FC73" w14:textId="77777777" w:rsidR="00522269" w:rsidRPr="00735118" w:rsidRDefault="00522269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1E95E093" w14:textId="6DEDA883" w:rsidR="00F45235" w:rsidRDefault="001D2F3F" w:rsidP="007A5784">
      <w:pPr>
        <w:pStyle w:val="Ttulo3"/>
        <w:rPr>
          <w:rFonts w:eastAsia="Arial"/>
          <w:sz w:val="28"/>
          <w:szCs w:val="28"/>
        </w:rPr>
      </w:pPr>
      <w:bookmarkStart w:id="25" w:name="_Toc235714275"/>
      <w:r w:rsidRPr="68396BE3">
        <w:rPr>
          <w:rFonts w:eastAsia="Arial"/>
          <w:sz w:val="28"/>
          <w:szCs w:val="28"/>
        </w:rPr>
        <w:t>Creación</w:t>
      </w:r>
      <w:r w:rsidR="006C22A1" w:rsidRPr="68396BE3">
        <w:rPr>
          <w:rFonts w:eastAsia="Arial"/>
          <w:sz w:val="28"/>
          <w:szCs w:val="28"/>
        </w:rPr>
        <w:t xml:space="preserve"> service account para </w:t>
      </w:r>
      <w:proofErr w:type="spellStart"/>
      <w:r w:rsidR="006C22A1" w:rsidRPr="68396BE3">
        <w:rPr>
          <w:rFonts w:eastAsia="Arial"/>
          <w:sz w:val="28"/>
          <w:szCs w:val="28"/>
        </w:rPr>
        <w:t>desa</w:t>
      </w:r>
      <w:proofErr w:type="spellEnd"/>
      <w:r w:rsidR="006C22A1" w:rsidRPr="68396BE3">
        <w:rPr>
          <w:rFonts w:eastAsia="Arial"/>
          <w:sz w:val="28"/>
          <w:szCs w:val="28"/>
        </w:rPr>
        <w:t>/test</w:t>
      </w:r>
      <w:bookmarkEnd w:id="25"/>
    </w:p>
    <w:p w14:paraId="1AE2347B" w14:textId="4CDB937C" w:rsidR="00F77113" w:rsidRPr="00F77113" w:rsidRDefault="00F77113" w:rsidP="00F77113"/>
    <w:p w14:paraId="6D93C06F" w14:textId="6B82FCCA" w:rsidR="00F45235" w:rsidRDefault="00F77113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68396BE3">
        <w:rPr>
          <w:rFonts w:eastAsia="Arial" w:cs="Arial"/>
          <w:sz w:val="24"/>
          <w:szCs w:val="24"/>
        </w:rPr>
        <w:t xml:space="preserve">En este paso </w:t>
      </w:r>
      <w:r w:rsidR="001D2F3F" w:rsidRPr="68396BE3">
        <w:rPr>
          <w:rFonts w:eastAsia="Arial" w:cs="Arial"/>
          <w:sz w:val="24"/>
          <w:szCs w:val="24"/>
        </w:rPr>
        <w:t xml:space="preserve">creamos las cuentas de servicio necesarias para los </w:t>
      </w:r>
      <w:r w:rsidR="008F7431" w:rsidRPr="68396BE3">
        <w:rPr>
          <w:rFonts w:eastAsia="Arial" w:cs="Arial"/>
          <w:sz w:val="24"/>
          <w:szCs w:val="24"/>
        </w:rPr>
        <w:t xml:space="preserve">componentes de apigee. Dentro del entorno </w:t>
      </w:r>
      <w:r w:rsidR="001D7FF8" w:rsidRPr="68396BE3">
        <w:rPr>
          <w:rFonts w:eastAsia="Arial" w:cs="Arial"/>
          <w:sz w:val="24"/>
          <w:szCs w:val="24"/>
        </w:rPr>
        <w:t>Desa</w:t>
      </w:r>
      <w:r w:rsidR="008F7431" w:rsidRPr="68396BE3">
        <w:rPr>
          <w:rFonts w:eastAsia="Arial" w:cs="Arial"/>
          <w:sz w:val="24"/>
          <w:szCs w:val="24"/>
        </w:rPr>
        <w:t>/</w:t>
      </w:r>
      <w:r w:rsidR="001D7FF8" w:rsidRPr="68396BE3">
        <w:rPr>
          <w:rFonts w:eastAsia="Arial" w:cs="Arial"/>
          <w:sz w:val="24"/>
          <w:szCs w:val="24"/>
        </w:rPr>
        <w:t>T</w:t>
      </w:r>
      <w:r w:rsidR="008F7431" w:rsidRPr="68396BE3">
        <w:rPr>
          <w:rFonts w:eastAsia="Arial" w:cs="Arial"/>
          <w:sz w:val="24"/>
          <w:szCs w:val="24"/>
        </w:rPr>
        <w:t xml:space="preserve">est </w:t>
      </w:r>
      <w:r w:rsidR="00606A4F" w:rsidRPr="68396BE3">
        <w:rPr>
          <w:rFonts w:eastAsia="Arial" w:cs="Arial"/>
          <w:sz w:val="24"/>
          <w:szCs w:val="24"/>
        </w:rPr>
        <w:t xml:space="preserve">una sola </w:t>
      </w:r>
      <w:r w:rsidR="006E50CC" w:rsidRPr="68396BE3">
        <w:rPr>
          <w:rFonts w:eastAsia="Arial" w:cs="Arial"/>
          <w:sz w:val="24"/>
          <w:szCs w:val="24"/>
        </w:rPr>
        <w:t>cuenta</w:t>
      </w:r>
      <w:r w:rsidR="00606A4F" w:rsidRPr="68396BE3">
        <w:rPr>
          <w:rFonts w:eastAsia="Arial" w:cs="Arial"/>
          <w:sz w:val="24"/>
          <w:szCs w:val="24"/>
        </w:rPr>
        <w:t xml:space="preserve"> de servicios </w:t>
      </w:r>
      <w:r w:rsidR="006E50CC" w:rsidRPr="68396BE3">
        <w:rPr>
          <w:rFonts w:eastAsia="Arial" w:cs="Arial"/>
          <w:sz w:val="24"/>
          <w:szCs w:val="24"/>
        </w:rPr>
        <w:t>concentra todos los roles:</w:t>
      </w:r>
    </w:p>
    <w:p w14:paraId="0A7CDDD4" w14:textId="47758110" w:rsidR="006E50CC" w:rsidRDefault="006E50CC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0AD6BC9" w14:textId="458FF107" w:rsidR="006E50CC" w:rsidRDefault="006E50CC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68396BE3">
        <w:rPr>
          <w:rFonts w:eastAsia="Arial" w:cs="Arial"/>
          <w:sz w:val="24"/>
          <w:szCs w:val="24"/>
        </w:rPr>
        <w:t xml:space="preserve">La siguiente tabla  detalla </w:t>
      </w:r>
      <w:r w:rsidR="004044DD" w:rsidRPr="68396BE3">
        <w:rPr>
          <w:rFonts w:eastAsia="Arial" w:cs="Arial"/>
          <w:sz w:val="24"/>
          <w:szCs w:val="24"/>
        </w:rPr>
        <w:t>lo descripto</w:t>
      </w:r>
      <w:r w:rsidR="001D7FF8" w:rsidRPr="68396BE3">
        <w:rPr>
          <w:rFonts w:eastAsia="Arial" w:cs="Arial"/>
          <w:sz w:val="24"/>
          <w:szCs w:val="24"/>
        </w:rPr>
        <w:t xml:space="preserve"> anteriormente:</w:t>
      </w:r>
    </w:p>
    <w:p w14:paraId="61021F30" w14:textId="084680B3" w:rsidR="006E50CC" w:rsidRDefault="006E50CC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48E7BBF2" w14:textId="3EDF1BE2" w:rsidR="006E50CC" w:rsidRPr="00F45235" w:rsidRDefault="006E50CC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4A16B0" wp14:editId="41E431FE">
            <wp:extent cx="5400675" cy="1333500"/>
            <wp:effectExtent l="0" t="0" r="9525" b="0"/>
            <wp:docPr id="1153892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925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67D4" w14:textId="77777777" w:rsidR="00522269" w:rsidRPr="00F45235" w:rsidRDefault="00522269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298866A0" w14:textId="68C65743" w:rsidR="00522269" w:rsidRDefault="00C51E53" w:rsidP="00073032">
      <w:pPr>
        <w:shd w:val="clear" w:color="auto" w:fill="FFFFFF" w:themeFill="background1"/>
        <w:rPr>
          <w:rFonts w:eastAsia="Arial" w:cs="Arial"/>
          <w:sz w:val="24"/>
          <w:szCs w:val="24"/>
        </w:rPr>
      </w:pPr>
      <w:r w:rsidRPr="003E24D1">
        <w:rPr>
          <w:sz w:val="24"/>
          <w:szCs w:val="24"/>
        </w:rPr>
        <w:t>Para realizar la creación del service account para entornos non-</w:t>
      </w:r>
      <w:proofErr w:type="spellStart"/>
      <w:r w:rsidR="002108E7">
        <w:rPr>
          <w:sz w:val="24"/>
          <w:szCs w:val="24"/>
        </w:rPr>
        <w:t>desa</w:t>
      </w:r>
      <w:proofErr w:type="spellEnd"/>
      <w:r w:rsidRPr="003E24D1">
        <w:rPr>
          <w:sz w:val="24"/>
          <w:szCs w:val="24"/>
        </w:rPr>
        <w:t xml:space="preserve"> ejecutamos el </w:t>
      </w:r>
      <w:r w:rsidR="00DA5B77" w:rsidRPr="003E24D1">
        <w:rPr>
          <w:sz w:val="24"/>
          <w:szCs w:val="24"/>
        </w:rPr>
        <w:t>siguiente comando desde el path</w:t>
      </w:r>
      <w:r w:rsidR="003E24D1">
        <w:rPr>
          <w:sz w:val="24"/>
          <w:szCs w:val="24"/>
        </w:rPr>
        <w:t xml:space="preserve"> </w:t>
      </w:r>
      <w:r w:rsidR="00263D9F" w:rsidRPr="003E24D1">
        <w:t>/opt/apigee-</w:t>
      </w:r>
      <w:r w:rsidR="00263D9F" w:rsidRPr="00263D9F">
        <w:rPr>
          <w:rFonts w:ascii="Consolas" w:eastAsia="Arial" w:hAnsi="Consolas" w:cs="Arial"/>
        </w:rPr>
        <w:t>hybrid/APIGEE_HYBRID_BASE/APIGEE_HELM_CHARTS_HOME/apigee-operator/etc/tools</w:t>
      </w:r>
      <w:r w:rsidR="00263D9F" w:rsidRPr="00263D9F">
        <w:rPr>
          <w:rFonts w:eastAsia="Arial" w:cs="Arial"/>
          <w:sz w:val="24"/>
          <w:szCs w:val="24"/>
        </w:rPr>
        <w:t>/</w:t>
      </w:r>
      <w:r>
        <w:rPr>
          <w:rFonts w:eastAsia="Arial" w:cs="Arial"/>
          <w:sz w:val="24"/>
          <w:szCs w:val="24"/>
        </w:rPr>
        <w:t>:</w:t>
      </w:r>
    </w:p>
    <w:p w14:paraId="1A4778BE" w14:textId="77777777" w:rsidR="00C51E53" w:rsidRPr="00430D55" w:rsidRDefault="00C51E53" w:rsidP="00073032">
      <w:pPr>
        <w:shd w:val="clear" w:color="auto" w:fill="FFFFFF" w:themeFill="background1"/>
        <w:rPr>
          <w:rFonts w:eastAsia="Arial" w:cs="Arial"/>
        </w:rPr>
      </w:pPr>
    </w:p>
    <w:p w14:paraId="2D76268E" w14:textId="75FAB94F" w:rsidR="0048510D" w:rsidRPr="00430D55" w:rsidRDefault="00DA5B77" w:rsidP="00073032">
      <w:pPr>
        <w:shd w:val="clear" w:color="auto" w:fill="FFFFFF" w:themeFill="background1"/>
        <w:rPr>
          <w:rFonts w:ascii="Consolas" w:eastAsia="Arial" w:hAnsi="Consolas" w:cs="Arial"/>
          <w:lang w:val="en-US"/>
        </w:rPr>
      </w:pPr>
      <w:r w:rsidRPr="00430D55">
        <w:rPr>
          <w:rFonts w:ascii="Consolas" w:eastAsia="Arial" w:hAnsi="Consolas" w:cs="Arial"/>
          <w:lang w:val="en-US"/>
        </w:rPr>
        <w:t>create-service-account   --env non-</w:t>
      </w:r>
      <w:r w:rsidR="002108E7">
        <w:rPr>
          <w:rFonts w:ascii="Consolas" w:eastAsia="Arial" w:hAnsi="Consolas" w:cs="Arial"/>
          <w:lang w:val="en-US"/>
        </w:rPr>
        <w:t>desa</w:t>
      </w:r>
      <w:r w:rsidRPr="00430D55">
        <w:rPr>
          <w:rFonts w:ascii="Consolas" w:eastAsia="Arial" w:hAnsi="Consolas" w:cs="Arial"/>
          <w:lang w:val="en-US"/>
        </w:rPr>
        <w:t xml:space="preserve">   --dir $APIGEE_HELM_CHARTS_HOME/service-accounts</w:t>
      </w:r>
    </w:p>
    <w:p w14:paraId="17355691" w14:textId="77777777" w:rsidR="00073032" w:rsidRDefault="00073032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2FCAF31D" w14:textId="77777777" w:rsidR="00073032" w:rsidRDefault="00073032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342D2FBE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7BEC0A99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3EBE9135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50044E95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1002A0CB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19348CBB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7EA5225A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4263A541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19DE4A89" w14:textId="77777777" w:rsidR="0003709D" w:rsidRDefault="0003709D" w:rsidP="00073032">
      <w:pPr>
        <w:shd w:val="clear" w:color="auto" w:fill="FFFFFF" w:themeFill="background1"/>
        <w:rPr>
          <w:rFonts w:ascii="Consolas" w:eastAsia="Arial" w:hAnsi="Consolas" w:cs="Arial"/>
          <w:sz w:val="24"/>
          <w:szCs w:val="24"/>
          <w:lang w:val="en-US"/>
        </w:rPr>
      </w:pPr>
    </w:p>
    <w:p w14:paraId="25E530CA" w14:textId="23AB1181" w:rsidR="00073032" w:rsidRDefault="00C65D11" w:rsidP="00D94AD3">
      <w:pPr>
        <w:pStyle w:val="Ttulo3"/>
        <w:rPr>
          <w:rFonts w:eastAsia="Arial"/>
          <w:sz w:val="28"/>
          <w:szCs w:val="24"/>
        </w:rPr>
      </w:pPr>
      <w:bookmarkStart w:id="26" w:name="_Toc235714276"/>
      <w:r w:rsidRPr="00D94AD3">
        <w:rPr>
          <w:rFonts w:eastAsia="Arial"/>
          <w:sz w:val="28"/>
          <w:szCs w:val="24"/>
        </w:rPr>
        <w:t>Configura la autenticación de la cuenta de servicio</w:t>
      </w:r>
      <w:bookmarkEnd w:id="26"/>
    </w:p>
    <w:p w14:paraId="1B792DD1" w14:textId="77777777" w:rsidR="00D94AD3" w:rsidRDefault="00D94AD3" w:rsidP="00D94AD3">
      <w:pPr>
        <w:rPr>
          <w:rFonts w:eastAsia="Arial"/>
        </w:rPr>
      </w:pPr>
    </w:p>
    <w:p w14:paraId="20886C52" w14:textId="2C254A9F" w:rsidR="00D94AD3" w:rsidRPr="001E5727" w:rsidRDefault="001E5727" w:rsidP="00D94AD3">
      <w:pPr>
        <w:rPr>
          <w:rFonts w:eastAsia="Arial"/>
          <w:sz w:val="24"/>
          <w:szCs w:val="24"/>
        </w:rPr>
      </w:pPr>
      <w:r w:rsidRPr="001E5727">
        <w:rPr>
          <w:rFonts w:eastAsia="Arial"/>
          <w:sz w:val="24"/>
          <w:szCs w:val="24"/>
        </w:rPr>
        <w:t>En este paso creamos el secret en el cluster openshift:</w:t>
      </w:r>
    </w:p>
    <w:p w14:paraId="4CA3FFEF" w14:textId="77777777" w:rsidR="001E5727" w:rsidRDefault="001E5727" w:rsidP="00D94AD3">
      <w:pPr>
        <w:rPr>
          <w:rFonts w:eastAsia="Arial"/>
        </w:rPr>
      </w:pPr>
    </w:p>
    <w:p w14:paraId="340B1BF8" w14:textId="77777777" w:rsidR="001E5727" w:rsidRDefault="001E5727" w:rsidP="00D94AD3">
      <w:pPr>
        <w:rPr>
          <w:rFonts w:eastAsia="Arial"/>
        </w:rPr>
      </w:pPr>
    </w:p>
    <w:p w14:paraId="2F436E56" w14:textId="77777777" w:rsidR="001E5727" w:rsidRPr="0003709D" w:rsidRDefault="001E5727" w:rsidP="001E5727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>oc create secret generic apigee-hybrid-desa \</w:t>
      </w:r>
    </w:p>
    <w:p w14:paraId="48EC9F9A" w14:textId="62A959DC" w:rsidR="001E5727" w:rsidRPr="0003709D" w:rsidRDefault="001E5727" w:rsidP="001E5727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 xml:space="preserve">  --from-file="client_secret.json=/opt/apigee-hybrid/APIGEE_HYBRID_BASE/APIGEE_HELM_CHARTS_HOME/service-accounts/claup-apigee-hybrid-desa-apigee-non-</w:t>
      </w:r>
      <w:r w:rsidR="002108E7" w:rsidRPr="0003709D">
        <w:rPr>
          <w:rFonts w:ascii="Consolas" w:eastAsia="Arial" w:hAnsi="Consolas"/>
          <w:lang w:val="en-US"/>
        </w:rPr>
        <w:t>desa</w:t>
      </w:r>
      <w:r w:rsidRPr="0003709D">
        <w:rPr>
          <w:rFonts w:ascii="Consolas" w:eastAsia="Arial" w:hAnsi="Consolas"/>
          <w:lang w:val="en-US"/>
        </w:rPr>
        <w:t>.json" \</w:t>
      </w:r>
    </w:p>
    <w:p w14:paraId="1ACE8B05" w14:textId="38B39FED" w:rsidR="001E5727" w:rsidRPr="0003709D" w:rsidRDefault="001E5727" w:rsidP="001E5727">
      <w:pPr>
        <w:rPr>
          <w:rFonts w:ascii="Consolas" w:eastAsia="Arial" w:hAnsi="Consolas"/>
        </w:rPr>
      </w:pPr>
      <w:r w:rsidRPr="0003709D">
        <w:rPr>
          <w:rFonts w:ascii="Consolas" w:eastAsia="Arial" w:hAnsi="Consolas"/>
          <w:lang w:val="en-US"/>
        </w:rPr>
        <w:t xml:space="preserve">  </w:t>
      </w:r>
      <w:r w:rsidRPr="0003709D">
        <w:rPr>
          <w:rFonts w:ascii="Consolas" w:eastAsia="Arial" w:hAnsi="Consolas"/>
        </w:rPr>
        <w:t>-n claro-apigee-hybrid-</w:t>
      </w:r>
      <w:proofErr w:type="spellStart"/>
      <w:r w:rsidRPr="0003709D">
        <w:rPr>
          <w:rFonts w:ascii="Consolas" w:eastAsia="Arial" w:hAnsi="Consolas"/>
        </w:rPr>
        <w:t>desa</w:t>
      </w:r>
      <w:proofErr w:type="spellEnd"/>
    </w:p>
    <w:p w14:paraId="03E46597" w14:textId="77777777" w:rsidR="00D94AD3" w:rsidRPr="0003709D" w:rsidRDefault="00D94AD3" w:rsidP="00D94AD3">
      <w:pPr>
        <w:rPr>
          <w:rFonts w:eastAsia="Arial"/>
          <w:sz w:val="16"/>
          <w:szCs w:val="16"/>
        </w:rPr>
      </w:pPr>
    </w:p>
    <w:p w14:paraId="7159210C" w14:textId="77777777" w:rsidR="001E7E65" w:rsidRDefault="001E7E65" w:rsidP="00D94AD3">
      <w:pPr>
        <w:rPr>
          <w:rFonts w:eastAsia="Arial"/>
        </w:rPr>
      </w:pPr>
    </w:p>
    <w:p w14:paraId="55E7275F" w14:textId="77777777" w:rsidR="00FF1F98" w:rsidRDefault="00FF1F98" w:rsidP="00D94AD3">
      <w:pPr>
        <w:rPr>
          <w:rFonts w:eastAsia="Arial"/>
        </w:rPr>
      </w:pPr>
    </w:p>
    <w:p w14:paraId="2D2D437B" w14:textId="77777777" w:rsidR="00FF1F98" w:rsidRDefault="00FF1F98" w:rsidP="00D94AD3">
      <w:pPr>
        <w:rPr>
          <w:rFonts w:eastAsia="Arial"/>
        </w:rPr>
      </w:pPr>
    </w:p>
    <w:p w14:paraId="76EFEEB9" w14:textId="5BCCA45F" w:rsidR="00FF1F98" w:rsidRDefault="00537FC7" w:rsidP="00537FC7">
      <w:pPr>
        <w:pStyle w:val="Ttulo3"/>
        <w:rPr>
          <w:rFonts w:eastAsia="Arial"/>
        </w:rPr>
      </w:pPr>
      <w:bookmarkStart w:id="27" w:name="_Toc235714277"/>
      <w:r>
        <w:rPr>
          <w:rFonts w:eastAsia="Arial"/>
        </w:rPr>
        <w:t>Registrar Service Account en GCP</w:t>
      </w:r>
      <w:bookmarkEnd w:id="27"/>
    </w:p>
    <w:p w14:paraId="3966AAEF" w14:textId="77777777" w:rsidR="001F3320" w:rsidRDefault="001F3320" w:rsidP="001F3320">
      <w:pPr>
        <w:rPr>
          <w:rFonts w:eastAsia="Arial"/>
        </w:rPr>
      </w:pPr>
    </w:p>
    <w:p w14:paraId="693BBB45" w14:textId="77777777" w:rsidR="001F3320" w:rsidRDefault="001F3320" w:rsidP="001F3320">
      <w:pPr>
        <w:rPr>
          <w:rFonts w:eastAsia="Arial"/>
        </w:rPr>
      </w:pPr>
    </w:p>
    <w:p w14:paraId="26CF9DFB" w14:textId="58564F75" w:rsidR="001F3320" w:rsidRPr="003576E3" w:rsidRDefault="00436348" w:rsidP="001F3320">
      <w:pPr>
        <w:rPr>
          <w:rFonts w:eastAsia="Arial"/>
          <w:sz w:val="24"/>
          <w:szCs w:val="24"/>
        </w:rPr>
      </w:pPr>
      <w:r w:rsidRPr="003576E3">
        <w:rPr>
          <w:rFonts w:eastAsia="Arial"/>
          <w:sz w:val="24"/>
          <w:szCs w:val="24"/>
        </w:rPr>
        <w:t>Necesitamos registrar la Service account</w:t>
      </w:r>
      <w:r w:rsidR="000D1794" w:rsidRPr="003576E3">
        <w:rPr>
          <w:rFonts w:eastAsia="Arial"/>
          <w:sz w:val="24"/>
          <w:szCs w:val="24"/>
        </w:rPr>
        <w:t>. En este caso lo hacemos mediante API Rest:</w:t>
      </w:r>
    </w:p>
    <w:p w14:paraId="7DDA9639" w14:textId="77777777" w:rsidR="000D1794" w:rsidRDefault="000D1794" w:rsidP="001F3320">
      <w:pPr>
        <w:rPr>
          <w:rFonts w:eastAsia="Arial"/>
        </w:rPr>
      </w:pPr>
    </w:p>
    <w:p w14:paraId="41665A1E" w14:textId="77777777" w:rsidR="000D1794" w:rsidRPr="0003709D" w:rsidRDefault="000D1794" w:rsidP="0010140A">
      <w:pPr>
        <w:ind w:left="709" w:hanging="709"/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>TOKEN=$(gcloud auth print-Access-token)</w:t>
      </w:r>
    </w:p>
    <w:p w14:paraId="4975356C" w14:textId="2CC8B548" w:rsidR="000D1794" w:rsidRPr="0003709D" w:rsidRDefault="000D1794" w:rsidP="0010140A">
      <w:pPr>
        <w:ind w:left="709" w:hanging="709"/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>curl -X POST -H "Authorization: Bearer $TOKEN" \</w:t>
      </w:r>
      <w:r w:rsidRPr="0003709D">
        <w:rPr>
          <w:rFonts w:ascii="Consolas" w:eastAsia="Arial" w:hAnsi="Consolas"/>
          <w:lang w:val="en-US"/>
        </w:rPr>
        <w:br/>
        <w:t xml:space="preserve">   -H "Content-Type: application/</w:t>
      </w:r>
      <w:proofErr w:type="spellStart"/>
      <w:r w:rsidRPr="0003709D">
        <w:rPr>
          <w:rFonts w:ascii="Consolas" w:eastAsia="Arial" w:hAnsi="Consolas"/>
          <w:lang w:val="en-US"/>
        </w:rPr>
        <w:t>json</w:t>
      </w:r>
      <w:proofErr w:type="spellEnd"/>
      <w:r w:rsidRPr="0003709D">
        <w:rPr>
          <w:rFonts w:ascii="Consolas" w:eastAsia="Arial" w:hAnsi="Consolas"/>
          <w:lang w:val="en-US"/>
        </w:rPr>
        <w:t>" \</w:t>
      </w:r>
      <w:r w:rsidRPr="0003709D">
        <w:rPr>
          <w:rFonts w:ascii="Consolas" w:eastAsia="Arial" w:hAnsi="Consolas"/>
          <w:lang w:val="en-US"/>
        </w:rPr>
        <w:br/>
        <w:t xml:space="preserve">   -d '{ "identities": ["serviceAccount:apigee-non-</w:t>
      </w:r>
      <w:r w:rsidR="002108E7" w:rsidRPr="0003709D">
        <w:rPr>
          <w:rFonts w:ascii="Consolas" w:eastAsia="Arial" w:hAnsi="Consolas"/>
          <w:lang w:val="en-US"/>
        </w:rPr>
        <w:t>desa</w:t>
      </w:r>
      <w:r w:rsidRPr="0003709D">
        <w:rPr>
          <w:rFonts w:ascii="Consolas" w:eastAsia="Arial" w:hAnsi="Consolas"/>
          <w:lang w:val="en-US"/>
        </w:rPr>
        <w:t>@claup-apigee-hybrid-desa.iam.gserviceaccount.com"] }' \</w:t>
      </w:r>
    </w:p>
    <w:p w14:paraId="0E9C17C7" w14:textId="53302A7A" w:rsidR="000D1794" w:rsidRPr="0003709D" w:rsidRDefault="000D1794" w:rsidP="0010140A">
      <w:pPr>
        <w:ind w:left="709" w:hanging="709"/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>  "</w:t>
      </w:r>
      <w:hyperlink r:id="rId24" w:tgtFrame="_blank" w:tooltip="https://apigee.googleapis.com/v1/organizations/claup-apigee-hybrid-desa:setsyncauthorization%22" w:history="1">
        <w:r w:rsidRPr="0003709D">
          <w:rPr>
            <w:rStyle w:val="Hipervnculo"/>
            <w:rFonts w:ascii="Consolas" w:eastAsia="Arial" w:hAnsi="Consolas"/>
            <w:lang w:val="en-US"/>
          </w:rPr>
          <w:t>https://apigee.googleapis.com/v1/organizations/claup-apigee-hybrid-desa:setSyncAuthorization"</w:t>
        </w:r>
      </w:hyperlink>
      <w:r w:rsidRPr="0003709D">
        <w:rPr>
          <w:rFonts w:ascii="Consolas" w:eastAsia="Arial" w:hAnsi="Consolas"/>
          <w:lang w:val="en-US"/>
        </w:rPr>
        <w:br/>
        <w:t>{</w:t>
      </w:r>
      <w:r w:rsidRPr="0003709D">
        <w:rPr>
          <w:rFonts w:ascii="Consolas" w:eastAsia="Arial" w:hAnsi="Consolas"/>
          <w:lang w:val="en-US"/>
        </w:rPr>
        <w:br/>
        <w:t>  "identities": [</w:t>
      </w:r>
      <w:r w:rsidRPr="0003709D">
        <w:rPr>
          <w:rFonts w:ascii="Consolas" w:eastAsia="Arial" w:hAnsi="Consolas"/>
          <w:lang w:val="en-US"/>
        </w:rPr>
        <w:br/>
        <w:t>    "serviceAccount:apigee-non-</w:t>
      </w:r>
      <w:r w:rsidR="002108E7" w:rsidRPr="0003709D">
        <w:rPr>
          <w:rFonts w:ascii="Consolas" w:eastAsia="Arial" w:hAnsi="Consolas"/>
          <w:lang w:val="en-US"/>
        </w:rPr>
        <w:t>desa</w:t>
      </w:r>
      <w:r w:rsidRPr="0003709D">
        <w:rPr>
          <w:rFonts w:ascii="Consolas" w:eastAsia="Arial" w:hAnsi="Consolas"/>
          <w:lang w:val="en-US"/>
        </w:rPr>
        <w:t>@claup-apigee-hybrid-desa.iam.gserviceaccount.com"</w:t>
      </w:r>
      <w:r w:rsidRPr="0003709D">
        <w:rPr>
          <w:rFonts w:ascii="Consolas" w:eastAsia="Arial" w:hAnsi="Consolas"/>
          <w:lang w:val="en-US"/>
        </w:rPr>
        <w:br/>
        <w:t>  ],</w:t>
      </w:r>
      <w:r w:rsidRPr="0003709D">
        <w:rPr>
          <w:rFonts w:ascii="Consolas" w:eastAsia="Arial" w:hAnsi="Consolas"/>
          <w:lang w:val="en-US"/>
        </w:rPr>
        <w:br/>
        <w:t>  "</w:t>
      </w:r>
      <w:proofErr w:type="spellStart"/>
      <w:r w:rsidRPr="0003709D">
        <w:rPr>
          <w:rFonts w:ascii="Consolas" w:eastAsia="Arial" w:hAnsi="Consolas"/>
          <w:lang w:val="en-US"/>
        </w:rPr>
        <w:t>etag</w:t>
      </w:r>
      <w:proofErr w:type="spellEnd"/>
      <w:r w:rsidRPr="0003709D">
        <w:rPr>
          <w:rFonts w:ascii="Consolas" w:eastAsia="Arial" w:hAnsi="Consolas"/>
          <w:lang w:val="en-US"/>
        </w:rPr>
        <w:t>": "BwZWGfuw4V4="</w:t>
      </w:r>
      <w:r w:rsidRPr="0003709D">
        <w:rPr>
          <w:rFonts w:ascii="Consolas" w:eastAsia="Arial" w:hAnsi="Consolas"/>
          <w:lang w:val="en-US"/>
        </w:rPr>
        <w:br/>
        <w:t>}</w:t>
      </w:r>
    </w:p>
    <w:p w14:paraId="3DFF90CA" w14:textId="77777777" w:rsidR="000D1794" w:rsidRPr="000D1794" w:rsidRDefault="000D1794" w:rsidP="0010140A">
      <w:pPr>
        <w:ind w:left="709" w:hanging="709"/>
        <w:rPr>
          <w:rFonts w:eastAsia="Arial"/>
          <w:lang w:val="en-US"/>
        </w:rPr>
      </w:pPr>
    </w:p>
    <w:p w14:paraId="1BA67E9F" w14:textId="753A8C1B" w:rsidR="00FF1F98" w:rsidRDefault="00FF1F98" w:rsidP="00D94AD3">
      <w:pPr>
        <w:rPr>
          <w:rFonts w:eastAsia="Arial"/>
          <w:sz w:val="24"/>
          <w:szCs w:val="24"/>
          <w:lang w:val="en-US"/>
        </w:rPr>
      </w:pPr>
    </w:p>
    <w:p w14:paraId="30D6275A" w14:textId="0EBFCD3E" w:rsidR="008D5D2D" w:rsidRDefault="008D5D2D" w:rsidP="00D94AD3">
      <w:pPr>
        <w:rPr>
          <w:rFonts w:eastAsia="Arial"/>
          <w:sz w:val="24"/>
          <w:szCs w:val="24"/>
          <w:lang w:val="en-US"/>
        </w:rPr>
      </w:pPr>
      <w:r>
        <w:rPr>
          <w:rFonts w:eastAsia="Arial"/>
          <w:sz w:val="24"/>
          <w:szCs w:val="24"/>
          <w:lang w:val="en-US"/>
        </w:rPr>
        <w:t>Validamos la activacion:</w:t>
      </w:r>
    </w:p>
    <w:p w14:paraId="55E3215D" w14:textId="77777777" w:rsidR="008D5D2D" w:rsidRDefault="008D5D2D" w:rsidP="00D94AD3">
      <w:pPr>
        <w:rPr>
          <w:rFonts w:eastAsia="Arial"/>
          <w:sz w:val="24"/>
          <w:szCs w:val="24"/>
          <w:lang w:val="en-US"/>
        </w:rPr>
      </w:pPr>
    </w:p>
    <w:p w14:paraId="11844CCD" w14:textId="77777777" w:rsidR="008D5D2D" w:rsidRPr="0003709D" w:rsidRDefault="008D5D2D" w:rsidP="008D5D2D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>curl -X GET -H "Authorization: Bearer $TOKEN" \</w:t>
      </w:r>
    </w:p>
    <w:p w14:paraId="1B830D92" w14:textId="77777777" w:rsidR="008D5D2D" w:rsidRPr="0003709D" w:rsidRDefault="008D5D2D" w:rsidP="008D5D2D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 xml:space="preserve">   "https://apigee.googleapis.com/v1/organizations/claup-apigee-hybrid-desa:getSyncAuthorization"</w:t>
      </w:r>
    </w:p>
    <w:p w14:paraId="0DAC5D41" w14:textId="77777777" w:rsidR="008D5D2D" w:rsidRPr="0003709D" w:rsidRDefault="008D5D2D" w:rsidP="008D5D2D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>{</w:t>
      </w:r>
    </w:p>
    <w:p w14:paraId="28823778" w14:textId="77777777" w:rsidR="008D5D2D" w:rsidRPr="0003709D" w:rsidRDefault="008D5D2D" w:rsidP="008D5D2D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 xml:space="preserve">  "identities": [</w:t>
      </w:r>
    </w:p>
    <w:p w14:paraId="2696BA8E" w14:textId="4C329431" w:rsidR="008D5D2D" w:rsidRPr="0003709D" w:rsidRDefault="008D5D2D" w:rsidP="008D5D2D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 xml:space="preserve">    "serviceAccount:apigee-non-</w:t>
      </w:r>
      <w:r w:rsidR="002108E7" w:rsidRPr="0003709D">
        <w:rPr>
          <w:rFonts w:ascii="Consolas" w:eastAsia="Arial" w:hAnsi="Consolas"/>
          <w:lang w:val="en-US"/>
        </w:rPr>
        <w:t>desa</w:t>
      </w:r>
      <w:r w:rsidRPr="0003709D">
        <w:rPr>
          <w:rFonts w:ascii="Consolas" w:eastAsia="Arial" w:hAnsi="Consolas"/>
          <w:lang w:val="en-US"/>
        </w:rPr>
        <w:t>@claup-apigee-hybrid-desa.iam.gserviceaccount.com"</w:t>
      </w:r>
    </w:p>
    <w:p w14:paraId="7F7FA9C1" w14:textId="77777777" w:rsidR="008D5D2D" w:rsidRPr="0003709D" w:rsidRDefault="008D5D2D" w:rsidP="008D5D2D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 xml:space="preserve">  ],</w:t>
      </w:r>
    </w:p>
    <w:p w14:paraId="5FA05EF3" w14:textId="77777777" w:rsidR="008D5D2D" w:rsidRPr="0003709D" w:rsidRDefault="008D5D2D" w:rsidP="008D5D2D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 xml:space="preserve">  "</w:t>
      </w:r>
      <w:proofErr w:type="spellStart"/>
      <w:r w:rsidRPr="0003709D">
        <w:rPr>
          <w:rFonts w:ascii="Consolas" w:eastAsia="Arial" w:hAnsi="Consolas"/>
          <w:lang w:val="en-US"/>
        </w:rPr>
        <w:t>etag</w:t>
      </w:r>
      <w:proofErr w:type="spellEnd"/>
      <w:r w:rsidRPr="0003709D">
        <w:rPr>
          <w:rFonts w:ascii="Consolas" w:eastAsia="Arial" w:hAnsi="Consolas"/>
          <w:lang w:val="en-US"/>
        </w:rPr>
        <w:t>": "BwZWGfuw4V4="</w:t>
      </w:r>
    </w:p>
    <w:p w14:paraId="2C702DE6" w14:textId="26678AA3" w:rsidR="008D5D2D" w:rsidRPr="0003709D" w:rsidRDefault="008D5D2D" w:rsidP="008D5D2D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>}</w:t>
      </w:r>
    </w:p>
    <w:p w14:paraId="071563F9" w14:textId="77777777" w:rsidR="00FF1F98" w:rsidRPr="00692198" w:rsidRDefault="00FF1F98" w:rsidP="00D94AD3">
      <w:pPr>
        <w:rPr>
          <w:rFonts w:ascii="Consolas" w:eastAsia="Arial" w:hAnsi="Consolas"/>
          <w:lang w:val="en-US"/>
        </w:rPr>
      </w:pPr>
    </w:p>
    <w:p w14:paraId="1F7BB6D4" w14:textId="77777777" w:rsidR="00FF1F98" w:rsidRPr="000D1794" w:rsidRDefault="00FF1F98" w:rsidP="00D94AD3">
      <w:pPr>
        <w:rPr>
          <w:rFonts w:eastAsia="Arial"/>
          <w:lang w:val="en-US"/>
        </w:rPr>
      </w:pPr>
    </w:p>
    <w:p w14:paraId="6B24369E" w14:textId="716C8878" w:rsidR="00FF1F98" w:rsidRDefault="00FF1F98" w:rsidP="00D94AD3">
      <w:pPr>
        <w:rPr>
          <w:rFonts w:eastAsia="Arial"/>
          <w:lang w:val="en-US"/>
        </w:rPr>
      </w:pPr>
    </w:p>
    <w:p w14:paraId="0A551407" w14:textId="77777777" w:rsidR="00FF1F98" w:rsidRPr="000D1794" w:rsidRDefault="00FF1F98" w:rsidP="00D94AD3">
      <w:pPr>
        <w:rPr>
          <w:rFonts w:eastAsia="Arial"/>
          <w:lang w:val="en-US"/>
        </w:rPr>
      </w:pPr>
    </w:p>
    <w:p w14:paraId="0B3CA0FE" w14:textId="33D95AAF" w:rsidR="001E7E65" w:rsidRDefault="00E54DBE" w:rsidP="00F31962">
      <w:pPr>
        <w:pStyle w:val="Ttulo3"/>
        <w:rPr>
          <w:sz w:val="28"/>
          <w:szCs w:val="24"/>
        </w:rPr>
      </w:pPr>
      <w:bookmarkStart w:id="28" w:name="_Toc235714278"/>
      <w:r>
        <w:rPr>
          <w:sz w:val="28"/>
          <w:szCs w:val="24"/>
        </w:rPr>
        <w:t>C</w:t>
      </w:r>
      <w:r w:rsidR="001E7E65" w:rsidRPr="00F31962">
        <w:rPr>
          <w:sz w:val="28"/>
          <w:szCs w:val="24"/>
        </w:rPr>
        <w:t xml:space="preserve">ertificados </w:t>
      </w:r>
      <w:proofErr w:type="spellStart"/>
      <w:r w:rsidR="001E7E65" w:rsidRPr="00F31962">
        <w:rPr>
          <w:sz w:val="28"/>
          <w:szCs w:val="24"/>
        </w:rPr>
        <w:t>tls</w:t>
      </w:r>
      <w:proofErr w:type="spellEnd"/>
      <w:r w:rsidR="0046663E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para dominio </w:t>
      </w:r>
      <w:proofErr w:type="spellStart"/>
      <w:r>
        <w:rPr>
          <w:sz w:val="28"/>
          <w:szCs w:val="24"/>
        </w:rPr>
        <w:t>claro.amx</w:t>
      </w:r>
      <w:bookmarkEnd w:id="28"/>
      <w:proofErr w:type="spellEnd"/>
    </w:p>
    <w:p w14:paraId="316938D9" w14:textId="77777777" w:rsidR="00901C32" w:rsidRDefault="00901C32" w:rsidP="00901C32"/>
    <w:p w14:paraId="76ECC8C7" w14:textId="0A114B5B" w:rsidR="00901C32" w:rsidRPr="001C1C35" w:rsidRDefault="001C1C35" w:rsidP="00901C32">
      <w:pPr>
        <w:rPr>
          <w:sz w:val="24"/>
          <w:szCs w:val="24"/>
        </w:rPr>
      </w:pPr>
      <w:r w:rsidRPr="001C1C35">
        <w:rPr>
          <w:sz w:val="24"/>
          <w:szCs w:val="24"/>
        </w:rPr>
        <w:t xml:space="preserve">Debemos  proporcionar certificados TLS para la puerta de enlace de entrada del entorno de ejecución en tu configuración de Apigee Hybrid. A los fines de esta guía de inicio rápido (una instalación de prueba que no es de </w:t>
      </w:r>
      <w:proofErr w:type="spellStart"/>
      <w:r w:rsidR="002108E7">
        <w:rPr>
          <w:sz w:val="24"/>
          <w:szCs w:val="24"/>
        </w:rPr>
        <w:t>desa</w:t>
      </w:r>
      <w:r w:rsidRPr="001C1C35">
        <w:rPr>
          <w:sz w:val="24"/>
          <w:szCs w:val="24"/>
        </w:rPr>
        <w:t>ucción</w:t>
      </w:r>
      <w:proofErr w:type="spellEnd"/>
      <w:r w:rsidRPr="001C1C35">
        <w:rPr>
          <w:sz w:val="24"/>
          <w:szCs w:val="24"/>
        </w:rPr>
        <w:t>), la puerta de enlace del entorno de ejecución puede aceptar credenciales autofirmadas. En los siguientes pasos, </w:t>
      </w:r>
      <w:proofErr w:type="spellStart"/>
      <w:r>
        <w:fldChar w:fldCharType="begin"/>
      </w:r>
      <w:r>
        <w:instrText>HYPERLINK "https://www.openssl.org/"</w:instrText>
      </w:r>
      <w:r>
        <w:fldChar w:fldCharType="separate"/>
      </w:r>
      <w:r w:rsidRPr="001C1C35">
        <w:rPr>
          <w:rStyle w:val="Hipervnculo"/>
          <w:sz w:val="24"/>
          <w:szCs w:val="24"/>
        </w:rPr>
        <w:t>openssl</w:t>
      </w:r>
      <w:proofErr w:type="spellEnd"/>
      <w:r>
        <w:fldChar w:fldCharType="end"/>
      </w:r>
      <w:r w:rsidRPr="001C1C35">
        <w:rPr>
          <w:sz w:val="24"/>
          <w:szCs w:val="24"/>
        </w:rPr>
        <w:t> se usa para generar las credenciales autofirmadas</w:t>
      </w:r>
    </w:p>
    <w:p w14:paraId="54E8C549" w14:textId="77777777" w:rsidR="00FF1F98" w:rsidRDefault="00FF1F98" w:rsidP="00FF1F98"/>
    <w:p w14:paraId="6692C3A3" w14:textId="601AD833" w:rsidR="001C1C35" w:rsidRPr="003F6A4D" w:rsidRDefault="003F6A4D" w:rsidP="00FF1F98">
      <w:pPr>
        <w:rPr>
          <w:sz w:val="24"/>
          <w:szCs w:val="24"/>
        </w:rPr>
      </w:pPr>
      <w:r w:rsidRPr="003F6A4D">
        <w:rPr>
          <w:sz w:val="24"/>
          <w:szCs w:val="24"/>
        </w:rPr>
        <w:t>Creamos un directorio para almacenar las credenciales:</w:t>
      </w:r>
    </w:p>
    <w:p w14:paraId="6F4A1216" w14:textId="77777777" w:rsidR="003F6A4D" w:rsidRPr="003F6A4D" w:rsidRDefault="003F6A4D" w:rsidP="00FF1F98">
      <w:pPr>
        <w:rPr>
          <w:sz w:val="24"/>
          <w:szCs w:val="24"/>
        </w:rPr>
      </w:pPr>
    </w:p>
    <w:p w14:paraId="59D6D828" w14:textId="77777777" w:rsidR="003F6A4D" w:rsidRPr="003F6A4D" w:rsidRDefault="003F6A4D" w:rsidP="00FF1F98">
      <w:pPr>
        <w:rPr>
          <w:sz w:val="24"/>
          <w:szCs w:val="24"/>
        </w:rPr>
      </w:pPr>
    </w:p>
    <w:p w14:paraId="7D437BA7" w14:textId="77777777" w:rsidR="003F6A4D" w:rsidRPr="0003709D" w:rsidRDefault="003F6A4D" w:rsidP="003F6A4D">
      <w:pPr>
        <w:rPr>
          <w:rFonts w:ascii="Consolas" w:hAnsi="Consolas"/>
          <w:lang w:val="en-US"/>
        </w:rPr>
      </w:pPr>
      <w:proofErr w:type="spellStart"/>
      <w:r w:rsidRPr="0003709D">
        <w:rPr>
          <w:rFonts w:ascii="Consolas" w:hAnsi="Consolas"/>
          <w:lang w:val="en-US"/>
        </w:rPr>
        <w:t>mkdir</w:t>
      </w:r>
      <w:proofErr w:type="spellEnd"/>
      <w:r w:rsidRPr="0003709D">
        <w:rPr>
          <w:rFonts w:ascii="Consolas" w:hAnsi="Consolas"/>
          <w:lang w:val="en-US"/>
        </w:rPr>
        <w:t xml:space="preserve"> $APIGEE_HELM_CHARTS_HOME/apigee-</w:t>
      </w:r>
      <w:proofErr w:type="spellStart"/>
      <w:r w:rsidRPr="0003709D">
        <w:rPr>
          <w:rFonts w:ascii="Consolas" w:hAnsi="Consolas"/>
          <w:lang w:val="en-US"/>
        </w:rPr>
        <w:t>virtualhost</w:t>
      </w:r>
      <w:proofErr w:type="spellEnd"/>
      <w:r w:rsidRPr="0003709D">
        <w:rPr>
          <w:rFonts w:ascii="Consolas" w:hAnsi="Consolas"/>
          <w:lang w:val="en-US"/>
        </w:rPr>
        <w:t>/certs/</w:t>
      </w:r>
    </w:p>
    <w:p w14:paraId="12E0B720" w14:textId="77777777" w:rsidR="003F6A4D" w:rsidRDefault="003F6A4D" w:rsidP="003F6A4D">
      <w:pPr>
        <w:rPr>
          <w:rFonts w:ascii="Consolas" w:hAnsi="Consolas"/>
          <w:sz w:val="24"/>
          <w:szCs w:val="24"/>
          <w:lang w:val="en-US"/>
        </w:rPr>
      </w:pPr>
    </w:p>
    <w:p w14:paraId="34915A5D" w14:textId="383D917C" w:rsidR="003F6A4D" w:rsidRPr="00DF27C2" w:rsidRDefault="00DF27C2" w:rsidP="003F6A4D">
      <w:pPr>
        <w:rPr>
          <w:rFonts w:cs="Arial"/>
          <w:sz w:val="24"/>
          <w:szCs w:val="24"/>
        </w:rPr>
      </w:pPr>
      <w:r w:rsidRPr="00DF27C2">
        <w:rPr>
          <w:rFonts w:cs="Arial"/>
          <w:sz w:val="24"/>
          <w:szCs w:val="24"/>
        </w:rPr>
        <w:t>Ejecuta el siguiente comando para crear los archivos de credenciales y almacenarlos en tu directorio $APIGEE_HELM_CHARTS_HOME/apigee-</w:t>
      </w:r>
      <w:proofErr w:type="spellStart"/>
      <w:r w:rsidRPr="00DF27C2">
        <w:rPr>
          <w:rFonts w:cs="Arial"/>
          <w:sz w:val="24"/>
          <w:szCs w:val="24"/>
        </w:rPr>
        <w:t>virtualhost</w:t>
      </w:r>
      <w:proofErr w:type="spellEnd"/>
      <w:r w:rsidRPr="00DF27C2">
        <w:rPr>
          <w:rFonts w:cs="Arial"/>
          <w:sz w:val="24"/>
          <w:szCs w:val="24"/>
        </w:rPr>
        <w:t>/</w:t>
      </w:r>
      <w:proofErr w:type="spellStart"/>
      <w:r w:rsidRPr="00DF27C2">
        <w:rPr>
          <w:rFonts w:cs="Arial"/>
          <w:sz w:val="24"/>
          <w:szCs w:val="24"/>
        </w:rPr>
        <w:t>certs</w:t>
      </w:r>
      <w:proofErr w:type="spellEnd"/>
      <w:r w:rsidRPr="00DF27C2">
        <w:rPr>
          <w:rFonts w:cs="Arial"/>
          <w:sz w:val="24"/>
          <w:szCs w:val="24"/>
        </w:rPr>
        <w:t>:</w:t>
      </w:r>
    </w:p>
    <w:p w14:paraId="0C8FB9A9" w14:textId="77777777" w:rsidR="003F6A4D" w:rsidRPr="00DF27C2" w:rsidRDefault="003F6A4D" w:rsidP="00FF1F98"/>
    <w:p w14:paraId="7320E770" w14:textId="77777777" w:rsidR="00901C32" w:rsidRPr="00DF27C2" w:rsidRDefault="00901C32" w:rsidP="00901C32"/>
    <w:p w14:paraId="6EF699D1" w14:textId="77777777" w:rsidR="007625A4" w:rsidRPr="002D73BB" w:rsidRDefault="00901C32" w:rsidP="007625A4">
      <w:pPr>
        <w:rPr>
          <w:rFonts w:ascii="Consolas" w:hAnsi="Consolas"/>
          <w:sz w:val="24"/>
          <w:szCs w:val="24"/>
        </w:rPr>
      </w:pPr>
      <w:r w:rsidRPr="00F96341">
        <w:rPr>
          <w:rFonts w:ascii="Consolas" w:hAnsi="Consolas"/>
          <w:sz w:val="24"/>
          <w:szCs w:val="24"/>
        </w:rPr>
        <w:lastRenderedPageBreak/>
        <w:t xml:space="preserve"> </w:t>
      </w:r>
    </w:p>
    <w:p w14:paraId="0577EA0E" w14:textId="73FE0686" w:rsidR="007625A4" w:rsidRPr="0003709D" w:rsidRDefault="0003709D" w:rsidP="007625A4">
      <w:pPr>
        <w:rPr>
          <w:rFonts w:cs="Arial"/>
          <w:sz w:val="24"/>
          <w:szCs w:val="24"/>
          <w:lang w:val="en-US"/>
        </w:rPr>
      </w:pPr>
      <w:r w:rsidRPr="0003709D">
        <w:rPr>
          <w:rFonts w:cs="Arial"/>
          <w:sz w:val="24"/>
          <w:szCs w:val="24"/>
          <w:lang w:val="en-US"/>
        </w:rPr>
        <w:t>D</w:t>
      </w:r>
      <w:r w:rsidR="007625A4" w:rsidRPr="0003709D">
        <w:rPr>
          <w:rFonts w:cs="Arial"/>
          <w:sz w:val="24"/>
          <w:szCs w:val="24"/>
          <w:lang w:val="en-US"/>
        </w:rPr>
        <w:t xml:space="preserve">ominio </w:t>
      </w:r>
      <w:proofErr w:type="spellStart"/>
      <w:r w:rsidR="007625A4" w:rsidRPr="0003709D">
        <w:rPr>
          <w:rFonts w:cs="Arial"/>
          <w:sz w:val="24"/>
          <w:szCs w:val="24"/>
          <w:lang w:val="en-US"/>
        </w:rPr>
        <w:t>claro.amx</w:t>
      </w:r>
      <w:proofErr w:type="spellEnd"/>
    </w:p>
    <w:p w14:paraId="645AC9C4" w14:textId="77777777" w:rsidR="007625A4" w:rsidRPr="007625A4" w:rsidRDefault="007625A4" w:rsidP="007625A4">
      <w:pPr>
        <w:rPr>
          <w:rFonts w:ascii="Consolas" w:hAnsi="Consolas"/>
          <w:sz w:val="24"/>
          <w:szCs w:val="24"/>
          <w:lang w:val="en-US"/>
        </w:rPr>
      </w:pPr>
    </w:p>
    <w:p w14:paraId="09FB4444" w14:textId="77777777" w:rsidR="007625A4" w:rsidRPr="0003709D" w:rsidRDefault="007625A4" w:rsidP="007625A4">
      <w:pPr>
        <w:rPr>
          <w:rFonts w:ascii="Consolas" w:hAnsi="Consolas"/>
          <w:lang w:val="en-US"/>
        </w:rPr>
      </w:pPr>
      <w:proofErr w:type="spellStart"/>
      <w:r w:rsidRPr="0003709D">
        <w:rPr>
          <w:rFonts w:ascii="Consolas" w:hAnsi="Consolas"/>
          <w:lang w:val="en-US"/>
        </w:rPr>
        <w:t>openssl</w:t>
      </w:r>
      <w:proofErr w:type="spellEnd"/>
      <w:r w:rsidRPr="0003709D">
        <w:rPr>
          <w:rFonts w:ascii="Consolas" w:hAnsi="Consolas"/>
          <w:lang w:val="en-US"/>
        </w:rPr>
        <w:t xml:space="preserve"> req -nodes -new -x509 \</w:t>
      </w:r>
    </w:p>
    <w:p w14:paraId="077692F0" w14:textId="77777777" w:rsidR="007625A4" w:rsidRPr="0003709D" w:rsidRDefault="007625A4" w:rsidP="007625A4">
      <w:pPr>
        <w:rPr>
          <w:rFonts w:ascii="Consolas" w:hAnsi="Consolas"/>
          <w:lang w:val="en-US"/>
        </w:rPr>
      </w:pPr>
      <w:r w:rsidRPr="0003709D">
        <w:rPr>
          <w:rFonts w:ascii="Consolas" w:hAnsi="Consolas"/>
          <w:lang w:val="en-US"/>
        </w:rPr>
        <w:t xml:space="preserve">    -</w:t>
      </w:r>
      <w:proofErr w:type="spellStart"/>
      <w:r w:rsidRPr="0003709D">
        <w:rPr>
          <w:rFonts w:ascii="Consolas" w:hAnsi="Consolas"/>
          <w:lang w:val="en-US"/>
        </w:rPr>
        <w:t>keyout</w:t>
      </w:r>
      <w:proofErr w:type="spellEnd"/>
      <w:r w:rsidRPr="0003709D">
        <w:rPr>
          <w:rFonts w:ascii="Consolas" w:hAnsi="Consolas"/>
          <w:lang w:val="en-US"/>
        </w:rPr>
        <w:t xml:space="preserve"> ./claro-</w:t>
      </w:r>
      <w:proofErr w:type="spellStart"/>
      <w:r w:rsidRPr="0003709D">
        <w:rPr>
          <w:rFonts w:ascii="Consolas" w:hAnsi="Consolas"/>
          <w:lang w:val="en-US"/>
        </w:rPr>
        <w:t>desa</w:t>
      </w:r>
      <w:proofErr w:type="spellEnd"/>
      <w:r w:rsidRPr="0003709D">
        <w:rPr>
          <w:rFonts w:ascii="Consolas" w:hAnsi="Consolas"/>
          <w:lang w:val="en-US"/>
        </w:rPr>
        <w:t>-</w:t>
      </w:r>
      <w:proofErr w:type="spellStart"/>
      <w:r w:rsidRPr="0003709D">
        <w:rPr>
          <w:rFonts w:ascii="Consolas" w:hAnsi="Consolas"/>
          <w:lang w:val="en-US"/>
        </w:rPr>
        <w:t>group.key</w:t>
      </w:r>
      <w:proofErr w:type="spellEnd"/>
      <w:r w:rsidRPr="0003709D">
        <w:rPr>
          <w:rFonts w:ascii="Consolas" w:hAnsi="Consolas"/>
          <w:lang w:val="en-US"/>
        </w:rPr>
        <w:t xml:space="preserve"> \</w:t>
      </w:r>
    </w:p>
    <w:p w14:paraId="6AEFB76F" w14:textId="77777777" w:rsidR="007625A4" w:rsidRPr="0003709D" w:rsidRDefault="007625A4" w:rsidP="007625A4">
      <w:pPr>
        <w:rPr>
          <w:rFonts w:ascii="Consolas" w:hAnsi="Consolas"/>
          <w:lang w:val="en-US"/>
        </w:rPr>
      </w:pPr>
      <w:r w:rsidRPr="0003709D">
        <w:rPr>
          <w:rFonts w:ascii="Consolas" w:hAnsi="Consolas"/>
          <w:lang w:val="en-US"/>
        </w:rPr>
        <w:t xml:space="preserve">    -out ./claro-</w:t>
      </w:r>
      <w:proofErr w:type="spellStart"/>
      <w:r w:rsidRPr="0003709D">
        <w:rPr>
          <w:rFonts w:ascii="Consolas" w:hAnsi="Consolas"/>
          <w:lang w:val="en-US"/>
        </w:rPr>
        <w:t>desa</w:t>
      </w:r>
      <w:proofErr w:type="spellEnd"/>
      <w:r w:rsidRPr="0003709D">
        <w:rPr>
          <w:rFonts w:ascii="Consolas" w:hAnsi="Consolas"/>
          <w:lang w:val="en-US"/>
        </w:rPr>
        <w:t>-</w:t>
      </w:r>
      <w:proofErr w:type="spellStart"/>
      <w:r w:rsidRPr="0003709D">
        <w:rPr>
          <w:rFonts w:ascii="Consolas" w:hAnsi="Consolas"/>
          <w:lang w:val="en-US"/>
        </w:rPr>
        <w:t>group.pem</w:t>
      </w:r>
      <w:proofErr w:type="spellEnd"/>
      <w:r w:rsidRPr="0003709D">
        <w:rPr>
          <w:rFonts w:ascii="Consolas" w:hAnsi="Consolas"/>
          <w:lang w:val="en-US"/>
        </w:rPr>
        <w:t xml:space="preserve"> \</w:t>
      </w:r>
    </w:p>
    <w:p w14:paraId="095D0AA6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  <w:lang w:val="en-US"/>
        </w:rPr>
        <w:t xml:space="preserve">    </w:t>
      </w:r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subj</w:t>
      </w:r>
      <w:proofErr w:type="spellEnd"/>
      <w:r w:rsidRPr="0003709D">
        <w:rPr>
          <w:rFonts w:ascii="Consolas" w:hAnsi="Consolas"/>
        </w:rPr>
        <w:t xml:space="preserve"> "/CN=apigee-</w:t>
      </w:r>
      <w:proofErr w:type="spellStart"/>
      <w:r w:rsidRPr="0003709D">
        <w:rPr>
          <w:rFonts w:ascii="Consolas" w:hAnsi="Consolas"/>
        </w:rPr>
        <w:t>desa</w:t>
      </w:r>
      <w:proofErr w:type="spellEnd"/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test.claro.amx</w:t>
      </w:r>
      <w:proofErr w:type="spellEnd"/>
      <w:r w:rsidRPr="0003709D">
        <w:rPr>
          <w:rFonts w:ascii="Consolas" w:hAnsi="Consolas"/>
        </w:rPr>
        <w:t>" \</w:t>
      </w:r>
    </w:p>
    <w:p w14:paraId="516E3661" w14:textId="77777777" w:rsidR="007625A4" w:rsidRPr="0003709D" w:rsidRDefault="007625A4" w:rsidP="007625A4">
      <w:pPr>
        <w:rPr>
          <w:rFonts w:ascii="Consolas" w:hAnsi="Consolas"/>
          <w:lang w:val="en-US"/>
        </w:rPr>
      </w:pPr>
      <w:r w:rsidRPr="0003709D">
        <w:rPr>
          <w:rFonts w:ascii="Consolas" w:hAnsi="Consolas"/>
        </w:rPr>
        <w:t xml:space="preserve">    </w:t>
      </w:r>
      <w:r w:rsidRPr="0003709D">
        <w:rPr>
          <w:rFonts w:ascii="Consolas" w:hAnsi="Consolas"/>
          <w:lang w:val="en-US"/>
        </w:rPr>
        <w:t>-days 3650</w:t>
      </w:r>
    </w:p>
    <w:p w14:paraId="0C290A4C" w14:textId="77777777" w:rsidR="007625A4" w:rsidRPr="007625A4" w:rsidRDefault="007625A4" w:rsidP="007625A4">
      <w:pPr>
        <w:rPr>
          <w:rFonts w:ascii="Consolas" w:hAnsi="Consolas"/>
          <w:sz w:val="24"/>
          <w:szCs w:val="24"/>
          <w:lang w:val="en-US"/>
        </w:rPr>
      </w:pPr>
    </w:p>
    <w:p w14:paraId="1D7CBE08" w14:textId="36456DFE" w:rsidR="007625A4" w:rsidRPr="007625A4" w:rsidRDefault="0003709D" w:rsidP="007625A4">
      <w:p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Dominio</w:t>
      </w:r>
      <w:r w:rsidR="007625A4" w:rsidRPr="007625A4">
        <w:rPr>
          <w:rFonts w:ascii="Consolas" w:hAnsi="Consolas"/>
          <w:sz w:val="24"/>
          <w:szCs w:val="24"/>
          <w:lang w:val="en-US"/>
        </w:rPr>
        <w:t xml:space="preserve"> com.ar</w:t>
      </w:r>
    </w:p>
    <w:p w14:paraId="55930A21" w14:textId="77777777" w:rsidR="007625A4" w:rsidRPr="007625A4" w:rsidRDefault="007625A4" w:rsidP="007625A4">
      <w:pPr>
        <w:rPr>
          <w:rFonts w:ascii="Consolas" w:hAnsi="Consolas"/>
          <w:sz w:val="24"/>
          <w:szCs w:val="24"/>
          <w:lang w:val="en-US"/>
        </w:rPr>
      </w:pPr>
    </w:p>
    <w:p w14:paraId="04F869EF" w14:textId="77777777" w:rsidR="007625A4" w:rsidRPr="0003709D" w:rsidRDefault="007625A4" w:rsidP="007625A4">
      <w:pPr>
        <w:rPr>
          <w:rFonts w:ascii="Consolas" w:hAnsi="Consolas"/>
          <w:lang w:val="en-US"/>
        </w:rPr>
      </w:pPr>
      <w:proofErr w:type="spellStart"/>
      <w:r w:rsidRPr="0003709D">
        <w:rPr>
          <w:rFonts w:ascii="Consolas" w:hAnsi="Consolas"/>
          <w:lang w:val="en-US"/>
        </w:rPr>
        <w:t>openssl</w:t>
      </w:r>
      <w:proofErr w:type="spellEnd"/>
      <w:r w:rsidRPr="0003709D">
        <w:rPr>
          <w:rFonts w:ascii="Consolas" w:hAnsi="Consolas"/>
          <w:lang w:val="en-US"/>
        </w:rPr>
        <w:t xml:space="preserve"> req -nodes -new -x509 \</w:t>
      </w:r>
    </w:p>
    <w:p w14:paraId="4904B66A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  <w:lang w:val="en-US"/>
        </w:rPr>
        <w:t xml:space="preserve">    </w:t>
      </w:r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keyout</w:t>
      </w:r>
      <w:proofErr w:type="spellEnd"/>
      <w:r w:rsidRPr="0003709D">
        <w:rPr>
          <w:rFonts w:ascii="Consolas" w:hAnsi="Consolas"/>
        </w:rPr>
        <w:t xml:space="preserve"> ./claro-</w:t>
      </w:r>
      <w:proofErr w:type="spellStart"/>
      <w:r w:rsidRPr="0003709D">
        <w:rPr>
          <w:rFonts w:ascii="Consolas" w:hAnsi="Consolas"/>
        </w:rPr>
        <w:t>desa</w:t>
      </w:r>
      <w:proofErr w:type="spellEnd"/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ar.key</w:t>
      </w:r>
      <w:proofErr w:type="spellEnd"/>
      <w:r w:rsidRPr="0003709D">
        <w:rPr>
          <w:rFonts w:ascii="Consolas" w:hAnsi="Consolas"/>
        </w:rPr>
        <w:t xml:space="preserve"> \</w:t>
      </w:r>
    </w:p>
    <w:p w14:paraId="54D6CA03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</w:rPr>
        <w:t xml:space="preserve">    -</w:t>
      </w:r>
      <w:proofErr w:type="spellStart"/>
      <w:r w:rsidRPr="0003709D">
        <w:rPr>
          <w:rFonts w:ascii="Consolas" w:hAnsi="Consolas"/>
        </w:rPr>
        <w:t>out</w:t>
      </w:r>
      <w:proofErr w:type="spellEnd"/>
      <w:r w:rsidRPr="0003709D">
        <w:rPr>
          <w:rFonts w:ascii="Consolas" w:hAnsi="Consolas"/>
        </w:rPr>
        <w:t xml:space="preserve"> ./claro-</w:t>
      </w:r>
      <w:proofErr w:type="spellStart"/>
      <w:r w:rsidRPr="0003709D">
        <w:rPr>
          <w:rFonts w:ascii="Consolas" w:hAnsi="Consolas"/>
        </w:rPr>
        <w:t>desa</w:t>
      </w:r>
      <w:proofErr w:type="spellEnd"/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ar.pem</w:t>
      </w:r>
      <w:proofErr w:type="spellEnd"/>
      <w:r w:rsidRPr="0003709D">
        <w:rPr>
          <w:rFonts w:ascii="Consolas" w:hAnsi="Consolas"/>
        </w:rPr>
        <w:t xml:space="preserve"> \</w:t>
      </w:r>
    </w:p>
    <w:p w14:paraId="4F10B632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</w:rPr>
        <w:t xml:space="preserve">    -</w:t>
      </w:r>
      <w:proofErr w:type="spellStart"/>
      <w:r w:rsidRPr="0003709D">
        <w:rPr>
          <w:rFonts w:ascii="Consolas" w:hAnsi="Consolas"/>
        </w:rPr>
        <w:t>subj</w:t>
      </w:r>
      <w:proofErr w:type="spellEnd"/>
      <w:r w:rsidRPr="0003709D">
        <w:rPr>
          <w:rFonts w:ascii="Consolas" w:hAnsi="Consolas"/>
        </w:rPr>
        <w:t xml:space="preserve"> "/CN=apigee-desa-test.claro.com.ar" \</w:t>
      </w:r>
    </w:p>
    <w:p w14:paraId="4F2A8596" w14:textId="77777777" w:rsidR="007625A4" w:rsidRPr="0003709D" w:rsidRDefault="007625A4" w:rsidP="007625A4">
      <w:pPr>
        <w:rPr>
          <w:rFonts w:ascii="Consolas" w:hAnsi="Consolas"/>
          <w:lang w:val="en-US"/>
        </w:rPr>
      </w:pPr>
      <w:r w:rsidRPr="0003709D">
        <w:rPr>
          <w:rFonts w:ascii="Consolas" w:hAnsi="Consolas"/>
        </w:rPr>
        <w:t xml:space="preserve">    </w:t>
      </w:r>
      <w:r w:rsidRPr="0003709D">
        <w:rPr>
          <w:rFonts w:ascii="Consolas" w:hAnsi="Consolas"/>
          <w:lang w:val="en-US"/>
        </w:rPr>
        <w:t>-days 3650</w:t>
      </w:r>
    </w:p>
    <w:p w14:paraId="2D53BB23" w14:textId="77777777" w:rsidR="007625A4" w:rsidRPr="007625A4" w:rsidRDefault="007625A4" w:rsidP="007625A4">
      <w:pPr>
        <w:rPr>
          <w:rFonts w:ascii="Consolas" w:hAnsi="Consolas"/>
          <w:sz w:val="24"/>
          <w:szCs w:val="24"/>
          <w:lang w:val="en-US"/>
        </w:rPr>
      </w:pPr>
    </w:p>
    <w:p w14:paraId="003EF9EC" w14:textId="49001579" w:rsidR="007625A4" w:rsidRPr="007625A4" w:rsidRDefault="0003709D" w:rsidP="007625A4">
      <w:p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Dominio</w:t>
      </w:r>
      <w:r w:rsidR="007625A4" w:rsidRPr="007625A4">
        <w:rPr>
          <w:rFonts w:ascii="Consolas" w:hAnsi="Consolas"/>
          <w:sz w:val="24"/>
          <w:szCs w:val="24"/>
          <w:lang w:val="en-US"/>
        </w:rPr>
        <w:t xml:space="preserve"> com.py</w:t>
      </w:r>
    </w:p>
    <w:p w14:paraId="12C80945" w14:textId="77777777" w:rsidR="007625A4" w:rsidRPr="007625A4" w:rsidRDefault="007625A4" w:rsidP="007625A4">
      <w:pPr>
        <w:rPr>
          <w:rFonts w:ascii="Consolas" w:hAnsi="Consolas"/>
          <w:sz w:val="24"/>
          <w:szCs w:val="24"/>
          <w:lang w:val="en-US"/>
        </w:rPr>
      </w:pPr>
    </w:p>
    <w:p w14:paraId="1F185AD9" w14:textId="77777777" w:rsidR="007625A4" w:rsidRPr="0003709D" w:rsidRDefault="007625A4" w:rsidP="007625A4">
      <w:pPr>
        <w:rPr>
          <w:rFonts w:ascii="Consolas" w:hAnsi="Consolas"/>
          <w:lang w:val="en-US"/>
        </w:rPr>
      </w:pPr>
      <w:proofErr w:type="spellStart"/>
      <w:r w:rsidRPr="0003709D">
        <w:rPr>
          <w:rFonts w:ascii="Consolas" w:hAnsi="Consolas"/>
          <w:lang w:val="en-US"/>
        </w:rPr>
        <w:t>openssl</w:t>
      </w:r>
      <w:proofErr w:type="spellEnd"/>
      <w:r w:rsidRPr="0003709D">
        <w:rPr>
          <w:rFonts w:ascii="Consolas" w:hAnsi="Consolas"/>
          <w:lang w:val="en-US"/>
        </w:rPr>
        <w:t xml:space="preserve"> req -nodes -new -x509 \</w:t>
      </w:r>
    </w:p>
    <w:p w14:paraId="046209AB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  <w:lang w:val="en-US"/>
        </w:rPr>
        <w:t xml:space="preserve">    </w:t>
      </w:r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keyout</w:t>
      </w:r>
      <w:proofErr w:type="spellEnd"/>
      <w:r w:rsidRPr="0003709D">
        <w:rPr>
          <w:rFonts w:ascii="Consolas" w:hAnsi="Consolas"/>
        </w:rPr>
        <w:t xml:space="preserve"> ./claro-</w:t>
      </w:r>
      <w:proofErr w:type="spellStart"/>
      <w:r w:rsidRPr="0003709D">
        <w:rPr>
          <w:rFonts w:ascii="Consolas" w:hAnsi="Consolas"/>
        </w:rPr>
        <w:t>desa</w:t>
      </w:r>
      <w:proofErr w:type="spellEnd"/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py.key</w:t>
      </w:r>
      <w:proofErr w:type="spellEnd"/>
      <w:r w:rsidRPr="0003709D">
        <w:rPr>
          <w:rFonts w:ascii="Consolas" w:hAnsi="Consolas"/>
        </w:rPr>
        <w:t xml:space="preserve"> \</w:t>
      </w:r>
    </w:p>
    <w:p w14:paraId="4019A440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</w:rPr>
        <w:t xml:space="preserve">    -</w:t>
      </w:r>
      <w:proofErr w:type="spellStart"/>
      <w:r w:rsidRPr="0003709D">
        <w:rPr>
          <w:rFonts w:ascii="Consolas" w:hAnsi="Consolas"/>
        </w:rPr>
        <w:t>out</w:t>
      </w:r>
      <w:proofErr w:type="spellEnd"/>
      <w:r w:rsidRPr="0003709D">
        <w:rPr>
          <w:rFonts w:ascii="Consolas" w:hAnsi="Consolas"/>
        </w:rPr>
        <w:t xml:space="preserve"> ./claro-</w:t>
      </w:r>
      <w:proofErr w:type="spellStart"/>
      <w:r w:rsidRPr="0003709D">
        <w:rPr>
          <w:rFonts w:ascii="Consolas" w:hAnsi="Consolas"/>
        </w:rPr>
        <w:t>desa</w:t>
      </w:r>
      <w:proofErr w:type="spellEnd"/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py.pem</w:t>
      </w:r>
      <w:proofErr w:type="spellEnd"/>
      <w:r w:rsidRPr="0003709D">
        <w:rPr>
          <w:rFonts w:ascii="Consolas" w:hAnsi="Consolas"/>
        </w:rPr>
        <w:t xml:space="preserve"> \</w:t>
      </w:r>
    </w:p>
    <w:p w14:paraId="32BEF325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</w:rPr>
        <w:t xml:space="preserve">    -</w:t>
      </w:r>
      <w:proofErr w:type="spellStart"/>
      <w:r w:rsidRPr="0003709D">
        <w:rPr>
          <w:rFonts w:ascii="Consolas" w:hAnsi="Consolas"/>
        </w:rPr>
        <w:t>subj</w:t>
      </w:r>
      <w:proofErr w:type="spellEnd"/>
      <w:r w:rsidRPr="0003709D">
        <w:rPr>
          <w:rFonts w:ascii="Consolas" w:hAnsi="Consolas"/>
        </w:rPr>
        <w:t xml:space="preserve"> "/CN=apigee-desa-test.claro.com.py" \</w:t>
      </w:r>
    </w:p>
    <w:p w14:paraId="6282A3F6" w14:textId="77777777" w:rsidR="007625A4" w:rsidRPr="0003709D" w:rsidRDefault="007625A4" w:rsidP="007625A4">
      <w:pPr>
        <w:rPr>
          <w:rFonts w:ascii="Consolas" w:hAnsi="Consolas"/>
          <w:lang w:val="en-US"/>
        </w:rPr>
      </w:pPr>
      <w:r w:rsidRPr="0003709D">
        <w:rPr>
          <w:rFonts w:ascii="Consolas" w:hAnsi="Consolas"/>
        </w:rPr>
        <w:t xml:space="preserve">    </w:t>
      </w:r>
      <w:r w:rsidRPr="0003709D">
        <w:rPr>
          <w:rFonts w:ascii="Consolas" w:hAnsi="Consolas"/>
          <w:lang w:val="en-US"/>
        </w:rPr>
        <w:t>-days 3650</w:t>
      </w:r>
    </w:p>
    <w:p w14:paraId="48D9062F" w14:textId="77777777" w:rsidR="007625A4" w:rsidRPr="007625A4" w:rsidRDefault="007625A4" w:rsidP="007625A4">
      <w:pPr>
        <w:rPr>
          <w:rFonts w:ascii="Consolas" w:hAnsi="Consolas"/>
          <w:sz w:val="24"/>
          <w:szCs w:val="24"/>
          <w:lang w:val="en-US"/>
        </w:rPr>
      </w:pPr>
    </w:p>
    <w:p w14:paraId="48CF0F8B" w14:textId="566FDF4B" w:rsidR="007625A4" w:rsidRPr="0003709D" w:rsidRDefault="0003709D" w:rsidP="007625A4">
      <w:pPr>
        <w:rPr>
          <w:rFonts w:cs="Arial"/>
          <w:sz w:val="24"/>
          <w:szCs w:val="24"/>
          <w:lang w:val="en-US"/>
        </w:rPr>
      </w:pPr>
      <w:r w:rsidRPr="0003709D">
        <w:rPr>
          <w:rFonts w:cs="Arial"/>
          <w:sz w:val="24"/>
          <w:szCs w:val="24"/>
          <w:lang w:val="en-US"/>
        </w:rPr>
        <w:t>Dominio</w:t>
      </w:r>
      <w:r w:rsidR="007625A4" w:rsidRPr="0003709D">
        <w:rPr>
          <w:rFonts w:cs="Arial"/>
          <w:sz w:val="24"/>
          <w:szCs w:val="24"/>
          <w:lang w:val="en-US"/>
        </w:rPr>
        <w:t xml:space="preserve"> com.uy</w:t>
      </w:r>
    </w:p>
    <w:p w14:paraId="4A941280" w14:textId="77777777" w:rsidR="007625A4" w:rsidRPr="007625A4" w:rsidRDefault="007625A4" w:rsidP="007625A4">
      <w:pPr>
        <w:rPr>
          <w:rFonts w:ascii="Consolas" w:hAnsi="Consolas"/>
          <w:sz w:val="24"/>
          <w:szCs w:val="24"/>
          <w:lang w:val="en-US"/>
        </w:rPr>
      </w:pPr>
    </w:p>
    <w:p w14:paraId="2D968B86" w14:textId="77777777" w:rsidR="007625A4" w:rsidRPr="0003709D" w:rsidRDefault="007625A4" w:rsidP="007625A4">
      <w:pPr>
        <w:rPr>
          <w:rFonts w:ascii="Consolas" w:hAnsi="Consolas"/>
          <w:lang w:val="en-US"/>
        </w:rPr>
      </w:pPr>
      <w:proofErr w:type="spellStart"/>
      <w:r w:rsidRPr="0003709D">
        <w:rPr>
          <w:rFonts w:ascii="Consolas" w:hAnsi="Consolas"/>
          <w:lang w:val="en-US"/>
        </w:rPr>
        <w:t>openssl</w:t>
      </w:r>
      <w:proofErr w:type="spellEnd"/>
      <w:r w:rsidRPr="0003709D">
        <w:rPr>
          <w:rFonts w:ascii="Consolas" w:hAnsi="Consolas"/>
          <w:lang w:val="en-US"/>
        </w:rPr>
        <w:t xml:space="preserve"> req -nodes -new -x509 \</w:t>
      </w:r>
    </w:p>
    <w:p w14:paraId="0373510D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  <w:lang w:val="en-US"/>
        </w:rPr>
        <w:t xml:space="preserve">    </w:t>
      </w:r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keyout</w:t>
      </w:r>
      <w:proofErr w:type="spellEnd"/>
      <w:r w:rsidRPr="0003709D">
        <w:rPr>
          <w:rFonts w:ascii="Consolas" w:hAnsi="Consolas"/>
        </w:rPr>
        <w:t xml:space="preserve"> ./claro-</w:t>
      </w:r>
      <w:proofErr w:type="spellStart"/>
      <w:r w:rsidRPr="0003709D">
        <w:rPr>
          <w:rFonts w:ascii="Consolas" w:hAnsi="Consolas"/>
        </w:rPr>
        <w:t>desa</w:t>
      </w:r>
      <w:proofErr w:type="spellEnd"/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uy.key</w:t>
      </w:r>
      <w:proofErr w:type="spellEnd"/>
      <w:r w:rsidRPr="0003709D">
        <w:rPr>
          <w:rFonts w:ascii="Consolas" w:hAnsi="Consolas"/>
        </w:rPr>
        <w:t xml:space="preserve"> \</w:t>
      </w:r>
    </w:p>
    <w:p w14:paraId="79F90A21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</w:rPr>
        <w:t xml:space="preserve">    -</w:t>
      </w:r>
      <w:proofErr w:type="spellStart"/>
      <w:r w:rsidRPr="0003709D">
        <w:rPr>
          <w:rFonts w:ascii="Consolas" w:hAnsi="Consolas"/>
        </w:rPr>
        <w:t>out</w:t>
      </w:r>
      <w:proofErr w:type="spellEnd"/>
      <w:r w:rsidRPr="0003709D">
        <w:rPr>
          <w:rFonts w:ascii="Consolas" w:hAnsi="Consolas"/>
        </w:rPr>
        <w:t xml:space="preserve"> ./claro-</w:t>
      </w:r>
      <w:proofErr w:type="spellStart"/>
      <w:r w:rsidRPr="0003709D">
        <w:rPr>
          <w:rFonts w:ascii="Consolas" w:hAnsi="Consolas"/>
        </w:rPr>
        <w:t>desa</w:t>
      </w:r>
      <w:proofErr w:type="spellEnd"/>
      <w:r w:rsidRPr="0003709D">
        <w:rPr>
          <w:rFonts w:ascii="Consolas" w:hAnsi="Consolas"/>
        </w:rPr>
        <w:t>-</w:t>
      </w:r>
      <w:proofErr w:type="spellStart"/>
      <w:r w:rsidRPr="0003709D">
        <w:rPr>
          <w:rFonts w:ascii="Consolas" w:hAnsi="Consolas"/>
        </w:rPr>
        <w:t>uy.pem</w:t>
      </w:r>
      <w:proofErr w:type="spellEnd"/>
      <w:r w:rsidRPr="0003709D">
        <w:rPr>
          <w:rFonts w:ascii="Consolas" w:hAnsi="Consolas"/>
        </w:rPr>
        <w:t xml:space="preserve"> \</w:t>
      </w:r>
    </w:p>
    <w:p w14:paraId="62068CD9" w14:textId="77777777" w:rsidR="007625A4" w:rsidRPr="0003709D" w:rsidRDefault="007625A4" w:rsidP="007625A4">
      <w:pPr>
        <w:rPr>
          <w:rFonts w:ascii="Consolas" w:hAnsi="Consolas"/>
        </w:rPr>
      </w:pPr>
      <w:r w:rsidRPr="0003709D">
        <w:rPr>
          <w:rFonts w:ascii="Consolas" w:hAnsi="Consolas"/>
        </w:rPr>
        <w:t xml:space="preserve">    -</w:t>
      </w:r>
      <w:proofErr w:type="spellStart"/>
      <w:r w:rsidRPr="0003709D">
        <w:rPr>
          <w:rFonts w:ascii="Consolas" w:hAnsi="Consolas"/>
        </w:rPr>
        <w:t>subj</w:t>
      </w:r>
      <w:proofErr w:type="spellEnd"/>
      <w:r w:rsidRPr="0003709D">
        <w:rPr>
          <w:rFonts w:ascii="Consolas" w:hAnsi="Consolas"/>
        </w:rPr>
        <w:t xml:space="preserve"> "/CN=apigee-desa-test.claro.com.uy" \</w:t>
      </w:r>
    </w:p>
    <w:p w14:paraId="389467CF" w14:textId="77046AEE" w:rsidR="00D94AD3" w:rsidRPr="0003709D" w:rsidRDefault="007625A4" w:rsidP="007625A4">
      <w:pPr>
        <w:rPr>
          <w:rFonts w:ascii="Consolas" w:eastAsia="Arial" w:hAnsi="Consolas"/>
        </w:rPr>
      </w:pPr>
      <w:r w:rsidRPr="0003709D">
        <w:rPr>
          <w:rFonts w:ascii="Consolas" w:hAnsi="Consolas"/>
        </w:rPr>
        <w:t xml:space="preserve">    -</w:t>
      </w:r>
      <w:proofErr w:type="spellStart"/>
      <w:r w:rsidRPr="0003709D">
        <w:rPr>
          <w:rFonts w:ascii="Consolas" w:hAnsi="Consolas"/>
        </w:rPr>
        <w:t>days</w:t>
      </w:r>
      <w:proofErr w:type="spellEnd"/>
      <w:r w:rsidRPr="0003709D">
        <w:rPr>
          <w:rFonts w:ascii="Consolas" w:hAnsi="Consolas"/>
        </w:rPr>
        <w:t xml:space="preserve"> 3650</w:t>
      </w:r>
      <w:r w:rsidRPr="0003709D">
        <w:rPr>
          <w:rFonts w:ascii="Consolas" w:eastAsia="Arial" w:hAnsi="Consolas"/>
        </w:rPr>
        <w:t xml:space="preserve"> </w:t>
      </w:r>
      <w:r w:rsidR="002F0876" w:rsidRPr="0003709D">
        <w:rPr>
          <w:rFonts w:ascii="Consolas" w:eastAsia="Arial" w:hAnsi="Consolas"/>
        </w:rPr>
        <w:t>Verificamos la creación de los certificados:</w:t>
      </w:r>
    </w:p>
    <w:p w14:paraId="7461D8F7" w14:textId="77777777" w:rsidR="002F0876" w:rsidRPr="0003709D" w:rsidRDefault="002F0876" w:rsidP="00D94AD3">
      <w:pPr>
        <w:rPr>
          <w:rFonts w:ascii="Consolas" w:eastAsia="Arial" w:hAnsi="Consolas"/>
        </w:rPr>
      </w:pPr>
    </w:p>
    <w:p w14:paraId="565AC55A" w14:textId="77777777" w:rsidR="00EC7171" w:rsidRPr="0003709D" w:rsidRDefault="00EC7171" w:rsidP="00EC7171">
      <w:pPr>
        <w:rPr>
          <w:rFonts w:ascii="Consolas" w:eastAsia="Arial" w:hAnsi="Consolas"/>
          <w:lang w:val="en-US"/>
        </w:rPr>
      </w:pPr>
      <w:r w:rsidRPr="0003709D">
        <w:rPr>
          <w:rFonts w:ascii="Consolas" w:eastAsia="Arial" w:hAnsi="Consolas"/>
          <w:lang w:val="en-US"/>
        </w:rPr>
        <w:t>ls /opt/apigee-hybrid/APIGEE_HYBRID_BASE/APIGEE_HELM_CHARTS_HOME/apigee-virtualhost/certs/</w:t>
      </w:r>
    </w:p>
    <w:p w14:paraId="2D5D7A0E" w14:textId="7351F76B" w:rsidR="002F0876" w:rsidRPr="0003709D" w:rsidRDefault="00EC7171" w:rsidP="00EC7171">
      <w:pPr>
        <w:rPr>
          <w:rFonts w:ascii="Consolas" w:eastAsia="Arial" w:hAnsi="Consolas"/>
        </w:rPr>
      </w:pPr>
      <w:r w:rsidRPr="0003709D">
        <w:rPr>
          <w:rFonts w:ascii="Consolas" w:eastAsia="Arial" w:hAnsi="Consolas"/>
        </w:rPr>
        <w:t>claro-</w:t>
      </w:r>
      <w:proofErr w:type="spellStart"/>
      <w:r w:rsidRPr="0003709D">
        <w:rPr>
          <w:rFonts w:ascii="Consolas" w:eastAsia="Arial" w:hAnsi="Consolas"/>
        </w:rPr>
        <w:t>desa</w:t>
      </w:r>
      <w:proofErr w:type="spellEnd"/>
      <w:r w:rsidRPr="0003709D">
        <w:rPr>
          <w:rFonts w:ascii="Consolas" w:eastAsia="Arial" w:hAnsi="Consolas"/>
        </w:rPr>
        <w:t>-</w:t>
      </w:r>
      <w:proofErr w:type="spellStart"/>
      <w:r w:rsidRPr="0003709D">
        <w:rPr>
          <w:rFonts w:ascii="Consolas" w:eastAsia="Arial" w:hAnsi="Consolas"/>
        </w:rPr>
        <w:t>group.key</w:t>
      </w:r>
      <w:proofErr w:type="spellEnd"/>
      <w:r w:rsidRPr="0003709D">
        <w:rPr>
          <w:rFonts w:ascii="Consolas" w:eastAsia="Arial" w:hAnsi="Consolas"/>
        </w:rPr>
        <w:t xml:space="preserve">  claro-</w:t>
      </w:r>
      <w:proofErr w:type="spellStart"/>
      <w:r w:rsidRPr="0003709D">
        <w:rPr>
          <w:rFonts w:ascii="Consolas" w:eastAsia="Arial" w:hAnsi="Consolas"/>
        </w:rPr>
        <w:t>desa</w:t>
      </w:r>
      <w:proofErr w:type="spellEnd"/>
      <w:r w:rsidRPr="0003709D">
        <w:rPr>
          <w:rFonts w:ascii="Consolas" w:eastAsia="Arial" w:hAnsi="Consolas"/>
        </w:rPr>
        <w:t>-</w:t>
      </w:r>
      <w:proofErr w:type="spellStart"/>
      <w:r w:rsidRPr="0003709D">
        <w:rPr>
          <w:rFonts w:ascii="Consolas" w:eastAsia="Arial" w:hAnsi="Consolas"/>
        </w:rPr>
        <w:t>group.pem</w:t>
      </w:r>
      <w:proofErr w:type="spellEnd"/>
    </w:p>
    <w:p w14:paraId="4B2CD5DF" w14:textId="77777777" w:rsidR="002F0876" w:rsidRDefault="002F0876" w:rsidP="00D94AD3">
      <w:pPr>
        <w:rPr>
          <w:rFonts w:eastAsia="Arial"/>
          <w:sz w:val="24"/>
          <w:szCs w:val="24"/>
        </w:rPr>
      </w:pPr>
    </w:p>
    <w:p w14:paraId="0829A297" w14:textId="60A72947" w:rsidR="00B75E3A" w:rsidRPr="002D73BB" w:rsidRDefault="00B75E3A" w:rsidP="00B75E3A">
      <w:pPr>
        <w:rPr>
          <w:rFonts w:eastAsia="Arial"/>
          <w:sz w:val="24"/>
          <w:szCs w:val="24"/>
          <w:lang w:val="en-US"/>
        </w:rPr>
      </w:pPr>
      <w:r w:rsidRPr="002D73BB">
        <w:rPr>
          <w:rFonts w:eastAsia="Arial"/>
          <w:sz w:val="24"/>
          <w:szCs w:val="24"/>
          <w:lang w:val="en-US"/>
        </w:rPr>
        <w:t>Secrets:</w:t>
      </w:r>
    </w:p>
    <w:p w14:paraId="2982C456" w14:textId="77777777" w:rsidR="0003709D" w:rsidRPr="00B75E3A" w:rsidRDefault="0003709D" w:rsidP="00B75E3A">
      <w:pPr>
        <w:rPr>
          <w:rFonts w:eastAsia="Arial"/>
          <w:sz w:val="24"/>
          <w:szCs w:val="24"/>
          <w:lang w:val="en-US"/>
        </w:rPr>
      </w:pPr>
    </w:p>
    <w:p w14:paraId="404F3779" w14:textId="77777777" w:rsidR="00B75E3A" w:rsidRPr="004F7A83" w:rsidRDefault="00B75E3A" w:rsidP="00B75E3A">
      <w:pPr>
        <w:rPr>
          <w:rFonts w:ascii="Consolas" w:eastAsia="Arial" w:hAnsi="Consolas"/>
          <w:lang w:val="en-US"/>
        </w:rPr>
      </w:pPr>
      <w:r w:rsidRPr="004F7A83">
        <w:rPr>
          <w:rFonts w:ascii="Consolas" w:eastAsia="Arial" w:hAnsi="Consolas"/>
          <w:lang w:val="en-US"/>
        </w:rPr>
        <w:t>oc create secret generic apigee-synchronizer-svc-account \</w:t>
      </w:r>
    </w:p>
    <w:p w14:paraId="3A0FF4C6" w14:textId="77777777" w:rsidR="00B75E3A" w:rsidRPr="004F7A83" w:rsidRDefault="00B75E3A" w:rsidP="00B75E3A">
      <w:pPr>
        <w:rPr>
          <w:rFonts w:ascii="Consolas" w:eastAsia="Arial" w:hAnsi="Consolas"/>
        </w:rPr>
      </w:pPr>
      <w:r w:rsidRPr="004F7A83">
        <w:rPr>
          <w:rFonts w:ascii="Consolas" w:eastAsia="Arial" w:hAnsi="Consolas"/>
          <w:lang w:val="en-US"/>
        </w:rPr>
        <w:t xml:space="preserve">  </w:t>
      </w:r>
      <w:r w:rsidRPr="004F7A83">
        <w:rPr>
          <w:rFonts w:ascii="Consolas" w:eastAsia="Arial" w:hAnsi="Consolas"/>
        </w:rPr>
        <w:t>--namespace="claro-apigee-hybrid-</w:t>
      </w:r>
      <w:proofErr w:type="spellStart"/>
      <w:r w:rsidRPr="004F7A83">
        <w:rPr>
          <w:rFonts w:ascii="Consolas" w:eastAsia="Arial" w:hAnsi="Consolas"/>
        </w:rPr>
        <w:t>desa</w:t>
      </w:r>
      <w:proofErr w:type="spellEnd"/>
      <w:r w:rsidRPr="004F7A83">
        <w:rPr>
          <w:rFonts w:ascii="Consolas" w:eastAsia="Arial" w:hAnsi="Consolas"/>
        </w:rPr>
        <w:t>" \</w:t>
      </w:r>
    </w:p>
    <w:p w14:paraId="112E2547" w14:textId="77777777" w:rsidR="00B75E3A" w:rsidRPr="004F7A83" w:rsidRDefault="00B75E3A" w:rsidP="00B75E3A">
      <w:pPr>
        <w:rPr>
          <w:rFonts w:ascii="Consolas" w:eastAsia="Arial" w:hAnsi="Consolas"/>
          <w:lang w:val="en-US"/>
        </w:rPr>
      </w:pPr>
      <w:r w:rsidRPr="004F7A83">
        <w:rPr>
          <w:rFonts w:ascii="Consolas" w:eastAsia="Arial" w:hAnsi="Consolas"/>
        </w:rPr>
        <w:t xml:space="preserve">  </w:t>
      </w:r>
      <w:r w:rsidRPr="004F7A83">
        <w:rPr>
          <w:rFonts w:ascii="Consolas" w:eastAsia="Arial" w:hAnsi="Consolas"/>
          <w:lang w:val="en-US"/>
        </w:rPr>
        <w:t>--from-file=</w:t>
      </w:r>
      <w:proofErr w:type="spellStart"/>
      <w:r w:rsidRPr="004F7A83">
        <w:rPr>
          <w:rFonts w:ascii="Consolas" w:eastAsia="Arial" w:hAnsi="Consolas"/>
          <w:lang w:val="en-US"/>
        </w:rPr>
        <w:t>client_secret.json</w:t>
      </w:r>
      <w:proofErr w:type="spellEnd"/>
      <w:r w:rsidRPr="004F7A83">
        <w:rPr>
          <w:rFonts w:ascii="Consolas" w:eastAsia="Arial" w:hAnsi="Consolas"/>
          <w:lang w:val="en-US"/>
        </w:rPr>
        <w:t>=./apigee-synchronizer-</w:t>
      </w:r>
      <w:proofErr w:type="spellStart"/>
      <w:r w:rsidRPr="004F7A83">
        <w:rPr>
          <w:rFonts w:ascii="Consolas" w:eastAsia="Arial" w:hAnsi="Consolas"/>
          <w:lang w:val="en-US"/>
        </w:rPr>
        <w:t>desa.json</w:t>
      </w:r>
      <w:proofErr w:type="spellEnd"/>
    </w:p>
    <w:p w14:paraId="3258C400" w14:textId="77777777" w:rsidR="00B75E3A" w:rsidRPr="004F7A83" w:rsidRDefault="00B75E3A" w:rsidP="00B75E3A">
      <w:pPr>
        <w:rPr>
          <w:rFonts w:eastAsia="Arial"/>
          <w:lang w:val="en-US"/>
        </w:rPr>
      </w:pPr>
    </w:p>
    <w:p w14:paraId="1263F81D" w14:textId="7B5E51FA" w:rsidR="00B75E3A" w:rsidRPr="00B75E3A" w:rsidRDefault="00B75E3A" w:rsidP="00B75E3A">
      <w:pPr>
        <w:rPr>
          <w:rFonts w:eastAsia="Arial"/>
          <w:sz w:val="24"/>
          <w:szCs w:val="24"/>
        </w:rPr>
      </w:pPr>
      <w:r w:rsidRPr="00B75E3A">
        <w:rPr>
          <w:rFonts w:eastAsia="Arial"/>
          <w:sz w:val="24"/>
          <w:szCs w:val="24"/>
        </w:rPr>
        <w:t># Inyectar secreto para todos los demás componentes (Non-</w:t>
      </w:r>
      <w:r w:rsidR="002108E7">
        <w:rPr>
          <w:rFonts w:eastAsia="Arial"/>
          <w:sz w:val="24"/>
          <w:szCs w:val="24"/>
        </w:rPr>
        <w:t>Desa</w:t>
      </w:r>
      <w:r w:rsidRPr="00B75E3A">
        <w:rPr>
          <w:rFonts w:eastAsia="Arial"/>
          <w:sz w:val="24"/>
          <w:szCs w:val="24"/>
        </w:rPr>
        <w:t>)</w:t>
      </w:r>
    </w:p>
    <w:p w14:paraId="20322849" w14:textId="65412A72" w:rsidR="00B75E3A" w:rsidRPr="004F7A83" w:rsidRDefault="00B75E3A" w:rsidP="00B75E3A">
      <w:pPr>
        <w:rPr>
          <w:rFonts w:ascii="Consolas" w:eastAsia="Arial" w:hAnsi="Consolas"/>
          <w:lang w:val="en-US"/>
        </w:rPr>
      </w:pPr>
      <w:r w:rsidRPr="004F7A83">
        <w:rPr>
          <w:rFonts w:ascii="Consolas" w:eastAsia="Arial" w:hAnsi="Consolas"/>
          <w:lang w:val="en-US"/>
        </w:rPr>
        <w:t>oc  create secret generic apigee-non-</w:t>
      </w:r>
      <w:r w:rsidR="002108E7">
        <w:rPr>
          <w:rFonts w:ascii="Consolas" w:eastAsia="Arial" w:hAnsi="Consolas"/>
          <w:lang w:val="en-US"/>
        </w:rPr>
        <w:t>desa</w:t>
      </w:r>
      <w:r w:rsidRPr="004F7A83">
        <w:rPr>
          <w:rFonts w:ascii="Consolas" w:eastAsia="Arial" w:hAnsi="Consolas"/>
          <w:lang w:val="en-US"/>
        </w:rPr>
        <w:t>-svc-account \</w:t>
      </w:r>
    </w:p>
    <w:p w14:paraId="3F403164" w14:textId="77777777" w:rsidR="00B75E3A" w:rsidRPr="004F7A83" w:rsidRDefault="00B75E3A" w:rsidP="00B75E3A">
      <w:pPr>
        <w:rPr>
          <w:rFonts w:ascii="Consolas" w:eastAsia="Arial" w:hAnsi="Consolas"/>
        </w:rPr>
      </w:pPr>
      <w:r w:rsidRPr="004F7A83">
        <w:rPr>
          <w:rFonts w:ascii="Consolas" w:eastAsia="Arial" w:hAnsi="Consolas"/>
          <w:lang w:val="en-US"/>
        </w:rPr>
        <w:t xml:space="preserve">  </w:t>
      </w:r>
      <w:r w:rsidRPr="004F7A83">
        <w:rPr>
          <w:rFonts w:ascii="Consolas" w:eastAsia="Arial" w:hAnsi="Consolas"/>
        </w:rPr>
        <w:t>--namespace="claro-apigee-hybrid-</w:t>
      </w:r>
      <w:proofErr w:type="spellStart"/>
      <w:r w:rsidRPr="004F7A83">
        <w:rPr>
          <w:rFonts w:ascii="Consolas" w:eastAsia="Arial" w:hAnsi="Consolas"/>
        </w:rPr>
        <w:t>desa</w:t>
      </w:r>
      <w:proofErr w:type="spellEnd"/>
      <w:r w:rsidRPr="004F7A83">
        <w:rPr>
          <w:rFonts w:ascii="Consolas" w:eastAsia="Arial" w:hAnsi="Consolas"/>
        </w:rPr>
        <w:t>" \</w:t>
      </w:r>
    </w:p>
    <w:p w14:paraId="51125D94" w14:textId="5B9EB9A0" w:rsidR="00B75E3A" w:rsidRPr="004F7A83" w:rsidRDefault="00B75E3A" w:rsidP="00B75E3A">
      <w:pPr>
        <w:rPr>
          <w:rFonts w:ascii="Consolas" w:eastAsia="Arial" w:hAnsi="Consolas"/>
          <w:lang w:val="en-US"/>
        </w:rPr>
      </w:pPr>
      <w:r w:rsidRPr="004F7A83">
        <w:rPr>
          <w:rFonts w:ascii="Consolas" w:eastAsia="Arial" w:hAnsi="Consolas"/>
        </w:rPr>
        <w:t xml:space="preserve">  </w:t>
      </w:r>
      <w:r w:rsidRPr="004F7A83">
        <w:rPr>
          <w:rFonts w:ascii="Consolas" w:eastAsia="Arial" w:hAnsi="Consolas"/>
          <w:lang w:val="en-US"/>
        </w:rPr>
        <w:t>--from-file=</w:t>
      </w:r>
      <w:proofErr w:type="spellStart"/>
      <w:r w:rsidRPr="004F7A83">
        <w:rPr>
          <w:rFonts w:ascii="Consolas" w:eastAsia="Arial" w:hAnsi="Consolas"/>
          <w:lang w:val="en-US"/>
        </w:rPr>
        <w:t>client_secret.json</w:t>
      </w:r>
      <w:proofErr w:type="spellEnd"/>
      <w:r w:rsidRPr="004F7A83">
        <w:rPr>
          <w:rFonts w:ascii="Consolas" w:eastAsia="Arial" w:hAnsi="Consolas"/>
          <w:lang w:val="en-US"/>
        </w:rPr>
        <w:t>=./apigee-non-</w:t>
      </w:r>
      <w:proofErr w:type="spellStart"/>
      <w:r w:rsidR="002108E7">
        <w:rPr>
          <w:rFonts w:ascii="Consolas" w:eastAsia="Arial" w:hAnsi="Consolas"/>
          <w:lang w:val="en-US"/>
        </w:rPr>
        <w:t>desa</w:t>
      </w:r>
      <w:proofErr w:type="spellEnd"/>
      <w:r w:rsidRPr="004F7A83">
        <w:rPr>
          <w:rFonts w:ascii="Consolas" w:eastAsia="Arial" w:hAnsi="Consolas"/>
          <w:lang w:val="en-US"/>
        </w:rPr>
        <w:t>-</w:t>
      </w:r>
      <w:proofErr w:type="spellStart"/>
      <w:r w:rsidRPr="004F7A83">
        <w:rPr>
          <w:rFonts w:ascii="Consolas" w:eastAsia="Arial" w:hAnsi="Consolas"/>
          <w:lang w:val="en-US"/>
        </w:rPr>
        <w:t>desa.json</w:t>
      </w:r>
      <w:proofErr w:type="spellEnd"/>
    </w:p>
    <w:p w14:paraId="1CDFFCE2" w14:textId="77777777" w:rsidR="00E853E9" w:rsidRPr="004F7A83" w:rsidRDefault="00E853E9" w:rsidP="00D94AD3">
      <w:pPr>
        <w:rPr>
          <w:rFonts w:ascii="Consolas" w:eastAsia="Arial" w:hAnsi="Consolas"/>
          <w:lang w:val="en-US"/>
        </w:rPr>
      </w:pPr>
    </w:p>
    <w:p w14:paraId="3DEEBFEC" w14:textId="77777777" w:rsidR="00430D55" w:rsidRPr="00B75E3A" w:rsidRDefault="00430D55" w:rsidP="00D94AD3">
      <w:pPr>
        <w:rPr>
          <w:rFonts w:eastAsia="Arial"/>
          <w:lang w:val="en-US"/>
        </w:rPr>
      </w:pPr>
    </w:p>
    <w:p w14:paraId="09925C35" w14:textId="4EAC3894" w:rsidR="00430D55" w:rsidRPr="00E744BF" w:rsidRDefault="009C0B9B" w:rsidP="00E744BF">
      <w:pPr>
        <w:pStyle w:val="Ttulo3"/>
        <w:rPr>
          <w:sz w:val="28"/>
          <w:szCs w:val="24"/>
        </w:rPr>
      </w:pPr>
      <w:bookmarkStart w:id="29" w:name="_Toc235714279"/>
      <w:proofErr w:type="spellStart"/>
      <w:r>
        <w:rPr>
          <w:sz w:val="28"/>
          <w:szCs w:val="24"/>
        </w:rPr>
        <w:t>Secrets</w:t>
      </w:r>
      <w:proofErr w:type="spellEnd"/>
      <w:r>
        <w:rPr>
          <w:sz w:val="28"/>
          <w:szCs w:val="24"/>
        </w:rPr>
        <w:t xml:space="preserve"> </w:t>
      </w:r>
      <w:r w:rsidR="00E853E9" w:rsidRPr="00E744BF">
        <w:rPr>
          <w:sz w:val="28"/>
          <w:szCs w:val="24"/>
        </w:rPr>
        <w:t xml:space="preserve"> para dominios .ar .uy y .</w:t>
      </w:r>
      <w:proofErr w:type="spellStart"/>
      <w:r w:rsidR="00E853E9" w:rsidRPr="00E744BF">
        <w:rPr>
          <w:sz w:val="28"/>
          <w:szCs w:val="24"/>
        </w:rPr>
        <w:t>py</w:t>
      </w:r>
      <w:bookmarkEnd w:id="29"/>
      <w:proofErr w:type="spellEnd"/>
    </w:p>
    <w:p w14:paraId="4034BAFC" w14:textId="77777777" w:rsidR="00E853E9" w:rsidRDefault="00E853E9" w:rsidP="00D94AD3">
      <w:pPr>
        <w:rPr>
          <w:sz w:val="28"/>
          <w:szCs w:val="24"/>
        </w:rPr>
      </w:pPr>
    </w:p>
    <w:p w14:paraId="1DE36ADD" w14:textId="77777777" w:rsidR="00E853E9" w:rsidRDefault="00E853E9" w:rsidP="00D94AD3">
      <w:pPr>
        <w:rPr>
          <w:rFonts w:eastAsia="Arial"/>
        </w:rPr>
      </w:pPr>
    </w:p>
    <w:p w14:paraId="6CCE0447" w14:textId="77777777" w:rsidR="002176E4" w:rsidRPr="00B8358F" w:rsidRDefault="002176E4" w:rsidP="002176E4">
      <w:pPr>
        <w:rPr>
          <w:rFonts w:eastAsia="Arial"/>
          <w:sz w:val="24"/>
          <w:szCs w:val="24"/>
        </w:rPr>
      </w:pPr>
      <w:r w:rsidRPr="002176E4">
        <w:rPr>
          <w:rFonts w:eastAsia="Arial"/>
        </w:rPr>
        <w:t xml:space="preserve">1. </w:t>
      </w:r>
      <w:r w:rsidRPr="00B8358F">
        <w:rPr>
          <w:rFonts w:eastAsia="Arial"/>
          <w:sz w:val="24"/>
          <w:szCs w:val="24"/>
        </w:rPr>
        <w:t xml:space="preserve">Certificado para Argentina </w:t>
      </w:r>
      <w:proofErr w:type="spellStart"/>
      <w:r w:rsidRPr="00B8358F">
        <w:rPr>
          <w:rFonts w:eastAsia="Arial"/>
          <w:sz w:val="24"/>
          <w:szCs w:val="24"/>
        </w:rPr>
        <w:t>desa</w:t>
      </w:r>
      <w:proofErr w:type="spellEnd"/>
      <w:r w:rsidRPr="00B8358F">
        <w:rPr>
          <w:rFonts w:eastAsia="Arial"/>
          <w:sz w:val="24"/>
          <w:szCs w:val="24"/>
        </w:rPr>
        <w:t xml:space="preserve"> (.com.ar)</w:t>
      </w:r>
    </w:p>
    <w:p w14:paraId="36871719" w14:textId="77777777" w:rsidR="002176E4" w:rsidRPr="002176E4" w:rsidRDefault="002176E4" w:rsidP="002176E4">
      <w:pPr>
        <w:rPr>
          <w:rFonts w:eastAsia="Arial"/>
        </w:rPr>
      </w:pPr>
    </w:p>
    <w:p w14:paraId="778DE4EF" w14:textId="77777777" w:rsidR="002176E4" w:rsidRPr="004F7A83" w:rsidRDefault="002176E4" w:rsidP="002176E4">
      <w:pPr>
        <w:rPr>
          <w:rFonts w:ascii="Consolas" w:eastAsia="Arial" w:hAnsi="Consolas"/>
          <w:lang w:val="en-US"/>
        </w:rPr>
      </w:pPr>
      <w:r w:rsidRPr="004F7A83">
        <w:rPr>
          <w:rFonts w:ascii="Consolas" w:eastAsia="Arial" w:hAnsi="Consolas"/>
          <w:lang w:val="en-US"/>
        </w:rPr>
        <w:t xml:space="preserve">oc create secret </w:t>
      </w:r>
      <w:proofErr w:type="spellStart"/>
      <w:r w:rsidRPr="004F7A83">
        <w:rPr>
          <w:rFonts w:ascii="Consolas" w:eastAsia="Arial" w:hAnsi="Consolas"/>
          <w:lang w:val="en-US"/>
        </w:rPr>
        <w:t>tls</w:t>
      </w:r>
      <w:proofErr w:type="spellEnd"/>
      <w:r w:rsidRPr="004F7A83">
        <w:rPr>
          <w:rFonts w:ascii="Consolas" w:eastAsia="Arial" w:hAnsi="Consolas"/>
          <w:lang w:val="en-US"/>
        </w:rPr>
        <w:t xml:space="preserve"> claro-certs-</w:t>
      </w:r>
      <w:proofErr w:type="spellStart"/>
      <w:r w:rsidRPr="004F7A83">
        <w:rPr>
          <w:rFonts w:ascii="Consolas" w:eastAsia="Arial" w:hAnsi="Consolas"/>
          <w:lang w:val="en-US"/>
        </w:rPr>
        <w:t>ar</w:t>
      </w:r>
      <w:proofErr w:type="spellEnd"/>
      <w:r w:rsidRPr="004F7A83">
        <w:rPr>
          <w:rFonts w:ascii="Consolas" w:eastAsia="Arial" w:hAnsi="Consolas"/>
          <w:lang w:val="en-US"/>
        </w:rPr>
        <w:t xml:space="preserve"> \</w:t>
      </w:r>
    </w:p>
    <w:p w14:paraId="19949046" w14:textId="77777777" w:rsidR="002176E4" w:rsidRPr="004F7A83" w:rsidRDefault="002176E4" w:rsidP="002176E4">
      <w:pPr>
        <w:rPr>
          <w:rFonts w:ascii="Consolas" w:eastAsia="Arial" w:hAnsi="Consolas"/>
          <w:lang w:val="en-US"/>
        </w:rPr>
      </w:pPr>
      <w:r w:rsidRPr="004F7A83">
        <w:rPr>
          <w:rFonts w:ascii="Consolas" w:eastAsia="Arial" w:hAnsi="Consolas"/>
          <w:lang w:val="en-US"/>
        </w:rPr>
        <w:t xml:space="preserve">  --cert=path/certs/</w:t>
      </w:r>
      <w:proofErr w:type="spellStart"/>
      <w:r w:rsidRPr="004F7A83">
        <w:rPr>
          <w:rFonts w:ascii="Consolas" w:eastAsia="Arial" w:hAnsi="Consolas"/>
          <w:lang w:val="en-US"/>
        </w:rPr>
        <w:t>ar-fullchain.pem</w:t>
      </w:r>
      <w:proofErr w:type="spellEnd"/>
      <w:r w:rsidRPr="004F7A83">
        <w:rPr>
          <w:rFonts w:ascii="Consolas" w:eastAsia="Arial" w:hAnsi="Consolas"/>
          <w:lang w:val="en-US"/>
        </w:rPr>
        <w:t xml:space="preserve"> \</w:t>
      </w:r>
    </w:p>
    <w:p w14:paraId="736F932F" w14:textId="77777777" w:rsidR="002176E4" w:rsidRPr="004F7A83" w:rsidRDefault="002176E4" w:rsidP="002176E4">
      <w:pPr>
        <w:rPr>
          <w:rFonts w:ascii="Consolas" w:eastAsia="Arial" w:hAnsi="Consolas"/>
          <w:lang w:val="en-US"/>
        </w:rPr>
      </w:pPr>
      <w:r w:rsidRPr="004F7A83">
        <w:rPr>
          <w:rFonts w:ascii="Consolas" w:eastAsia="Arial" w:hAnsi="Consolas"/>
          <w:lang w:val="en-US"/>
        </w:rPr>
        <w:t xml:space="preserve">  --key=path/certs/</w:t>
      </w:r>
      <w:proofErr w:type="spellStart"/>
      <w:r w:rsidRPr="004F7A83">
        <w:rPr>
          <w:rFonts w:ascii="Consolas" w:eastAsia="Arial" w:hAnsi="Consolas"/>
          <w:lang w:val="en-US"/>
        </w:rPr>
        <w:t>ar-privkey.pem</w:t>
      </w:r>
      <w:proofErr w:type="spellEnd"/>
      <w:r w:rsidRPr="004F7A83">
        <w:rPr>
          <w:rFonts w:ascii="Consolas" w:eastAsia="Arial" w:hAnsi="Consolas"/>
          <w:lang w:val="en-US"/>
        </w:rPr>
        <w:t xml:space="preserve"> \</w:t>
      </w:r>
    </w:p>
    <w:p w14:paraId="1A6E7666" w14:textId="77777777" w:rsidR="002176E4" w:rsidRPr="004F7A83" w:rsidRDefault="002176E4" w:rsidP="002176E4">
      <w:pPr>
        <w:rPr>
          <w:rFonts w:ascii="Consolas" w:eastAsia="Arial" w:hAnsi="Consolas"/>
        </w:rPr>
      </w:pPr>
      <w:r w:rsidRPr="004F7A83">
        <w:rPr>
          <w:rFonts w:ascii="Consolas" w:eastAsia="Arial" w:hAnsi="Consolas"/>
          <w:lang w:val="en-US"/>
        </w:rPr>
        <w:t xml:space="preserve">  </w:t>
      </w:r>
      <w:r w:rsidRPr="004F7A83">
        <w:rPr>
          <w:rFonts w:ascii="Consolas" w:eastAsia="Arial" w:hAnsi="Consolas"/>
        </w:rPr>
        <w:t>-n claro-apigee-hybrid-</w:t>
      </w:r>
      <w:proofErr w:type="spellStart"/>
      <w:r w:rsidRPr="004F7A83">
        <w:rPr>
          <w:rFonts w:ascii="Consolas" w:eastAsia="Arial" w:hAnsi="Consolas"/>
        </w:rPr>
        <w:t>desa</w:t>
      </w:r>
      <w:proofErr w:type="spellEnd"/>
    </w:p>
    <w:p w14:paraId="1AC0F881" w14:textId="77777777" w:rsidR="002176E4" w:rsidRPr="002176E4" w:rsidRDefault="002176E4" w:rsidP="002176E4">
      <w:pPr>
        <w:rPr>
          <w:rFonts w:eastAsia="Arial"/>
        </w:rPr>
      </w:pPr>
    </w:p>
    <w:p w14:paraId="780A3158" w14:textId="60687E63" w:rsidR="002176E4" w:rsidRDefault="002176E4" w:rsidP="002176E4">
      <w:pPr>
        <w:rPr>
          <w:rFonts w:eastAsia="Arial"/>
        </w:rPr>
      </w:pPr>
      <w:r w:rsidRPr="002176E4">
        <w:rPr>
          <w:rFonts w:eastAsia="Arial"/>
        </w:rPr>
        <w:t>2</w:t>
      </w:r>
      <w:r w:rsidRPr="00B8358F">
        <w:rPr>
          <w:rFonts w:eastAsia="Arial"/>
          <w:sz w:val="24"/>
          <w:szCs w:val="24"/>
        </w:rPr>
        <w:t>. Certificado para Paraguay (.com.py)</w:t>
      </w:r>
    </w:p>
    <w:p w14:paraId="5732851D" w14:textId="77777777" w:rsidR="002176E4" w:rsidRPr="002176E4" w:rsidRDefault="002176E4" w:rsidP="002176E4">
      <w:pPr>
        <w:rPr>
          <w:rFonts w:eastAsia="Arial"/>
        </w:rPr>
      </w:pPr>
    </w:p>
    <w:p w14:paraId="3A13FDEC" w14:textId="77777777" w:rsidR="002176E4" w:rsidRPr="00B8358F" w:rsidRDefault="002176E4" w:rsidP="002176E4">
      <w:pPr>
        <w:rPr>
          <w:rFonts w:ascii="Consolas" w:eastAsia="Arial" w:hAnsi="Consolas"/>
          <w:lang w:val="en-US"/>
        </w:rPr>
      </w:pPr>
      <w:r w:rsidRPr="00B8358F">
        <w:rPr>
          <w:rFonts w:ascii="Consolas" w:eastAsia="Arial" w:hAnsi="Consolas"/>
          <w:lang w:val="en-US"/>
        </w:rPr>
        <w:t xml:space="preserve">oc create secret </w:t>
      </w:r>
      <w:proofErr w:type="spellStart"/>
      <w:r w:rsidRPr="00B8358F">
        <w:rPr>
          <w:rFonts w:ascii="Consolas" w:eastAsia="Arial" w:hAnsi="Consolas"/>
          <w:lang w:val="en-US"/>
        </w:rPr>
        <w:t>tls</w:t>
      </w:r>
      <w:proofErr w:type="spellEnd"/>
      <w:r w:rsidRPr="00B8358F">
        <w:rPr>
          <w:rFonts w:ascii="Consolas" w:eastAsia="Arial" w:hAnsi="Consolas"/>
          <w:lang w:val="en-US"/>
        </w:rPr>
        <w:t xml:space="preserve"> claro-certs-</w:t>
      </w:r>
      <w:proofErr w:type="spellStart"/>
      <w:r w:rsidRPr="00B8358F">
        <w:rPr>
          <w:rFonts w:ascii="Consolas" w:eastAsia="Arial" w:hAnsi="Consolas"/>
          <w:lang w:val="en-US"/>
        </w:rPr>
        <w:t>py</w:t>
      </w:r>
      <w:proofErr w:type="spellEnd"/>
      <w:r w:rsidRPr="00B8358F">
        <w:rPr>
          <w:rFonts w:ascii="Consolas" w:eastAsia="Arial" w:hAnsi="Consolas"/>
          <w:lang w:val="en-US"/>
        </w:rPr>
        <w:t xml:space="preserve"> \</w:t>
      </w:r>
    </w:p>
    <w:p w14:paraId="2C011170" w14:textId="77777777" w:rsidR="002176E4" w:rsidRPr="00B8358F" w:rsidRDefault="002176E4" w:rsidP="002176E4">
      <w:pPr>
        <w:rPr>
          <w:rFonts w:ascii="Consolas" w:eastAsia="Arial" w:hAnsi="Consolas"/>
          <w:lang w:val="en-US"/>
        </w:rPr>
      </w:pPr>
      <w:r w:rsidRPr="00B8358F">
        <w:rPr>
          <w:rFonts w:ascii="Consolas" w:eastAsia="Arial" w:hAnsi="Consolas"/>
          <w:lang w:val="en-US"/>
        </w:rPr>
        <w:t xml:space="preserve">  --cert=path/certs/</w:t>
      </w:r>
      <w:proofErr w:type="spellStart"/>
      <w:r w:rsidRPr="00B8358F">
        <w:rPr>
          <w:rFonts w:ascii="Consolas" w:eastAsia="Arial" w:hAnsi="Consolas"/>
          <w:lang w:val="en-US"/>
        </w:rPr>
        <w:t>py-fullchain.pem</w:t>
      </w:r>
      <w:proofErr w:type="spellEnd"/>
      <w:r w:rsidRPr="00B8358F">
        <w:rPr>
          <w:rFonts w:ascii="Consolas" w:eastAsia="Arial" w:hAnsi="Consolas"/>
          <w:lang w:val="en-US"/>
        </w:rPr>
        <w:t xml:space="preserve"> \</w:t>
      </w:r>
    </w:p>
    <w:p w14:paraId="4006D333" w14:textId="77777777" w:rsidR="002176E4" w:rsidRPr="00B8358F" w:rsidRDefault="002176E4" w:rsidP="002176E4">
      <w:pPr>
        <w:rPr>
          <w:rFonts w:ascii="Consolas" w:eastAsia="Arial" w:hAnsi="Consolas"/>
          <w:lang w:val="en-US"/>
        </w:rPr>
      </w:pPr>
      <w:r w:rsidRPr="00B8358F">
        <w:rPr>
          <w:rFonts w:ascii="Consolas" w:eastAsia="Arial" w:hAnsi="Consolas"/>
          <w:lang w:val="en-US"/>
        </w:rPr>
        <w:t xml:space="preserve">  --key=path/certs/</w:t>
      </w:r>
      <w:proofErr w:type="spellStart"/>
      <w:r w:rsidRPr="00B8358F">
        <w:rPr>
          <w:rFonts w:ascii="Consolas" w:eastAsia="Arial" w:hAnsi="Consolas"/>
          <w:lang w:val="en-US"/>
        </w:rPr>
        <w:t>py-privkey.pem</w:t>
      </w:r>
      <w:proofErr w:type="spellEnd"/>
      <w:r w:rsidRPr="00B8358F">
        <w:rPr>
          <w:rFonts w:ascii="Consolas" w:eastAsia="Arial" w:hAnsi="Consolas"/>
          <w:lang w:val="en-US"/>
        </w:rPr>
        <w:t xml:space="preserve"> \</w:t>
      </w:r>
    </w:p>
    <w:p w14:paraId="60E11960" w14:textId="77777777" w:rsidR="002176E4" w:rsidRPr="00B8358F" w:rsidRDefault="002176E4" w:rsidP="002176E4">
      <w:pPr>
        <w:rPr>
          <w:rFonts w:ascii="Consolas" w:eastAsia="Arial" w:hAnsi="Consolas"/>
        </w:rPr>
      </w:pPr>
      <w:r w:rsidRPr="00B8358F">
        <w:rPr>
          <w:rFonts w:ascii="Consolas" w:eastAsia="Arial" w:hAnsi="Consolas"/>
          <w:lang w:val="en-US"/>
        </w:rPr>
        <w:t xml:space="preserve">  </w:t>
      </w:r>
      <w:r w:rsidRPr="00B8358F">
        <w:rPr>
          <w:rFonts w:ascii="Consolas" w:eastAsia="Arial" w:hAnsi="Consolas"/>
        </w:rPr>
        <w:t>-n claro-apigee-hybrid-</w:t>
      </w:r>
      <w:proofErr w:type="spellStart"/>
      <w:r w:rsidRPr="00B8358F">
        <w:rPr>
          <w:rFonts w:ascii="Consolas" w:eastAsia="Arial" w:hAnsi="Consolas"/>
        </w:rPr>
        <w:t>desa</w:t>
      </w:r>
      <w:proofErr w:type="spellEnd"/>
    </w:p>
    <w:p w14:paraId="36976D83" w14:textId="77777777" w:rsidR="002176E4" w:rsidRPr="00B8358F" w:rsidRDefault="002176E4" w:rsidP="002176E4">
      <w:pPr>
        <w:rPr>
          <w:rFonts w:ascii="Consolas" w:eastAsia="Arial" w:hAnsi="Consolas"/>
        </w:rPr>
      </w:pPr>
    </w:p>
    <w:p w14:paraId="6A511B2C" w14:textId="63E564A0" w:rsidR="002176E4" w:rsidRPr="00B8358F" w:rsidRDefault="002176E4" w:rsidP="002176E4">
      <w:pPr>
        <w:rPr>
          <w:rFonts w:eastAsia="Arial"/>
          <w:sz w:val="24"/>
          <w:szCs w:val="24"/>
        </w:rPr>
      </w:pPr>
      <w:r w:rsidRPr="002176E4">
        <w:rPr>
          <w:rFonts w:eastAsia="Arial"/>
        </w:rPr>
        <w:t xml:space="preserve"> 3</w:t>
      </w:r>
      <w:r w:rsidRPr="00B8358F">
        <w:rPr>
          <w:rFonts w:eastAsia="Arial"/>
          <w:sz w:val="24"/>
          <w:szCs w:val="24"/>
        </w:rPr>
        <w:t>. Certificado para Uruguay (.com.uy)</w:t>
      </w:r>
    </w:p>
    <w:p w14:paraId="4F434C3C" w14:textId="77777777" w:rsidR="00820F8A" w:rsidRPr="002176E4" w:rsidRDefault="00820F8A" w:rsidP="002176E4">
      <w:pPr>
        <w:rPr>
          <w:rFonts w:eastAsia="Arial"/>
        </w:rPr>
      </w:pPr>
    </w:p>
    <w:p w14:paraId="448C45FE" w14:textId="77777777" w:rsidR="002176E4" w:rsidRPr="00B8358F" w:rsidRDefault="002176E4" w:rsidP="002176E4">
      <w:pPr>
        <w:rPr>
          <w:rFonts w:ascii="Consolas" w:eastAsia="Arial" w:hAnsi="Consolas"/>
          <w:lang w:val="en-US"/>
        </w:rPr>
      </w:pPr>
      <w:r w:rsidRPr="00B8358F">
        <w:rPr>
          <w:rFonts w:ascii="Consolas" w:eastAsia="Arial" w:hAnsi="Consolas"/>
          <w:lang w:val="en-US"/>
        </w:rPr>
        <w:t xml:space="preserve">oc create secret </w:t>
      </w:r>
      <w:proofErr w:type="spellStart"/>
      <w:r w:rsidRPr="00B8358F">
        <w:rPr>
          <w:rFonts w:ascii="Consolas" w:eastAsia="Arial" w:hAnsi="Consolas"/>
          <w:lang w:val="en-US"/>
        </w:rPr>
        <w:t>tls</w:t>
      </w:r>
      <w:proofErr w:type="spellEnd"/>
      <w:r w:rsidRPr="00B8358F">
        <w:rPr>
          <w:rFonts w:ascii="Consolas" w:eastAsia="Arial" w:hAnsi="Consolas"/>
          <w:lang w:val="en-US"/>
        </w:rPr>
        <w:t xml:space="preserve"> claro-certs-</w:t>
      </w:r>
      <w:proofErr w:type="spellStart"/>
      <w:r w:rsidRPr="00B8358F">
        <w:rPr>
          <w:rFonts w:ascii="Consolas" w:eastAsia="Arial" w:hAnsi="Consolas"/>
          <w:lang w:val="en-US"/>
        </w:rPr>
        <w:t>uy</w:t>
      </w:r>
      <w:proofErr w:type="spellEnd"/>
      <w:r w:rsidRPr="00B8358F">
        <w:rPr>
          <w:rFonts w:ascii="Consolas" w:eastAsia="Arial" w:hAnsi="Consolas"/>
          <w:lang w:val="en-US"/>
        </w:rPr>
        <w:t xml:space="preserve"> \</w:t>
      </w:r>
    </w:p>
    <w:p w14:paraId="54660766" w14:textId="77777777" w:rsidR="002176E4" w:rsidRPr="00B8358F" w:rsidRDefault="002176E4" w:rsidP="002176E4">
      <w:pPr>
        <w:rPr>
          <w:rFonts w:ascii="Consolas" w:eastAsia="Arial" w:hAnsi="Consolas"/>
          <w:lang w:val="en-US"/>
        </w:rPr>
      </w:pPr>
      <w:r w:rsidRPr="00B8358F">
        <w:rPr>
          <w:rFonts w:ascii="Consolas" w:eastAsia="Arial" w:hAnsi="Consolas"/>
          <w:lang w:val="en-US"/>
        </w:rPr>
        <w:t xml:space="preserve">  --cert=path/to/</w:t>
      </w:r>
      <w:proofErr w:type="spellStart"/>
      <w:r w:rsidRPr="00B8358F">
        <w:rPr>
          <w:rFonts w:ascii="Consolas" w:eastAsia="Arial" w:hAnsi="Consolas"/>
          <w:lang w:val="en-US"/>
        </w:rPr>
        <w:t>uy-fullchain.pem</w:t>
      </w:r>
      <w:proofErr w:type="spellEnd"/>
      <w:r w:rsidRPr="00B8358F">
        <w:rPr>
          <w:rFonts w:ascii="Consolas" w:eastAsia="Arial" w:hAnsi="Consolas"/>
          <w:lang w:val="en-US"/>
        </w:rPr>
        <w:t xml:space="preserve"> \</w:t>
      </w:r>
    </w:p>
    <w:p w14:paraId="6936C3FF" w14:textId="77777777" w:rsidR="002176E4" w:rsidRPr="00B8358F" w:rsidRDefault="002176E4" w:rsidP="002176E4">
      <w:pPr>
        <w:rPr>
          <w:rFonts w:ascii="Consolas" w:eastAsia="Arial" w:hAnsi="Consolas"/>
          <w:lang w:val="en-US"/>
        </w:rPr>
      </w:pPr>
      <w:r w:rsidRPr="00B8358F">
        <w:rPr>
          <w:rFonts w:ascii="Consolas" w:eastAsia="Arial" w:hAnsi="Consolas"/>
          <w:lang w:val="en-US"/>
        </w:rPr>
        <w:t xml:space="preserve">  --key=path/to/</w:t>
      </w:r>
      <w:proofErr w:type="spellStart"/>
      <w:r w:rsidRPr="00B8358F">
        <w:rPr>
          <w:rFonts w:ascii="Consolas" w:eastAsia="Arial" w:hAnsi="Consolas"/>
          <w:lang w:val="en-US"/>
        </w:rPr>
        <w:t>uy-privkey.pem</w:t>
      </w:r>
      <w:proofErr w:type="spellEnd"/>
      <w:r w:rsidRPr="00B8358F">
        <w:rPr>
          <w:rFonts w:ascii="Consolas" w:eastAsia="Arial" w:hAnsi="Consolas"/>
          <w:lang w:val="en-US"/>
        </w:rPr>
        <w:t xml:space="preserve"> \</w:t>
      </w:r>
    </w:p>
    <w:p w14:paraId="35BD1FCA" w14:textId="7509F5B6" w:rsidR="00430D55" w:rsidRPr="00B8358F" w:rsidRDefault="002176E4" w:rsidP="002176E4">
      <w:pPr>
        <w:rPr>
          <w:rFonts w:ascii="Consolas" w:eastAsia="Arial" w:hAnsi="Consolas"/>
        </w:rPr>
      </w:pPr>
      <w:r w:rsidRPr="00B8358F">
        <w:rPr>
          <w:rFonts w:ascii="Consolas" w:eastAsia="Arial" w:hAnsi="Consolas"/>
          <w:lang w:val="en-US"/>
        </w:rPr>
        <w:t xml:space="preserve">  </w:t>
      </w:r>
      <w:r w:rsidRPr="00B8358F">
        <w:rPr>
          <w:rFonts w:ascii="Consolas" w:eastAsia="Arial" w:hAnsi="Consolas"/>
        </w:rPr>
        <w:t>-n claro-apigee-hybrid-</w:t>
      </w:r>
      <w:proofErr w:type="spellStart"/>
      <w:r w:rsidRPr="00B8358F">
        <w:rPr>
          <w:rFonts w:ascii="Consolas" w:eastAsia="Arial" w:hAnsi="Consolas"/>
        </w:rPr>
        <w:t>desa</w:t>
      </w:r>
      <w:proofErr w:type="spellEnd"/>
    </w:p>
    <w:p w14:paraId="43F0B92F" w14:textId="77777777" w:rsidR="00BA66BF" w:rsidRPr="00B8358F" w:rsidRDefault="00BA66BF" w:rsidP="00BA66BF">
      <w:pPr>
        <w:rPr>
          <w:rFonts w:ascii="Consolas" w:hAnsi="Consolas"/>
        </w:rPr>
      </w:pPr>
    </w:p>
    <w:p w14:paraId="1A16FAD7" w14:textId="77777777" w:rsidR="00BA66BF" w:rsidRDefault="00BA66BF" w:rsidP="00BA66BF"/>
    <w:p w14:paraId="76BFABB2" w14:textId="77777777" w:rsidR="00550F58" w:rsidRDefault="00550F58" w:rsidP="00BA66BF"/>
    <w:p w14:paraId="7995D3C8" w14:textId="77777777" w:rsidR="005E4781" w:rsidRPr="00BA66BF" w:rsidRDefault="005E4781" w:rsidP="00BA66BF"/>
    <w:p w14:paraId="29DFD9C3" w14:textId="77777777" w:rsidR="008D4A54" w:rsidRPr="008D4A54" w:rsidRDefault="001A425A" w:rsidP="00CD2502">
      <w:pPr>
        <w:pStyle w:val="Ttulo3"/>
        <w:rPr>
          <w:rFonts w:eastAsia="Arial"/>
          <w:sz w:val="24"/>
          <w:szCs w:val="24"/>
        </w:rPr>
      </w:pPr>
      <w:bookmarkStart w:id="30" w:name="_Toc235714280"/>
      <w:r w:rsidRPr="001A425A">
        <w:rPr>
          <w:rFonts w:eastAsia="Arial"/>
          <w:sz w:val="28"/>
          <w:szCs w:val="24"/>
        </w:rPr>
        <w:t xml:space="preserve">Archivo </w:t>
      </w:r>
      <w:proofErr w:type="spellStart"/>
      <w:r w:rsidRPr="001A425A">
        <w:rPr>
          <w:rFonts w:eastAsia="Arial"/>
          <w:sz w:val="28"/>
          <w:szCs w:val="24"/>
        </w:rPr>
        <w:t>ove</w:t>
      </w:r>
      <w:r w:rsidR="001E7E65">
        <w:rPr>
          <w:rFonts w:eastAsia="Arial"/>
          <w:sz w:val="28"/>
          <w:szCs w:val="24"/>
        </w:rPr>
        <w:t>r</w:t>
      </w:r>
      <w:r w:rsidRPr="001A425A">
        <w:rPr>
          <w:rFonts w:eastAsia="Arial"/>
          <w:sz w:val="28"/>
          <w:szCs w:val="24"/>
        </w:rPr>
        <w:t>rides-desa.yaml</w:t>
      </w:r>
      <w:bookmarkEnd w:id="30"/>
      <w:proofErr w:type="spellEnd"/>
      <w:r w:rsidRPr="001A425A">
        <w:rPr>
          <w:rFonts w:eastAsia="Arial"/>
          <w:sz w:val="28"/>
          <w:szCs w:val="24"/>
        </w:rPr>
        <w:t xml:space="preserve"> </w:t>
      </w:r>
    </w:p>
    <w:p w14:paraId="4214DB43" w14:textId="77777777" w:rsidR="008D4A54" w:rsidRPr="008D4A54" w:rsidRDefault="008D4A54" w:rsidP="008D4A54">
      <w:pPr>
        <w:pStyle w:val="Ttulo3"/>
        <w:numPr>
          <w:ilvl w:val="0"/>
          <w:numId w:val="0"/>
        </w:numPr>
        <w:ind w:left="1429"/>
        <w:rPr>
          <w:rFonts w:eastAsia="Arial"/>
          <w:sz w:val="24"/>
          <w:szCs w:val="24"/>
        </w:rPr>
      </w:pPr>
    </w:p>
    <w:p w14:paraId="74D73888" w14:textId="0BB1E117" w:rsidR="001A425A" w:rsidRPr="008D4A54" w:rsidRDefault="00EA70AA" w:rsidP="008D4A54">
      <w:pPr>
        <w:rPr>
          <w:rFonts w:eastAsia="Arial"/>
          <w:sz w:val="24"/>
          <w:szCs w:val="24"/>
        </w:rPr>
      </w:pPr>
      <w:r w:rsidRPr="008D4A54">
        <w:rPr>
          <w:rFonts w:eastAsia="Arial"/>
          <w:sz w:val="24"/>
          <w:szCs w:val="24"/>
        </w:rPr>
        <w:t xml:space="preserve">El archivo </w:t>
      </w:r>
      <w:proofErr w:type="spellStart"/>
      <w:r w:rsidRPr="008D4A54">
        <w:rPr>
          <w:rFonts w:eastAsia="Arial"/>
          <w:b/>
          <w:bCs/>
          <w:sz w:val="24"/>
          <w:szCs w:val="24"/>
        </w:rPr>
        <w:t>overrides.yaml</w:t>
      </w:r>
      <w:proofErr w:type="spellEnd"/>
      <w:r w:rsidRPr="008D4A54">
        <w:rPr>
          <w:rFonts w:eastAsia="Arial"/>
          <w:sz w:val="24"/>
          <w:szCs w:val="24"/>
        </w:rPr>
        <w:t xml:space="preserve"> es el "DNI" y el manual de instrucciones que le dice a Apigee cómo tiene que construirse </w:t>
      </w:r>
      <w:r w:rsidRPr="008D4A54">
        <w:rPr>
          <w:rFonts w:eastAsia="Arial"/>
          <w:b/>
          <w:bCs/>
          <w:sz w:val="24"/>
          <w:szCs w:val="24"/>
        </w:rPr>
        <w:t>adentro de tu clúster de Kubernetes/</w:t>
      </w:r>
      <w:proofErr w:type="spellStart"/>
      <w:r w:rsidRPr="008D4A54">
        <w:rPr>
          <w:rFonts w:eastAsia="Arial"/>
          <w:b/>
          <w:bCs/>
          <w:sz w:val="24"/>
          <w:szCs w:val="24"/>
        </w:rPr>
        <w:t>OpenShift</w:t>
      </w:r>
      <w:proofErr w:type="spellEnd"/>
      <w:r w:rsidRPr="008D4A54">
        <w:rPr>
          <w:rFonts w:eastAsia="Arial"/>
          <w:sz w:val="24"/>
          <w:szCs w:val="24"/>
        </w:rPr>
        <w:t>.</w:t>
      </w:r>
    </w:p>
    <w:p w14:paraId="4DD20E64" w14:textId="77777777" w:rsidR="00EA70AA" w:rsidRDefault="00EA70AA" w:rsidP="001A425A">
      <w:pPr>
        <w:rPr>
          <w:rFonts w:eastAsia="Arial"/>
        </w:rPr>
      </w:pPr>
    </w:p>
    <w:p w14:paraId="0DC7CFD6" w14:textId="66A7AC00" w:rsidR="00FA5594" w:rsidRDefault="00F47AF9" w:rsidP="001A425A">
      <w:pPr>
        <w:rPr>
          <w:rFonts w:eastAsia="Arial"/>
          <w:sz w:val="24"/>
          <w:szCs w:val="24"/>
        </w:rPr>
      </w:pPr>
      <w:r w:rsidRPr="00F47AF9">
        <w:rPr>
          <w:rFonts w:eastAsia="Arial"/>
          <w:sz w:val="24"/>
          <w:szCs w:val="24"/>
        </w:rPr>
        <w:t>Antes de comenzar a instalar los componentes de Apigee hybrid necesitamos crear</w:t>
      </w:r>
      <w:r w:rsidR="008D4A54">
        <w:rPr>
          <w:rFonts w:eastAsia="Arial"/>
          <w:sz w:val="24"/>
          <w:szCs w:val="24"/>
        </w:rPr>
        <w:t xml:space="preserve"> el </w:t>
      </w:r>
      <w:r w:rsidRPr="00F47AF9">
        <w:rPr>
          <w:rFonts w:eastAsia="Arial"/>
          <w:sz w:val="24"/>
          <w:szCs w:val="24"/>
        </w:rPr>
        <w:t xml:space="preserve"> archivo </w:t>
      </w:r>
      <w:proofErr w:type="spellStart"/>
      <w:r w:rsidRPr="00F47AF9">
        <w:rPr>
          <w:rFonts w:eastAsia="Arial"/>
          <w:sz w:val="24"/>
          <w:szCs w:val="24"/>
        </w:rPr>
        <w:t>overrides</w:t>
      </w:r>
      <w:proofErr w:type="spellEnd"/>
      <w:r w:rsidRPr="00F47AF9">
        <w:rPr>
          <w:rFonts w:eastAsia="Arial"/>
          <w:sz w:val="24"/>
          <w:szCs w:val="24"/>
        </w:rPr>
        <w:t xml:space="preserve"> para </w:t>
      </w:r>
      <w:r w:rsidR="008D4A54">
        <w:rPr>
          <w:rFonts w:eastAsia="Arial"/>
          <w:sz w:val="24"/>
          <w:szCs w:val="24"/>
        </w:rPr>
        <w:t xml:space="preserve">el ambiente </w:t>
      </w:r>
      <w:proofErr w:type="spellStart"/>
      <w:r w:rsidRPr="00F47AF9">
        <w:rPr>
          <w:rFonts w:eastAsia="Arial"/>
          <w:sz w:val="24"/>
          <w:szCs w:val="24"/>
        </w:rPr>
        <w:t>desa</w:t>
      </w:r>
      <w:proofErr w:type="spellEnd"/>
      <w:r w:rsidRPr="00F47AF9">
        <w:rPr>
          <w:rFonts w:eastAsia="Arial"/>
          <w:sz w:val="24"/>
          <w:szCs w:val="24"/>
        </w:rPr>
        <w:t xml:space="preserve"> (</w:t>
      </w:r>
      <w:proofErr w:type="spellStart"/>
      <w:r w:rsidRPr="00F47AF9">
        <w:rPr>
          <w:rFonts w:eastAsia="Arial"/>
          <w:sz w:val="24"/>
          <w:szCs w:val="24"/>
        </w:rPr>
        <w:t>desa</w:t>
      </w:r>
      <w:proofErr w:type="spellEnd"/>
      <w:r w:rsidRPr="00F47AF9">
        <w:rPr>
          <w:rFonts w:eastAsia="Arial"/>
          <w:sz w:val="24"/>
          <w:szCs w:val="24"/>
        </w:rPr>
        <w:t xml:space="preserve">-test) </w:t>
      </w:r>
      <w:r w:rsidR="00FA5594">
        <w:rPr>
          <w:rFonts w:eastAsia="Arial"/>
          <w:sz w:val="24"/>
          <w:szCs w:val="24"/>
        </w:rPr>
        <w:t xml:space="preserve"> en el path</w:t>
      </w:r>
      <w:r w:rsidR="00A00C2F">
        <w:rPr>
          <w:rFonts w:eastAsia="Arial"/>
          <w:sz w:val="24"/>
          <w:szCs w:val="24"/>
        </w:rPr>
        <w:t xml:space="preserve"> de trabajo:</w:t>
      </w:r>
    </w:p>
    <w:p w14:paraId="661D5015" w14:textId="77777777" w:rsidR="00FA5594" w:rsidRDefault="00FA5594" w:rsidP="001A425A">
      <w:pPr>
        <w:rPr>
          <w:rFonts w:eastAsia="Arial"/>
          <w:sz w:val="24"/>
          <w:szCs w:val="24"/>
        </w:rPr>
      </w:pPr>
    </w:p>
    <w:p w14:paraId="541FE5DE" w14:textId="457CF705" w:rsidR="001A425A" w:rsidRPr="00FA5594" w:rsidRDefault="00FA5594" w:rsidP="001A425A">
      <w:pPr>
        <w:rPr>
          <w:rFonts w:ascii="Consolas" w:eastAsia="Arial" w:hAnsi="Consolas"/>
          <w:sz w:val="24"/>
          <w:szCs w:val="24"/>
          <w:lang w:val="en-US"/>
        </w:rPr>
      </w:pPr>
      <w:r w:rsidRPr="00A00C2F">
        <w:rPr>
          <w:rFonts w:ascii="Consolas" w:eastAsia="Arial" w:hAnsi="Consolas"/>
          <w:sz w:val="24"/>
          <w:szCs w:val="24"/>
        </w:rPr>
        <w:t xml:space="preserve"> </w:t>
      </w:r>
      <w:r w:rsidRPr="00FA5594">
        <w:rPr>
          <w:rFonts w:ascii="Consolas" w:eastAsia="Arial" w:hAnsi="Consolas"/>
          <w:sz w:val="24"/>
          <w:szCs w:val="24"/>
          <w:lang w:val="en-US"/>
        </w:rPr>
        <w:t>/opt/apigee-hybrid/APIGEE_HYBRID_BASE/APIGEE_HELM_CHARTS_HOME</w:t>
      </w:r>
    </w:p>
    <w:p w14:paraId="3631C4F6" w14:textId="77777777" w:rsidR="00A00C2F" w:rsidRDefault="00A00C2F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50C0E012" w14:textId="77777777" w:rsidR="00550F26" w:rsidRDefault="00550F26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2D5E7FA2" w14:textId="77777777" w:rsidR="00550F26" w:rsidRPr="00D57D19" w:rsidRDefault="00550F26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6520EA81" w14:textId="626E2296" w:rsidR="00F47AF9" w:rsidRDefault="00412FA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Archivo </w:t>
      </w:r>
      <w:proofErr w:type="spellStart"/>
      <w:r>
        <w:rPr>
          <w:rFonts w:eastAsia="Arial" w:cs="Arial"/>
          <w:sz w:val="24"/>
          <w:szCs w:val="24"/>
        </w:rPr>
        <w:t>overrides-desa.yaml</w:t>
      </w:r>
      <w:proofErr w:type="spellEnd"/>
      <w:r>
        <w:rPr>
          <w:rFonts w:eastAsia="Arial" w:cs="Arial"/>
          <w:sz w:val="24"/>
          <w:szCs w:val="24"/>
        </w:rPr>
        <w:t>:</w:t>
      </w:r>
    </w:p>
    <w:p w14:paraId="2F40C1E7" w14:textId="77777777" w:rsidR="00A00C2F" w:rsidRDefault="00A00C2F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0427F6CF" w14:textId="4AA69F17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</w:rPr>
      </w:pPr>
      <w:proofErr w:type="spellStart"/>
      <w:r w:rsidRPr="68396BE3">
        <w:rPr>
          <w:rFonts w:ascii="Consolas" w:eastAsia="Arial" w:hAnsi="Consolas" w:cs="Arial"/>
          <w:color w:val="00B050"/>
        </w:rPr>
        <w:t>instanceID</w:t>
      </w:r>
      <w:proofErr w:type="spellEnd"/>
      <w:r w:rsidRPr="68396BE3">
        <w:rPr>
          <w:rFonts w:ascii="Consolas" w:eastAsia="Arial" w:hAnsi="Consolas" w:cs="Arial"/>
          <w:color w:val="00B050"/>
        </w:rPr>
        <w:t>: "claro-apigee-hybrid-</w:t>
      </w:r>
      <w:proofErr w:type="spellStart"/>
      <w:r w:rsidRPr="68396BE3">
        <w:rPr>
          <w:rFonts w:ascii="Consolas" w:eastAsia="Arial" w:hAnsi="Consolas" w:cs="Arial"/>
          <w:color w:val="00B050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</w:rPr>
        <w:t>-</w:t>
      </w:r>
      <w:proofErr w:type="spellStart"/>
      <w:r w:rsidRPr="68396BE3">
        <w:rPr>
          <w:rFonts w:ascii="Consolas" w:eastAsia="Arial" w:hAnsi="Consolas" w:cs="Arial"/>
          <w:color w:val="00B050"/>
        </w:rPr>
        <w:t>inst</w:t>
      </w:r>
      <w:proofErr w:type="spellEnd"/>
      <w:r w:rsidRPr="68396BE3">
        <w:rPr>
          <w:rFonts w:ascii="Consolas" w:eastAsia="Arial" w:hAnsi="Consolas" w:cs="Arial"/>
          <w:color w:val="00B050"/>
        </w:rPr>
        <w:t>"</w:t>
      </w:r>
    </w:p>
    <w:p w14:paraId="0C3409DE" w14:textId="146B3C6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</w:rPr>
      </w:pPr>
      <w:r w:rsidRPr="68396BE3">
        <w:rPr>
          <w:rFonts w:ascii="Consolas" w:eastAsia="Arial" w:hAnsi="Consolas" w:cs="Arial"/>
          <w:color w:val="00B050"/>
        </w:rPr>
        <w:t>namespace: "claro-apigee-hybrid-</w:t>
      </w:r>
      <w:proofErr w:type="spellStart"/>
      <w:r w:rsidRPr="68396BE3">
        <w:rPr>
          <w:rFonts w:ascii="Consolas" w:eastAsia="Arial" w:hAnsi="Consolas" w:cs="Arial"/>
          <w:color w:val="00B050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</w:rPr>
        <w:t>"</w:t>
      </w:r>
    </w:p>
    <w:p w14:paraId="436B32A2" w14:textId="4CD80E72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</w:rPr>
      </w:pPr>
    </w:p>
    <w:p w14:paraId="02825868" w14:textId="5F6E8C1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gcp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5D86424E" w14:textId="17975C9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projectID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claup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-apigee-hybrid-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"</w:t>
      </w:r>
    </w:p>
    <w:p w14:paraId="02AA90D8" w14:textId="3A8EC50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region: us-central1</w:t>
      </w:r>
    </w:p>
    <w:p w14:paraId="6483652A" w14:textId="617FFF0B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1FCCED08" w14:textId="217F2EBB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k8sCluster:</w:t>
      </w:r>
    </w:p>
    <w:p w14:paraId="13ADFE30" w14:textId="3A5275A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name: oseinfrait01.claro.amx</w:t>
      </w:r>
    </w:p>
    <w:p w14:paraId="14FD2658" w14:textId="4743F67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region: us-central1</w:t>
      </w:r>
    </w:p>
    <w:p w14:paraId="4EB4CC91" w14:textId="5E4F9DC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0918C546" w14:textId="5210DF9B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org: "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claup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-apigee-hybrid-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"</w:t>
      </w:r>
    </w:p>
    <w:p w14:paraId="1654C5CE" w14:textId="0FC97CDC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enhanceProxyLimits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true</w:t>
      </w:r>
    </w:p>
    <w:p w14:paraId="4D352C3A" w14:textId="0FD8468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#contractProvider: https://us-apigee.googleapis.com</w:t>
      </w:r>
    </w:p>
    <w:p w14:paraId="0BEE9659" w14:textId="326F822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30AF6FEC" w14:textId="7E5736F5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- name: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desa-ar</w:t>
      </w:r>
      <w:proofErr w:type="spellEnd"/>
    </w:p>
    <w:p w14:paraId="55657FEF" w14:textId="45E0D47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synchronizerEnabled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true</w:t>
      </w:r>
    </w:p>
    <w:p w14:paraId="31E9CD71" w14:textId="54FD8B3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serviceAccountSecretRefs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717B24D1" w14:textId="39E8898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synchronizer: "apigee-synchronizer"</w:t>
      </w:r>
    </w:p>
    <w:p w14:paraId="1C404BAE" w14:textId="5CD19B5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 "apigee-non-prod"</w:t>
      </w:r>
    </w:p>
    <w:p w14:paraId="69A41F76" w14:textId="5A014B0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runtime:</w:t>
      </w:r>
    </w:p>
    <w:p w14:paraId="5857D61F" w14:textId="1460C0C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</w:t>
      </w:r>
    </w:p>
    <w:p w14:paraId="3CBE3E73" w14:textId="3D11C35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jvm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696E9DC9" w14:textId="3ADC9B7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maxMemory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"4Gi"</w:t>
      </w:r>
    </w:p>
    <w:p w14:paraId="53A82A52" w14:textId="4EAE0B3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756C60C1" w14:textId="532B5BC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lastRenderedPageBreak/>
        <w:t xml:space="preserve">- name: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desa-uy</w:t>
      </w:r>
      <w:proofErr w:type="spellEnd"/>
    </w:p>
    <w:p w14:paraId="59C8CB91" w14:textId="6197D4CB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synchronizerEnabled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true</w:t>
      </w:r>
    </w:p>
    <w:p w14:paraId="07365278" w14:textId="70390FE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serviceAccountSecretRefs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4A06826F" w14:textId="242DF3A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synchronizer: "apigee-synchronizer"</w:t>
      </w:r>
    </w:p>
    <w:p w14:paraId="76C6C90B" w14:textId="2C52747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 "apigee-non-prod"</w:t>
      </w:r>
    </w:p>
    <w:p w14:paraId="431B9A57" w14:textId="0ED0DB8C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runtime:</w:t>
      </w:r>
    </w:p>
    <w:p w14:paraId="14FCD273" w14:textId="09DFDDC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</w:t>
      </w:r>
    </w:p>
    <w:p w14:paraId="42224D42" w14:textId="45AA7797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jvm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38FAC1C2" w14:textId="5C4404B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maxMemory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"4Gi"</w:t>
      </w:r>
    </w:p>
    <w:p w14:paraId="06E7EEB8" w14:textId="2352D213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0ABDC803" w14:textId="25FC9D2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- name: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desa-py</w:t>
      </w:r>
      <w:proofErr w:type="spellEnd"/>
    </w:p>
    <w:p w14:paraId="2DAED34A" w14:textId="150516D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synchronizerEnabled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true</w:t>
      </w:r>
    </w:p>
    <w:p w14:paraId="26EC7A34" w14:textId="0A12707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serviceAccountSecretRefs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5918D8D5" w14:textId="5F1F048F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synchronizer: "apigee-synchronizer"</w:t>
      </w:r>
    </w:p>
    <w:p w14:paraId="29434935" w14:textId="13D8EE4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 "apigee-non-prod"</w:t>
      </w:r>
    </w:p>
    <w:p w14:paraId="155C4A54" w14:textId="7CFFE5F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runtime:</w:t>
      </w:r>
    </w:p>
    <w:p w14:paraId="109C245A" w14:textId="3E91F34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</w:t>
      </w:r>
    </w:p>
    <w:p w14:paraId="512B4E23" w14:textId="3C27036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jvm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05616C76" w14:textId="525ABD7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maxMemory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"4Gi"</w:t>
      </w:r>
    </w:p>
    <w:p w14:paraId="058A92E2" w14:textId="2C434602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30319B6E" w14:textId="12471E93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- name: test-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ar</w:t>
      </w:r>
      <w:proofErr w:type="spellEnd"/>
    </w:p>
    <w:p w14:paraId="7A248EB1" w14:textId="6ABB1E6B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synchronizerEnabled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true</w:t>
      </w:r>
    </w:p>
    <w:p w14:paraId="6783244B" w14:textId="64E7CCE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serviceAccountSecretRefs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2D144529" w14:textId="3021331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synchronizer: "apigee-synchronizer"</w:t>
      </w:r>
    </w:p>
    <w:p w14:paraId="7DAE0FA8" w14:textId="35D6C5B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 "apigee-non-prod"</w:t>
      </w:r>
    </w:p>
    <w:p w14:paraId="199B911A" w14:textId="7DF8972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runtime:</w:t>
      </w:r>
    </w:p>
    <w:p w14:paraId="001A49AC" w14:textId="7FF8837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</w:t>
      </w:r>
    </w:p>
    <w:p w14:paraId="0B88F9F2" w14:textId="712A2B9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jvm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20E95DB5" w14:textId="585DA15C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maxMemory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"4Gi"</w:t>
      </w:r>
    </w:p>
    <w:p w14:paraId="33BCB1BA" w14:textId="2A125F8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68FAF403" w14:textId="6FAE269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- name: test-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uy</w:t>
      </w:r>
      <w:proofErr w:type="spellEnd"/>
    </w:p>
    <w:p w14:paraId="7E700B90" w14:textId="049F361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synchronizerEnabled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true</w:t>
      </w:r>
    </w:p>
    <w:p w14:paraId="2B788E32" w14:textId="3DD854CC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serviceAccountSecretRefs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4AF3E9CF" w14:textId="2EF9FC3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synchronizer: "apigee-synchronizer"</w:t>
      </w:r>
    </w:p>
    <w:p w14:paraId="0A5D7548" w14:textId="6AFBF3FC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 "apigee-non-prod"</w:t>
      </w:r>
    </w:p>
    <w:p w14:paraId="3E68FEC8" w14:textId="5120601F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runtime:</w:t>
      </w:r>
    </w:p>
    <w:p w14:paraId="5D031E43" w14:textId="742E3C92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</w:t>
      </w:r>
    </w:p>
    <w:p w14:paraId="5BACE7D9" w14:textId="72CBCBB5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jvm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1347652C" w14:textId="379F7B8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maxMemory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"4Gi"</w:t>
      </w:r>
    </w:p>
    <w:p w14:paraId="35010DB2" w14:textId="7FB1A32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04772ECC" w14:textId="7CD360D2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- name: test-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py</w:t>
      </w:r>
      <w:proofErr w:type="spellEnd"/>
    </w:p>
    <w:p w14:paraId="6B4B065F" w14:textId="6299240F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synchronizerEnabled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true</w:t>
      </w:r>
    </w:p>
    <w:p w14:paraId="3840688B" w14:textId="4F0AA55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serviceAccountSecretRefs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19F7640E" w14:textId="631BC66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synchronizer: "apigee-synchronizer"</w:t>
      </w:r>
    </w:p>
    <w:p w14:paraId="42C63278" w14:textId="5DBF8337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 "apigee-non-prod"</w:t>
      </w:r>
    </w:p>
    <w:p w14:paraId="488B0713" w14:textId="4067A9D5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runtime:</w:t>
      </w:r>
    </w:p>
    <w:p w14:paraId="189B49CF" w14:textId="3D4F850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runtime:</w:t>
      </w:r>
    </w:p>
    <w:p w14:paraId="186B3EE0" w14:textId="0EBDC69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jvm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6557E573" w14:textId="4C549379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maxMemory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"4Gi"</w:t>
      </w:r>
    </w:p>
    <w:p w14:paraId="780A50F4" w14:textId="7361B07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3ED09B39" w14:textId="63A162F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cassandra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63DFB9D7" w14:textId="2D4DC675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hostNetwork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false</w:t>
      </w:r>
    </w:p>
    <w:p w14:paraId="18E948AC" w14:textId="44C66CB2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replicaCount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3</w:t>
      </w:r>
    </w:p>
    <w:p w14:paraId="4895A09C" w14:textId="524E16E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storage:</w:t>
      </w:r>
    </w:p>
    <w:p w14:paraId="2F3F6E5E" w14:textId="34B62CF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storageClass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thin-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csi</w:t>
      </w:r>
      <w:proofErr w:type="spellEnd"/>
    </w:p>
    <w:p w14:paraId="2F79E2FE" w14:textId="6B6FD00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storageSize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250Gi</w:t>
      </w:r>
    </w:p>
    <w:p w14:paraId="7205F1C1" w14:textId="33BCEAE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nodeSelector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69185DE4" w14:textId="4C489479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node-role.kubernetes.io/apigee-data:</w:t>
      </w:r>
    </w:p>
    <w:p w14:paraId="66D6D981" w14:textId="0E3EDAA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schemaValidationEnabled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true</w:t>
      </w:r>
    </w:p>
    <w:p w14:paraId="5B63165C" w14:textId="7E62EFD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auth:</w:t>
      </w:r>
    </w:p>
    <w:p w14:paraId="035DA1DD" w14:textId="21C4EA0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ddl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3A1757FA" w14:textId="726F5BE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password: Tiloveapis123</w:t>
      </w:r>
    </w:p>
    <w:p w14:paraId="2C96F09B" w14:textId="54B33D6F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35993B88" w14:textId="4E47161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ingressGateways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528DA659" w14:textId="40EA77B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- name: apigee-ingress</w:t>
      </w:r>
    </w:p>
    <w:p w14:paraId="1F338B49" w14:textId="6A9C1C2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svcType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 xml:space="preserve">: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ClusterIP</w:t>
      </w:r>
      <w:proofErr w:type="spellEnd"/>
    </w:p>
    <w:p w14:paraId="17733907" w14:textId="7EC33E5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#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svcType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 xml:space="preserve">: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NodePort</w:t>
      </w:r>
      <w:proofErr w:type="spellEnd"/>
    </w:p>
    <w:p w14:paraId="3A5F7C4A" w14:textId="07578FD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replicaCountMin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2</w:t>
      </w:r>
    </w:p>
    <w:p w14:paraId="7C2FE5F1" w14:textId="70D66C3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replicaCountMax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10</w:t>
      </w:r>
    </w:p>
    <w:p w14:paraId="54953E31" w14:textId="3D2322C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7C7FD083" w14:textId="35DD0ECF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virtualhosts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4E6F3550" w14:textId="24E9B5B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- name: 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-test-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ar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-group</w:t>
      </w:r>
    </w:p>
    <w:p w14:paraId="1B5D247E" w14:textId="4592033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selector:</w:t>
      </w:r>
    </w:p>
    <w:p w14:paraId="5F4DB4DD" w14:textId="49D5CC5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app: apigee-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ingressgateway</w:t>
      </w:r>
      <w:proofErr w:type="spellEnd"/>
    </w:p>
    <w:p w14:paraId="432059E0" w14:textId="5BE78BAC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ingress_name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 xml:space="preserve">: </w:t>
      </w:r>
      <w:proofErr w:type="gramStart"/>
      <w:r w:rsidRPr="68396BE3">
        <w:rPr>
          <w:rFonts w:ascii="Consolas" w:eastAsia="Arial" w:hAnsi="Consolas" w:cs="Arial"/>
          <w:color w:val="00B050"/>
          <w:lang w:val="en-US"/>
        </w:rPr>
        <w:t>internal-chaining</w:t>
      </w:r>
      <w:proofErr w:type="gramEnd"/>
    </w:p>
    <w:p w14:paraId="4B24CD2D" w14:textId="2D138B47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tlsMode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SIMPLE</w:t>
      </w:r>
    </w:p>
    <w:p w14:paraId="5DE01947" w14:textId="1F0837C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sslCertPath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certs/apps-oseinfrait01-claro-amx.crt</w:t>
      </w:r>
    </w:p>
    <w:p w14:paraId="7936A224" w14:textId="0CC472F5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sslKeyPath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certs/apps-oseinfrait01-claro-amx.key</w:t>
      </w:r>
    </w:p>
    <w:p w14:paraId="3FF727C1" w14:textId="0DC8AA0B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#sslCertPath: certs/claro-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group.pem</w:t>
      </w:r>
      <w:proofErr w:type="spellEnd"/>
    </w:p>
    <w:p w14:paraId="07BCE784" w14:textId="0986CBA3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#sslKeyPath: certs/claro-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group.key</w:t>
      </w:r>
      <w:proofErr w:type="spellEnd"/>
    </w:p>
    <w:p w14:paraId="750A629B" w14:textId="7989FCB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hostAliases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2A75C23B" w14:textId="430BF66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- "apigee-desa-test-ar.apps.oseinfrait01.claro.amx"</w:t>
      </w:r>
    </w:p>
    <w:p w14:paraId="02A916E5" w14:textId="6D8CBAA3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- "apigee-desa-test.claro.com.ar"</w:t>
      </w:r>
    </w:p>
    <w:p w14:paraId="2BE01148" w14:textId="5B0274D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4E03B294" w14:textId="5FDF7B0F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- name: 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-test-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uy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-group</w:t>
      </w:r>
    </w:p>
    <w:p w14:paraId="7EE6A3D0" w14:textId="18DFAF0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selector:</w:t>
      </w:r>
    </w:p>
    <w:p w14:paraId="712770C6" w14:textId="00FBC9F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app: apigee-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ingressgateway</w:t>
      </w:r>
      <w:proofErr w:type="spellEnd"/>
    </w:p>
    <w:p w14:paraId="111E52D8" w14:textId="64AE94D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ingress_name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 xml:space="preserve">: </w:t>
      </w:r>
      <w:proofErr w:type="gramStart"/>
      <w:r w:rsidRPr="68396BE3">
        <w:rPr>
          <w:rFonts w:ascii="Consolas" w:eastAsia="Arial" w:hAnsi="Consolas" w:cs="Arial"/>
          <w:color w:val="00B050"/>
          <w:lang w:val="en-US"/>
        </w:rPr>
        <w:t>internal-chaining</w:t>
      </w:r>
      <w:proofErr w:type="gramEnd"/>
    </w:p>
    <w:p w14:paraId="535CE622" w14:textId="648D154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tlsMode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SIMPLE</w:t>
      </w:r>
    </w:p>
    <w:p w14:paraId="2DF59300" w14:textId="71110A3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sslCertPath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certs/apps-oseinfrait01-claro-amx.crt</w:t>
      </w:r>
    </w:p>
    <w:p w14:paraId="41152903" w14:textId="69B460B2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sslKeyPath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certs/apps-oseinfrait01-claro-amx.key</w:t>
      </w:r>
    </w:p>
    <w:p w14:paraId="63D332E7" w14:textId="0BF334E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#sslCertPath: certs/claro-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group.pem</w:t>
      </w:r>
      <w:proofErr w:type="spellEnd"/>
    </w:p>
    <w:p w14:paraId="3854A774" w14:textId="4896BFD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#sslKeyPath: certs/claro-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group.key</w:t>
      </w:r>
      <w:proofErr w:type="spellEnd"/>
    </w:p>
    <w:p w14:paraId="22A8D752" w14:textId="4184858B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hostAliases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425937E2" w14:textId="7F9553D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- "apigee-desa-test-uy.apps.oseinfrait01.claro.amx"</w:t>
      </w:r>
    </w:p>
    <w:p w14:paraId="73C1C3CC" w14:textId="77B1BE6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- "apigee-desa-test.claro.com.uy"</w:t>
      </w:r>
    </w:p>
    <w:p w14:paraId="6B815C1F" w14:textId="1F677BE3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5CB80A92" w14:textId="731DA88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- name: 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-test-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py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-group</w:t>
      </w:r>
    </w:p>
    <w:p w14:paraId="1B7A5FE1" w14:textId="356A7283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selector:</w:t>
      </w:r>
    </w:p>
    <w:p w14:paraId="40BCF03D" w14:textId="02C77EE3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app: apigee-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ingressgateway</w:t>
      </w:r>
      <w:proofErr w:type="spellEnd"/>
    </w:p>
    <w:p w14:paraId="2B592229" w14:textId="0E78996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ingress_name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 xml:space="preserve">: </w:t>
      </w:r>
      <w:proofErr w:type="gramStart"/>
      <w:r w:rsidRPr="68396BE3">
        <w:rPr>
          <w:rFonts w:ascii="Consolas" w:eastAsia="Arial" w:hAnsi="Consolas" w:cs="Arial"/>
          <w:color w:val="00B050"/>
          <w:lang w:val="en-US"/>
        </w:rPr>
        <w:t>internal-chaining</w:t>
      </w:r>
      <w:proofErr w:type="gramEnd"/>
    </w:p>
    <w:p w14:paraId="15805C1C" w14:textId="7A8D05A2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tlsMode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SIMPLE</w:t>
      </w:r>
    </w:p>
    <w:p w14:paraId="785A5025" w14:textId="18069FF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sslCertPath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certs/apps-oseinfrait01-claro-amx.crt</w:t>
      </w:r>
    </w:p>
    <w:p w14:paraId="3BC1A190" w14:textId="6BC5B289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sslKeyPath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certs/apps-oseinfrait01-claro-amx.key</w:t>
      </w:r>
    </w:p>
    <w:p w14:paraId="0E5FF08D" w14:textId="61EFE4D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#sslCertPath: certs/claro-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group.pem</w:t>
      </w:r>
      <w:proofErr w:type="spellEnd"/>
    </w:p>
    <w:p w14:paraId="119BFF88" w14:textId="2D2BBC07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#sslKeyPath: certs/claro-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desa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-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group.key</w:t>
      </w:r>
      <w:proofErr w:type="spellEnd"/>
    </w:p>
    <w:p w14:paraId="28A6C1A0" w14:textId="176BE72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hostAliases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205ED9F7" w14:textId="75C1BCB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- "apigee-desa-test-py.apps.oseinfrait01.claro.amx"</w:t>
      </w:r>
    </w:p>
    <w:p w14:paraId="71DC8D1A" w14:textId="3C108E66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- "apigee-desa-test.claro.com.py"</w:t>
      </w:r>
    </w:p>
    <w:p w14:paraId="351E1D60" w14:textId="61C50DA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5F59BA53" w14:textId="71055C9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</w:rPr>
      </w:pPr>
      <w:r w:rsidRPr="68396BE3">
        <w:rPr>
          <w:rFonts w:ascii="Consolas" w:eastAsia="Arial" w:hAnsi="Consolas" w:cs="Arial"/>
          <w:color w:val="00B050"/>
        </w:rPr>
        <w:t># Mapeo de componentes globales usando el nombre real en GCP (apigee-non-</w:t>
      </w:r>
      <w:proofErr w:type="spellStart"/>
      <w:r w:rsidRPr="68396BE3">
        <w:rPr>
          <w:rFonts w:ascii="Consolas" w:eastAsia="Arial" w:hAnsi="Consolas" w:cs="Arial"/>
          <w:color w:val="00B050"/>
        </w:rPr>
        <w:t>prod</w:t>
      </w:r>
      <w:proofErr w:type="spellEnd"/>
      <w:r w:rsidRPr="68396BE3">
        <w:rPr>
          <w:rFonts w:ascii="Consolas" w:eastAsia="Arial" w:hAnsi="Consolas" w:cs="Arial"/>
          <w:color w:val="00B050"/>
        </w:rPr>
        <w:t>)</w:t>
      </w:r>
    </w:p>
    <w:p w14:paraId="104DE2D0" w14:textId="6115B21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guardrails:</w:t>
      </w:r>
    </w:p>
    <w:p w14:paraId="1703052E" w14:textId="22C101B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serviceAccountRef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"apigee-non-prod"</w:t>
      </w:r>
    </w:p>
    <w:p w14:paraId="69EA715A" w14:textId="50C22D9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mart:</w:t>
      </w:r>
    </w:p>
    <w:p w14:paraId="620B7A03" w14:textId="0F196215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serviceAccountRef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"apigee-non-prod"</w:t>
      </w:r>
    </w:p>
    <w:p w14:paraId="6D54A9A4" w14:textId="6C1046E7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connectAgent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63FCEFA3" w14:textId="6ACE9D1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serviceAccountRef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"apigee-non-prod"</w:t>
      </w:r>
    </w:p>
    <w:p w14:paraId="7982322D" w14:textId="129BD5C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gramStart"/>
      <w:r w:rsidRPr="68396BE3">
        <w:rPr>
          <w:rFonts w:ascii="Consolas" w:eastAsia="Arial" w:hAnsi="Consolas" w:cs="Arial"/>
          <w:color w:val="00B050"/>
          <w:lang w:val="en-US"/>
        </w:rPr>
        <w:t>logger</w:t>
      </w:r>
      <w:proofErr w:type="gram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12CBF31E" w14:textId="009A00AE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enabled: true</w:t>
      </w:r>
    </w:p>
    <w:p w14:paraId="353A88A9" w14:textId="0890A1B5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serviceAccountRef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"apigee-non-prod"</w:t>
      </w:r>
    </w:p>
    <w:p w14:paraId="21998F2B" w14:textId="21074061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metrics:</w:t>
      </w:r>
    </w:p>
    <w:p w14:paraId="1B161AF2" w14:textId="03EDC50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serviceAccountRef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"apigee-non-prod"</w:t>
      </w:r>
    </w:p>
    <w:p w14:paraId="3A1483D7" w14:textId="333EFB0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watcher:</w:t>
      </w:r>
    </w:p>
    <w:p w14:paraId="4012A559" w14:textId="24DA62DC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serviceAccountRef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"apigee-non-prod"</w:t>
      </w:r>
    </w:p>
    <w:p w14:paraId="265E23CC" w14:textId="77AAD52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lastRenderedPageBreak/>
        <w:t>mintTaskScheduler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04900222" w14:textId="64C0098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serviceAccountRef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"apigee-non-prod"</w:t>
      </w:r>
    </w:p>
    <w:p w14:paraId="23AE8E99" w14:textId="1057B0A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7AA1388E" w14:textId="62475E78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>runtime:</w:t>
      </w:r>
    </w:p>
    <w:p w14:paraId="1603898A" w14:textId="2AD68CF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image:</w:t>
      </w:r>
    </w:p>
    <w:p w14:paraId="20C0209E" w14:textId="03C4EFB4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url: "gcr.io/apigee-release/hybrid/apigee-runtime"</w:t>
      </w:r>
    </w:p>
    <w:p w14:paraId="05B00AB2" w14:textId="527D7E8A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tag: "1.16.0"</w:t>
      </w:r>
    </w:p>
    <w:p w14:paraId="4D96F21B" w14:textId="28E22459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cwcAppend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</w:t>
      </w:r>
    </w:p>
    <w:p w14:paraId="32D2CC6D" w14:textId="0F9AE370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</w:t>
      </w:r>
      <w:proofErr w:type="spellStart"/>
      <w:r w:rsidRPr="68396BE3">
        <w:rPr>
          <w:rFonts w:ascii="Consolas" w:eastAsia="Arial" w:hAnsi="Consolas" w:cs="Arial"/>
          <w:color w:val="00B050"/>
          <w:lang w:val="en-US"/>
        </w:rPr>
        <w:t>bin_setenv_max_mem</w:t>
      </w:r>
      <w:proofErr w:type="spellEnd"/>
      <w:r w:rsidRPr="68396BE3">
        <w:rPr>
          <w:rFonts w:ascii="Consolas" w:eastAsia="Arial" w:hAnsi="Consolas" w:cs="Arial"/>
          <w:color w:val="00B050"/>
          <w:lang w:val="en-US"/>
        </w:rPr>
        <w:t>: 4096M</w:t>
      </w:r>
    </w:p>
    <w:p w14:paraId="5BF94A89" w14:textId="19741D63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resources:</w:t>
      </w:r>
    </w:p>
    <w:p w14:paraId="05AD5AEA" w14:textId="524142CD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requests:</w:t>
      </w:r>
    </w:p>
    <w:p w14:paraId="6685811F" w14:textId="6719C19C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  memory: 4096M</w:t>
      </w:r>
    </w:p>
    <w:p w14:paraId="2AB7725B" w14:textId="6E5426BB" w:rsidR="008F415C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68396BE3">
        <w:rPr>
          <w:rFonts w:ascii="Consolas" w:eastAsia="Arial" w:hAnsi="Consolas" w:cs="Arial"/>
          <w:color w:val="00B050"/>
          <w:lang w:val="en-US"/>
        </w:rPr>
        <w:t xml:space="preserve">    limits:</w:t>
      </w:r>
    </w:p>
    <w:p w14:paraId="15AC6EF6" w14:textId="5AAADCB5" w:rsidR="00412FA8" w:rsidRPr="00906657" w:rsidRDefault="008F415C" w:rsidP="008F415C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906657">
        <w:rPr>
          <w:rFonts w:ascii="Consolas" w:eastAsia="Arial" w:hAnsi="Consolas" w:cs="Arial"/>
          <w:color w:val="00B050"/>
          <w:lang w:val="en-US"/>
        </w:rPr>
        <w:t xml:space="preserve">      </w:t>
      </w:r>
      <w:proofErr w:type="spellStart"/>
      <w:r w:rsidRPr="00906657">
        <w:rPr>
          <w:rFonts w:ascii="Consolas" w:eastAsia="Arial" w:hAnsi="Consolas" w:cs="Arial"/>
          <w:color w:val="00B050"/>
        </w:rPr>
        <w:t>memory</w:t>
      </w:r>
      <w:proofErr w:type="spellEnd"/>
      <w:r w:rsidRPr="00906657">
        <w:rPr>
          <w:rFonts w:ascii="Consolas" w:eastAsia="Arial" w:hAnsi="Consolas" w:cs="Arial"/>
          <w:color w:val="00B050"/>
        </w:rPr>
        <w:t>: 6092M</w:t>
      </w:r>
    </w:p>
    <w:p w14:paraId="393062BE" w14:textId="01CC58F5" w:rsidR="00D1069F" w:rsidRDefault="00D1069F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01DF8F65" w14:textId="67515176" w:rsidR="00D1069F" w:rsidRDefault="00D1069F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28BE5D07" w14:textId="1096A108" w:rsidR="00487E5E" w:rsidRPr="00487E5E" w:rsidRDefault="00487E5E" w:rsidP="00487E5E">
      <w:pPr>
        <w:pStyle w:val="Ttulo3"/>
        <w:rPr>
          <w:rFonts w:eastAsia="Arial"/>
          <w:sz w:val="28"/>
          <w:szCs w:val="24"/>
        </w:rPr>
      </w:pPr>
      <w:bookmarkStart w:id="31" w:name="_Toc235714281"/>
      <w:r w:rsidRPr="00487E5E">
        <w:rPr>
          <w:rFonts w:eastAsia="Arial"/>
          <w:sz w:val="28"/>
          <w:szCs w:val="24"/>
        </w:rPr>
        <w:t>Permitir acceso al plano de control</w:t>
      </w:r>
      <w:bookmarkEnd w:id="31"/>
    </w:p>
    <w:p w14:paraId="65BD6A33" w14:textId="77777777" w:rsidR="00487E5E" w:rsidRPr="00487E5E" w:rsidRDefault="00487E5E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C1647BF" w14:textId="349F9B6F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 </w:t>
      </w:r>
      <w:r w:rsidRPr="002108E7">
        <w:rPr>
          <w:rFonts w:eastAsia="Arial" w:cs="Arial"/>
          <w:sz w:val="24"/>
          <w:szCs w:val="24"/>
        </w:rPr>
        <w:t>Habilitar acceso al control plane</w:t>
      </w:r>
    </w:p>
    <w:p w14:paraId="1DCB250F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5596C8B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22A5DDE6" w14:textId="35A8A2AF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1 )</w:t>
      </w:r>
      <w:r w:rsidR="000A2A80">
        <w:rPr>
          <w:rFonts w:eastAsia="Arial" w:cs="Arial"/>
          <w:sz w:val="24"/>
          <w:szCs w:val="24"/>
        </w:rPr>
        <w:t xml:space="preserve"> </w:t>
      </w:r>
      <w:r w:rsidRPr="002108E7">
        <w:rPr>
          <w:rFonts w:eastAsia="Arial" w:cs="Arial"/>
          <w:sz w:val="24"/>
          <w:szCs w:val="24"/>
        </w:rPr>
        <w:t>Obtener token de autorización</w:t>
      </w:r>
    </w:p>
    <w:p w14:paraId="503E8C62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0A9C5E8D" w14:textId="19343FFC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>gcloud projects get-</w:t>
      </w:r>
      <w:proofErr w:type="spellStart"/>
      <w:r w:rsidRPr="002108E7">
        <w:rPr>
          <w:rFonts w:ascii="Consolas" w:eastAsia="Arial" w:hAnsi="Consolas" w:cs="Arial"/>
          <w:lang w:val="en-US"/>
        </w:rPr>
        <w:t>iam</w:t>
      </w:r>
      <w:proofErr w:type="spellEnd"/>
      <w:r w:rsidRPr="002108E7">
        <w:rPr>
          <w:rFonts w:ascii="Consolas" w:eastAsia="Arial" w:hAnsi="Consolas" w:cs="Arial"/>
          <w:lang w:val="en-US"/>
        </w:rPr>
        <w:t xml:space="preserve">-policy </w:t>
      </w:r>
      <w:proofErr w:type="spellStart"/>
      <w:r w:rsidRPr="002108E7">
        <w:rPr>
          <w:rFonts w:ascii="Consolas" w:eastAsia="Arial" w:hAnsi="Consolas" w:cs="Arial"/>
          <w:lang w:val="en-US"/>
        </w:rPr>
        <w:t>claup</w:t>
      </w:r>
      <w:proofErr w:type="spellEnd"/>
      <w:r w:rsidRPr="002108E7">
        <w:rPr>
          <w:rFonts w:ascii="Consolas" w:eastAsia="Arial" w:hAnsi="Consolas" w:cs="Arial"/>
          <w:lang w:val="en-US"/>
        </w:rPr>
        <w:t>-apigee-hybrid-</w:t>
      </w:r>
      <w:proofErr w:type="spellStart"/>
      <w:r w:rsidRPr="002108E7">
        <w:rPr>
          <w:rFonts w:ascii="Consolas" w:eastAsia="Arial" w:hAnsi="Consolas" w:cs="Arial"/>
          <w:lang w:val="en-US"/>
        </w:rPr>
        <w:t>desa</w:t>
      </w:r>
      <w:proofErr w:type="spellEnd"/>
      <w:r w:rsidRPr="002108E7">
        <w:rPr>
          <w:rFonts w:ascii="Consolas" w:eastAsia="Arial" w:hAnsi="Consolas" w:cs="Arial"/>
          <w:lang w:val="en-US"/>
        </w:rPr>
        <w:t xml:space="preserve"> \</w:t>
      </w:r>
    </w:p>
    <w:p w14:paraId="2BE3FD9F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--flatten="bindings[].members" \</w:t>
      </w:r>
    </w:p>
    <w:p w14:paraId="648591A7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--format='table(</w:t>
      </w:r>
      <w:proofErr w:type="spellStart"/>
      <w:r w:rsidRPr="002108E7">
        <w:rPr>
          <w:rFonts w:ascii="Consolas" w:eastAsia="Arial" w:hAnsi="Consolas" w:cs="Arial"/>
          <w:lang w:val="en-US"/>
        </w:rPr>
        <w:t>bindings.role</w:t>
      </w:r>
      <w:proofErr w:type="spellEnd"/>
      <w:r w:rsidRPr="002108E7">
        <w:rPr>
          <w:rFonts w:ascii="Consolas" w:eastAsia="Arial" w:hAnsi="Consolas" w:cs="Arial"/>
          <w:lang w:val="en-US"/>
        </w:rPr>
        <w:t>)' \</w:t>
      </w:r>
    </w:p>
    <w:p w14:paraId="7331AC26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--filter="bindings.jose.bisconti@claro.com.ar"</w:t>
      </w:r>
    </w:p>
    <w:p w14:paraId="53A63101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29B2CF4D" w14:textId="5941B695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>gcloud projects get-</w:t>
      </w:r>
      <w:proofErr w:type="spellStart"/>
      <w:r w:rsidRPr="002108E7">
        <w:rPr>
          <w:rFonts w:ascii="Consolas" w:eastAsia="Arial" w:hAnsi="Consolas" w:cs="Arial"/>
          <w:lang w:val="en-US"/>
        </w:rPr>
        <w:t>iam</w:t>
      </w:r>
      <w:proofErr w:type="spellEnd"/>
      <w:r w:rsidRPr="002108E7">
        <w:rPr>
          <w:rFonts w:ascii="Consolas" w:eastAsia="Arial" w:hAnsi="Consolas" w:cs="Arial"/>
          <w:lang w:val="en-US"/>
        </w:rPr>
        <w:t xml:space="preserve">-policy </w:t>
      </w:r>
      <w:proofErr w:type="spellStart"/>
      <w:r w:rsidRPr="002108E7">
        <w:rPr>
          <w:rFonts w:ascii="Consolas" w:eastAsia="Arial" w:hAnsi="Consolas" w:cs="Arial"/>
          <w:lang w:val="en-US"/>
        </w:rPr>
        <w:t>claup</w:t>
      </w:r>
      <w:proofErr w:type="spellEnd"/>
      <w:r w:rsidRPr="002108E7">
        <w:rPr>
          <w:rFonts w:ascii="Consolas" w:eastAsia="Arial" w:hAnsi="Consolas" w:cs="Arial"/>
          <w:lang w:val="en-US"/>
        </w:rPr>
        <w:t>-apigee-hybrid-</w:t>
      </w:r>
      <w:proofErr w:type="spellStart"/>
      <w:r w:rsidRPr="002108E7">
        <w:rPr>
          <w:rFonts w:ascii="Consolas" w:eastAsia="Arial" w:hAnsi="Consolas" w:cs="Arial"/>
          <w:lang w:val="en-US"/>
        </w:rPr>
        <w:t>desa</w:t>
      </w:r>
      <w:proofErr w:type="spellEnd"/>
      <w:r w:rsidRPr="002108E7">
        <w:rPr>
          <w:rFonts w:ascii="Consolas" w:eastAsia="Arial" w:hAnsi="Consolas" w:cs="Arial"/>
          <w:lang w:val="en-US"/>
        </w:rPr>
        <w:t xml:space="preserve"> \</w:t>
      </w:r>
    </w:p>
    <w:p w14:paraId="4BC791F1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--flatten="bindings[].members" \</w:t>
      </w:r>
    </w:p>
    <w:p w14:paraId="4236A3A4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--format='table(</w:t>
      </w:r>
      <w:proofErr w:type="spellStart"/>
      <w:r w:rsidRPr="002108E7">
        <w:rPr>
          <w:rFonts w:ascii="Consolas" w:eastAsia="Arial" w:hAnsi="Consolas" w:cs="Arial"/>
          <w:lang w:val="en-US"/>
        </w:rPr>
        <w:t>bindings.role</w:t>
      </w:r>
      <w:proofErr w:type="spellEnd"/>
      <w:r w:rsidRPr="002108E7">
        <w:rPr>
          <w:rFonts w:ascii="Consolas" w:eastAsia="Arial" w:hAnsi="Consolas" w:cs="Arial"/>
          <w:lang w:val="en-US"/>
        </w:rPr>
        <w:t>)' \</w:t>
      </w:r>
    </w:p>
    <w:p w14:paraId="4530A34B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--filter="bindings.ignacio.bellucchi@claro.com.ar"</w:t>
      </w:r>
    </w:p>
    <w:p w14:paraId="75F5507B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5F1D6F86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074C56CD" w14:textId="11835BEF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>gcloud projects get-</w:t>
      </w:r>
      <w:proofErr w:type="spellStart"/>
      <w:r w:rsidRPr="002108E7">
        <w:rPr>
          <w:rFonts w:ascii="Consolas" w:eastAsia="Arial" w:hAnsi="Consolas" w:cs="Arial"/>
          <w:lang w:val="en-US"/>
        </w:rPr>
        <w:t>iam</w:t>
      </w:r>
      <w:proofErr w:type="spellEnd"/>
      <w:r w:rsidRPr="002108E7">
        <w:rPr>
          <w:rFonts w:ascii="Consolas" w:eastAsia="Arial" w:hAnsi="Consolas" w:cs="Arial"/>
          <w:lang w:val="en-US"/>
        </w:rPr>
        <w:t xml:space="preserve">-policy </w:t>
      </w:r>
      <w:proofErr w:type="spellStart"/>
      <w:r w:rsidRPr="002108E7">
        <w:rPr>
          <w:rFonts w:ascii="Consolas" w:eastAsia="Arial" w:hAnsi="Consolas" w:cs="Arial"/>
          <w:lang w:val="en-US"/>
        </w:rPr>
        <w:t>claup</w:t>
      </w:r>
      <w:proofErr w:type="spellEnd"/>
      <w:r w:rsidRPr="002108E7">
        <w:rPr>
          <w:rFonts w:ascii="Consolas" w:eastAsia="Arial" w:hAnsi="Consolas" w:cs="Arial"/>
          <w:lang w:val="en-US"/>
        </w:rPr>
        <w:t>-apigee-hybrid-</w:t>
      </w:r>
      <w:proofErr w:type="spellStart"/>
      <w:r w:rsidRPr="002108E7">
        <w:rPr>
          <w:rFonts w:ascii="Consolas" w:eastAsia="Arial" w:hAnsi="Consolas" w:cs="Arial"/>
          <w:lang w:val="en-US"/>
        </w:rPr>
        <w:t>desa</w:t>
      </w:r>
      <w:proofErr w:type="spellEnd"/>
      <w:r w:rsidRPr="002108E7">
        <w:rPr>
          <w:rFonts w:ascii="Consolas" w:eastAsia="Arial" w:hAnsi="Consolas" w:cs="Arial"/>
          <w:lang w:val="en-US"/>
        </w:rPr>
        <w:t xml:space="preserve"> \</w:t>
      </w:r>
    </w:p>
    <w:p w14:paraId="16AAB843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--flatten="bindings[].members" \</w:t>
      </w:r>
    </w:p>
    <w:p w14:paraId="2E6BA840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--format='table(</w:t>
      </w:r>
      <w:proofErr w:type="spellStart"/>
      <w:r w:rsidRPr="002108E7">
        <w:rPr>
          <w:rFonts w:ascii="Consolas" w:eastAsia="Arial" w:hAnsi="Consolas" w:cs="Arial"/>
          <w:lang w:val="en-US"/>
        </w:rPr>
        <w:t>bindings.role</w:t>
      </w:r>
      <w:proofErr w:type="spellEnd"/>
      <w:r w:rsidRPr="002108E7">
        <w:rPr>
          <w:rFonts w:ascii="Consolas" w:eastAsia="Arial" w:hAnsi="Consolas" w:cs="Arial"/>
          <w:lang w:val="en-US"/>
        </w:rPr>
        <w:t>)' \</w:t>
      </w:r>
    </w:p>
    <w:p w14:paraId="732264C8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2108E7">
        <w:rPr>
          <w:rFonts w:ascii="Consolas" w:eastAsia="Arial" w:hAnsi="Consolas" w:cs="Arial"/>
          <w:lang w:val="en-US"/>
        </w:rPr>
        <w:t xml:space="preserve">  --filter="bindings.emmanuel.quiroga@claro.com.ar"</w:t>
      </w:r>
    </w:p>
    <w:p w14:paraId="09813C14" w14:textId="77777777" w:rsidR="002108E7" w:rsidRPr="002108E7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3DEA82A3" w14:textId="5489ED3E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68A289F8" w14:textId="44EF915E" w:rsidR="002108E7" w:rsidRPr="002108E7" w:rsidRDefault="000A2A80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2)  </w:t>
      </w:r>
      <w:r w:rsidR="002108E7">
        <w:rPr>
          <w:rFonts w:eastAsia="Arial" w:cs="Arial"/>
          <w:sz w:val="24"/>
          <w:szCs w:val="24"/>
        </w:rPr>
        <w:t>A</w:t>
      </w:r>
      <w:r>
        <w:rPr>
          <w:rFonts w:eastAsia="Arial" w:cs="Arial"/>
          <w:sz w:val="24"/>
          <w:szCs w:val="24"/>
        </w:rPr>
        <w:t>s</w:t>
      </w:r>
      <w:r w:rsidR="002108E7">
        <w:rPr>
          <w:rFonts w:eastAsia="Arial" w:cs="Arial"/>
          <w:sz w:val="24"/>
          <w:szCs w:val="24"/>
        </w:rPr>
        <w:t xml:space="preserve">ignar </w:t>
      </w:r>
      <w:r w:rsidR="002108E7" w:rsidRPr="002108E7">
        <w:rPr>
          <w:rFonts w:eastAsia="Arial" w:cs="Arial"/>
          <w:sz w:val="24"/>
          <w:szCs w:val="24"/>
        </w:rPr>
        <w:t xml:space="preserve"> Rol Administrador de organización de Apigee</w:t>
      </w:r>
    </w:p>
    <w:p w14:paraId="3E93D85E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48E06FDB" w14:textId="4E5FA59E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A2A80">
        <w:rPr>
          <w:rFonts w:ascii="Consolas" w:eastAsia="Arial" w:hAnsi="Consolas" w:cs="Arial"/>
          <w:lang w:val="en-US"/>
        </w:rPr>
        <w:t>gcloud projects add-</w:t>
      </w:r>
      <w:proofErr w:type="spellStart"/>
      <w:r w:rsidRPr="000A2A80">
        <w:rPr>
          <w:rFonts w:ascii="Consolas" w:eastAsia="Arial" w:hAnsi="Consolas" w:cs="Arial"/>
          <w:lang w:val="en-US"/>
        </w:rPr>
        <w:t>iam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-policy-binding </w:t>
      </w:r>
      <w:proofErr w:type="spellStart"/>
      <w:r w:rsidRPr="000A2A80">
        <w:rPr>
          <w:rFonts w:ascii="Consolas" w:eastAsia="Arial" w:hAnsi="Consolas" w:cs="Arial"/>
          <w:lang w:val="en-US"/>
        </w:rPr>
        <w:t>claup</w:t>
      </w:r>
      <w:proofErr w:type="spellEnd"/>
      <w:r w:rsidRPr="000A2A80">
        <w:rPr>
          <w:rFonts w:ascii="Consolas" w:eastAsia="Arial" w:hAnsi="Consolas" w:cs="Arial"/>
          <w:lang w:val="en-US"/>
        </w:rPr>
        <w:t>-apigee-hybrid-</w:t>
      </w:r>
      <w:proofErr w:type="spellStart"/>
      <w:r w:rsidRPr="000A2A80">
        <w:rPr>
          <w:rFonts w:ascii="Consolas" w:eastAsia="Arial" w:hAnsi="Consolas" w:cs="Arial"/>
          <w:lang w:val="en-US"/>
        </w:rPr>
        <w:t>desa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 \</w:t>
      </w:r>
    </w:p>
    <w:p w14:paraId="652FF900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A2A80">
        <w:rPr>
          <w:rFonts w:ascii="Consolas" w:eastAsia="Arial" w:hAnsi="Consolas" w:cs="Arial"/>
          <w:lang w:val="en-US"/>
        </w:rPr>
        <w:t xml:space="preserve">  --member </w:t>
      </w:r>
      <w:proofErr w:type="spellStart"/>
      <w:r w:rsidRPr="000A2A80">
        <w:rPr>
          <w:rFonts w:ascii="Consolas" w:eastAsia="Arial" w:hAnsi="Consolas" w:cs="Arial"/>
          <w:lang w:val="en-US"/>
        </w:rPr>
        <w:t>user:jose.bisconti@claro.com.ar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 \</w:t>
      </w:r>
    </w:p>
    <w:p w14:paraId="7C706A09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A2A80">
        <w:rPr>
          <w:rFonts w:ascii="Consolas" w:eastAsia="Arial" w:hAnsi="Consolas" w:cs="Arial"/>
          <w:lang w:val="en-US"/>
        </w:rPr>
        <w:t xml:space="preserve">  --role roles/</w:t>
      </w:r>
      <w:proofErr w:type="spellStart"/>
      <w:r w:rsidRPr="000A2A80">
        <w:rPr>
          <w:rFonts w:ascii="Consolas" w:eastAsia="Arial" w:hAnsi="Consolas" w:cs="Arial"/>
          <w:lang w:val="en-US"/>
        </w:rPr>
        <w:t>apigee.admin</w:t>
      </w:r>
      <w:proofErr w:type="spellEnd"/>
    </w:p>
    <w:p w14:paraId="7FA0D0D4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57785511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3E645759" w14:textId="26F4EF50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A2A80">
        <w:rPr>
          <w:rFonts w:ascii="Consolas" w:eastAsia="Arial" w:hAnsi="Consolas" w:cs="Arial"/>
          <w:lang w:val="en-US"/>
        </w:rPr>
        <w:t>gcloud projects add-</w:t>
      </w:r>
      <w:proofErr w:type="spellStart"/>
      <w:r w:rsidRPr="000A2A80">
        <w:rPr>
          <w:rFonts w:ascii="Consolas" w:eastAsia="Arial" w:hAnsi="Consolas" w:cs="Arial"/>
          <w:lang w:val="en-US"/>
        </w:rPr>
        <w:t>iam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-policy-binding </w:t>
      </w:r>
      <w:proofErr w:type="spellStart"/>
      <w:r w:rsidRPr="000A2A80">
        <w:rPr>
          <w:rFonts w:ascii="Consolas" w:eastAsia="Arial" w:hAnsi="Consolas" w:cs="Arial"/>
          <w:lang w:val="en-US"/>
        </w:rPr>
        <w:t>claup</w:t>
      </w:r>
      <w:proofErr w:type="spellEnd"/>
      <w:r w:rsidRPr="000A2A80">
        <w:rPr>
          <w:rFonts w:ascii="Consolas" w:eastAsia="Arial" w:hAnsi="Consolas" w:cs="Arial"/>
          <w:lang w:val="en-US"/>
        </w:rPr>
        <w:t>-apigee-hybrid-</w:t>
      </w:r>
      <w:proofErr w:type="spellStart"/>
      <w:r w:rsidRPr="000A2A80">
        <w:rPr>
          <w:rFonts w:ascii="Consolas" w:eastAsia="Arial" w:hAnsi="Consolas" w:cs="Arial"/>
          <w:lang w:val="en-US"/>
        </w:rPr>
        <w:t>desa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 \</w:t>
      </w:r>
    </w:p>
    <w:p w14:paraId="2A77D9EF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A2A80">
        <w:rPr>
          <w:rFonts w:ascii="Consolas" w:eastAsia="Arial" w:hAnsi="Consolas" w:cs="Arial"/>
          <w:lang w:val="en-US"/>
        </w:rPr>
        <w:t xml:space="preserve">  --member </w:t>
      </w:r>
      <w:proofErr w:type="spellStart"/>
      <w:r w:rsidRPr="000A2A80">
        <w:rPr>
          <w:rFonts w:ascii="Consolas" w:eastAsia="Arial" w:hAnsi="Consolas" w:cs="Arial"/>
          <w:lang w:val="en-US"/>
        </w:rPr>
        <w:t>user:ignacio.bellucchi@claro.com.ar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 \</w:t>
      </w:r>
    </w:p>
    <w:p w14:paraId="52F06F2E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A2A80">
        <w:rPr>
          <w:rFonts w:ascii="Consolas" w:eastAsia="Arial" w:hAnsi="Consolas" w:cs="Arial"/>
          <w:lang w:val="en-US"/>
        </w:rPr>
        <w:t xml:space="preserve">  --role roles/</w:t>
      </w:r>
      <w:proofErr w:type="spellStart"/>
      <w:r w:rsidRPr="000A2A80">
        <w:rPr>
          <w:rFonts w:ascii="Consolas" w:eastAsia="Arial" w:hAnsi="Consolas" w:cs="Arial"/>
          <w:lang w:val="en-US"/>
        </w:rPr>
        <w:t>apigee.admin</w:t>
      </w:r>
      <w:proofErr w:type="spellEnd"/>
    </w:p>
    <w:p w14:paraId="6CE60AE1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503C4B67" w14:textId="5CA52CA5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A2A80">
        <w:rPr>
          <w:rFonts w:ascii="Consolas" w:eastAsia="Arial" w:hAnsi="Consolas" w:cs="Arial"/>
          <w:lang w:val="en-US"/>
        </w:rPr>
        <w:t>gcloud projects add-</w:t>
      </w:r>
      <w:proofErr w:type="spellStart"/>
      <w:r w:rsidRPr="000A2A80">
        <w:rPr>
          <w:rFonts w:ascii="Consolas" w:eastAsia="Arial" w:hAnsi="Consolas" w:cs="Arial"/>
          <w:lang w:val="en-US"/>
        </w:rPr>
        <w:t>iam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-policy-binding </w:t>
      </w:r>
      <w:proofErr w:type="spellStart"/>
      <w:r w:rsidRPr="000A2A80">
        <w:rPr>
          <w:rFonts w:ascii="Consolas" w:eastAsia="Arial" w:hAnsi="Consolas" w:cs="Arial"/>
          <w:lang w:val="en-US"/>
        </w:rPr>
        <w:t>claup</w:t>
      </w:r>
      <w:proofErr w:type="spellEnd"/>
      <w:r w:rsidRPr="000A2A80">
        <w:rPr>
          <w:rFonts w:ascii="Consolas" w:eastAsia="Arial" w:hAnsi="Consolas" w:cs="Arial"/>
          <w:lang w:val="en-US"/>
        </w:rPr>
        <w:t>-apigee-hybrid-</w:t>
      </w:r>
      <w:proofErr w:type="spellStart"/>
      <w:r w:rsidRPr="000A2A80">
        <w:rPr>
          <w:rFonts w:ascii="Consolas" w:eastAsia="Arial" w:hAnsi="Consolas" w:cs="Arial"/>
          <w:lang w:val="en-US"/>
        </w:rPr>
        <w:t>desa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 \</w:t>
      </w:r>
    </w:p>
    <w:p w14:paraId="34259D63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A2A80">
        <w:rPr>
          <w:rFonts w:ascii="Consolas" w:eastAsia="Arial" w:hAnsi="Consolas" w:cs="Arial"/>
          <w:lang w:val="en-US"/>
        </w:rPr>
        <w:t xml:space="preserve">  --member </w:t>
      </w:r>
      <w:proofErr w:type="spellStart"/>
      <w:r w:rsidRPr="000A2A80">
        <w:rPr>
          <w:rFonts w:ascii="Consolas" w:eastAsia="Arial" w:hAnsi="Consolas" w:cs="Arial"/>
          <w:lang w:val="en-US"/>
        </w:rPr>
        <w:t>user:emmanuel.quiroga@claro.com.ar</w:t>
      </w:r>
      <w:proofErr w:type="spellEnd"/>
      <w:r w:rsidRPr="000A2A80">
        <w:rPr>
          <w:rFonts w:ascii="Consolas" w:eastAsia="Arial" w:hAnsi="Consolas" w:cs="Arial"/>
          <w:lang w:val="en-US"/>
        </w:rPr>
        <w:t xml:space="preserve"> \</w:t>
      </w:r>
    </w:p>
    <w:p w14:paraId="2213B92E" w14:textId="77777777" w:rsidR="002108E7" w:rsidRPr="000A2A80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</w:rPr>
      </w:pPr>
      <w:r w:rsidRPr="000A2A80">
        <w:rPr>
          <w:rFonts w:ascii="Consolas" w:eastAsia="Arial" w:hAnsi="Consolas" w:cs="Arial"/>
          <w:lang w:val="en-US"/>
        </w:rPr>
        <w:t xml:space="preserve">  </w:t>
      </w:r>
      <w:r w:rsidRPr="000A2A80">
        <w:rPr>
          <w:rFonts w:ascii="Consolas" w:eastAsia="Arial" w:hAnsi="Consolas" w:cs="Arial"/>
        </w:rPr>
        <w:t>--role roles/</w:t>
      </w:r>
      <w:proofErr w:type="spellStart"/>
      <w:r w:rsidRPr="000A2A80">
        <w:rPr>
          <w:rFonts w:ascii="Consolas" w:eastAsia="Arial" w:hAnsi="Consolas" w:cs="Arial"/>
        </w:rPr>
        <w:t>apigee.admin</w:t>
      </w:r>
      <w:proofErr w:type="spellEnd"/>
    </w:p>
    <w:p w14:paraId="69B3E7DC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35D2CE12" w14:textId="77777777" w:rsid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2108E7">
        <w:rPr>
          <w:rFonts w:eastAsia="Arial" w:cs="Arial"/>
          <w:sz w:val="24"/>
          <w:szCs w:val="24"/>
        </w:rPr>
        <w:t xml:space="preserve"> </w:t>
      </w:r>
    </w:p>
    <w:p w14:paraId="5A4239A4" w14:textId="77777777" w:rsidR="008D1D82" w:rsidRDefault="008D1D82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50C31FDA" w14:textId="77777777" w:rsidR="008D1D82" w:rsidRPr="002108E7" w:rsidRDefault="008D1D82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33858A2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53AD45B9" w14:textId="64A56E1E" w:rsidR="002108E7" w:rsidRPr="002108E7" w:rsidRDefault="000863C1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3 )</w:t>
      </w:r>
      <w:r w:rsidR="002108E7" w:rsidRPr="002108E7">
        <w:rPr>
          <w:rFonts w:eastAsia="Arial" w:cs="Arial"/>
          <w:sz w:val="24"/>
          <w:szCs w:val="24"/>
        </w:rPr>
        <w:t xml:space="preserve"> Habilitar acceso al sincronizador</w:t>
      </w:r>
    </w:p>
    <w:p w14:paraId="3958A240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8553523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7E448EC" w14:textId="0EA0BF67" w:rsidR="002108E7" w:rsidRPr="000863C1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0863C1">
        <w:rPr>
          <w:rFonts w:ascii="Consolas" w:eastAsia="Arial" w:hAnsi="Consolas" w:cs="Arial"/>
          <w:lang w:val="en-US"/>
        </w:rPr>
        <w:t xml:space="preserve">gcloud </w:t>
      </w:r>
      <w:proofErr w:type="spellStart"/>
      <w:r w:rsidRPr="000863C1">
        <w:rPr>
          <w:rFonts w:ascii="Consolas" w:eastAsia="Arial" w:hAnsi="Consolas" w:cs="Arial"/>
          <w:lang w:val="en-US"/>
        </w:rPr>
        <w:t>iam</w:t>
      </w:r>
      <w:proofErr w:type="spellEnd"/>
      <w:r w:rsidRPr="000863C1">
        <w:rPr>
          <w:rFonts w:ascii="Consolas" w:eastAsia="Arial" w:hAnsi="Consolas" w:cs="Arial"/>
          <w:lang w:val="en-US"/>
        </w:rPr>
        <w:t xml:space="preserve"> service-accounts list --project </w:t>
      </w:r>
      <w:proofErr w:type="spellStart"/>
      <w:r w:rsidRPr="000863C1">
        <w:rPr>
          <w:rFonts w:ascii="Consolas" w:eastAsia="Arial" w:hAnsi="Consolas" w:cs="Arial"/>
          <w:lang w:val="en-US"/>
        </w:rPr>
        <w:t>claup</w:t>
      </w:r>
      <w:proofErr w:type="spellEnd"/>
      <w:r w:rsidRPr="000863C1">
        <w:rPr>
          <w:rFonts w:ascii="Consolas" w:eastAsia="Arial" w:hAnsi="Consolas" w:cs="Arial"/>
          <w:lang w:val="en-US"/>
        </w:rPr>
        <w:t>-apigee-hybrid-</w:t>
      </w:r>
      <w:proofErr w:type="spellStart"/>
      <w:r w:rsidRPr="000863C1">
        <w:rPr>
          <w:rFonts w:ascii="Consolas" w:eastAsia="Arial" w:hAnsi="Consolas" w:cs="Arial"/>
          <w:lang w:val="en-US"/>
        </w:rPr>
        <w:t>desa</w:t>
      </w:r>
      <w:proofErr w:type="spellEnd"/>
      <w:r w:rsidRPr="000863C1">
        <w:rPr>
          <w:rFonts w:ascii="Consolas" w:eastAsia="Arial" w:hAnsi="Consolas" w:cs="Arial"/>
          <w:lang w:val="en-US"/>
        </w:rPr>
        <w:t xml:space="preserve"> --filter "apigee-synchronizer"</w:t>
      </w:r>
    </w:p>
    <w:p w14:paraId="2BCE4AF8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241EDFA4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4F765E5C" w14:textId="34C1264F" w:rsidR="002108E7" w:rsidRPr="002108E7" w:rsidRDefault="000863C1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4 ) H</w:t>
      </w:r>
      <w:r w:rsidR="002108E7" w:rsidRPr="002108E7">
        <w:rPr>
          <w:rFonts w:eastAsia="Arial" w:cs="Arial"/>
          <w:sz w:val="24"/>
          <w:szCs w:val="24"/>
        </w:rPr>
        <w:t>abilitar los permisos necesarios para el sincronizador</w:t>
      </w:r>
    </w:p>
    <w:p w14:paraId="0B0EC9B7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515D203C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>curl -X PATCH -H "Authorization: Bearer $TOKEN" \</w:t>
      </w:r>
    </w:p>
    <w:p w14:paraId="7CAA84D2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 xml:space="preserve">  -H "Content-Type:application/</w:t>
      </w:r>
      <w:proofErr w:type="spellStart"/>
      <w:r w:rsidRPr="00681A82">
        <w:rPr>
          <w:rFonts w:ascii="Consolas" w:eastAsia="Arial" w:hAnsi="Consolas" w:cs="Arial"/>
          <w:lang w:val="en-US"/>
        </w:rPr>
        <w:t>json</w:t>
      </w:r>
      <w:proofErr w:type="spellEnd"/>
      <w:r w:rsidRPr="00681A82">
        <w:rPr>
          <w:rFonts w:ascii="Consolas" w:eastAsia="Arial" w:hAnsi="Consolas" w:cs="Arial"/>
          <w:lang w:val="en-US"/>
        </w:rPr>
        <w:t>" \</w:t>
      </w:r>
    </w:p>
    <w:p w14:paraId="34B66320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 xml:space="preserve">  "https://apigee.googleapis.com/v1/organizations/claro.com.ar/controlPlaneAccess?update_mask=synchronizer_identities" \</w:t>
      </w:r>
    </w:p>
    <w:p w14:paraId="54059FC3" w14:textId="49FD4743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 xml:space="preserve">  -d "{\"</w:t>
      </w:r>
      <w:proofErr w:type="spellStart"/>
      <w:r w:rsidRPr="00681A82">
        <w:rPr>
          <w:rFonts w:ascii="Consolas" w:eastAsia="Arial" w:hAnsi="Consolas" w:cs="Arial"/>
          <w:lang w:val="en-US"/>
        </w:rPr>
        <w:t>synchronizer_identities</w:t>
      </w:r>
      <w:proofErr w:type="spellEnd"/>
      <w:r w:rsidRPr="00681A82">
        <w:rPr>
          <w:rFonts w:ascii="Consolas" w:eastAsia="Arial" w:hAnsi="Consolas" w:cs="Arial"/>
          <w:lang w:val="en-US"/>
        </w:rPr>
        <w:t>\": [\"serviceAccount:apigee-synchronizer@claup-apigee-hybrid-desa.iam.gserviceaccount.com\"]}"</w:t>
      </w:r>
    </w:p>
    <w:p w14:paraId="76CECD35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76A3747E" w14:textId="12A5E5F9" w:rsidR="002108E7" w:rsidRPr="002108E7" w:rsidRDefault="00681A82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5) </w:t>
      </w:r>
      <w:r w:rsidR="002108E7" w:rsidRPr="002108E7">
        <w:rPr>
          <w:rFonts w:eastAsia="Arial" w:cs="Arial"/>
          <w:sz w:val="24"/>
          <w:szCs w:val="24"/>
        </w:rPr>
        <w:t xml:space="preserve"> Habilitar el acceso de editores a las analíticas </w:t>
      </w:r>
    </w:p>
    <w:p w14:paraId="77B90AEB" w14:textId="77777777" w:rsidR="002108E7" w:rsidRP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0E4D109" w14:textId="6719C2A8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 xml:space="preserve">gcloud </w:t>
      </w:r>
      <w:proofErr w:type="spellStart"/>
      <w:r w:rsidRPr="00681A82">
        <w:rPr>
          <w:rFonts w:ascii="Consolas" w:eastAsia="Arial" w:hAnsi="Consolas" w:cs="Arial"/>
          <w:lang w:val="en-US"/>
        </w:rPr>
        <w:t>iam</w:t>
      </w:r>
      <w:proofErr w:type="spellEnd"/>
      <w:r w:rsidRPr="00681A82">
        <w:rPr>
          <w:rFonts w:ascii="Consolas" w:eastAsia="Arial" w:hAnsi="Consolas" w:cs="Arial"/>
          <w:lang w:val="en-US"/>
        </w:rPr>
        <w:t xml:space="preserve"> service-accounts list --project </w:t>
      </w:r>
      <w:proofErr w:type="spellStart"/>
      <w:r w:rsidRPr="00681A82">
        <w:rPr>
          <w:rFonts w:ascii="Consolas" w:eastAsia="Arial" w:hAnsi="Consolas" w:cs="Arial"/>
          <w:lang w:val="en-US"/>
        </w:rPr>
        <w:t>claup</w:t>
      </w:r>
      <w:proofErr w:type="spellEnd"/>
      <w:r w:rsidRPr="00681A82">
        <w:rPr>
          <w:rFonts w:ascii="Consolas" w:eastAsia="Arial" w:hAnsi="Consolas" w:cs="Arial"/>
          <w:lang w:val="en-US"/>
        </w:rPr>
        <w:t>-apigee-hybrid-</w:t>
      </w:r>
      <w:proofErr w:type="spellStart"/>
      <w:r w:rsidRPr="00681A82">
        <w:rPr>
          <w:rFonts w:ascii="Consolas" w:eastAsia="Arial" w:hAnsi="Consolas" w:cs="Arial"/>
          <w:lang w:val="en-US"/>
        </w:rPr>
        <w:t>desa</w:t>
      </w:r>
      <w:proofErr w:type="spellEnd"/>
      <w:r w:rsidRPr="00681A82">
        <w:rPr>
          <w:rFonts w:ascii="Consolas" w:eastAsia="Arial" w:hAnsi="Consolas" w:cs="Arial"/>
          <w:lang w:val="en-US"/>
        </w:rPr>
        <w:t xml:space="preserve"> --filter "apigee-runtime OR apigee-mart OR apigee-mint-task-scheduler"</w:t>
      </w:r>
    </w:p>
    <w:p w14:paraId="3533FCE5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2679A0A1" w14:textId="6F49070D" w:rsidR="002108E7" w:rsidRPr="002108E7" w:rsidRDefault="00681A82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6) </w:t>
      </w:r>
      <w:r w:rsidR="002108E7" w:rsidRPr="002108E7">
        <w:rPr>
          <w:rFonts w:eastAsia="Arial" w:cs="Arial"/>
          <w:sz w:val="24"/>
          <w:szCs w:val="24"/>
        </w:rPr>
        <w:t>Define los permisos de las cuentas de servicio de los componentes de tiempo de ejecución</w:t>
      </w:r>
    </w:p>
    <w:p w14:paraId="23140640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</w:rPr>
      </w:pPr>
    </w:p>
    <w:p w14:paraId="52407CD9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>curl -X PATCH -H "Authorization: Bearer $(gcloud auth print-access-token)" \</w:t>
      </w:r>
    </w:p>
    <w:p w14:paraId="0F026222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 xml:space="preserve">  -H "Content-Type:application/</w:t>
      </w:r>
      <w:proofErr w:type="spellStart"/>
      <w:r w:rsidRPr="00681A82">
        <w:rPr>
          <w:rFonts w:ascii="Consolas" w:eastAsia="Arial" w:hAnsi="Consolas" w:cs="Arial"/>
          <w:lang w:val="en-US"/>
        </w:rPr>
        <w:t>json</w:t>
      </w:r>
      <w:proofErr w:type="spellEnd"/>
      <w:r w:rsidRPr="00681A82">
        <w:rPr>
          <w:rFonts w:ascii="Consolas" w:eastAsia="Arial" w:hAnsi="Consolas" w:cs="Arial"/>
          <w:lang w:val="en-US"/>
        </w:rPr>
        <w:t>" \</w:t>
      </w:r>
    </w:p>
    <w:p w14:paraId="697B68E6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 xml:space="preserve">  "https://apigee.googleapis.com/v1/organizations/claro.com.ar/controlPlaneAccess?update_mask=analytics_publisher_identities" \</w:t>
      </w:r>
    </w:p>
    <w:p w14:paraId="3E742263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81A82">
        <w:rPr>
          <w:rFonts w:ascii="Consolas" w:eastAsia="Arial" w:hAnsi="Consolas" w:cs="Arial"/>
          <w:lang w:val="en-US"/>
        </w:rPr>
        <w:t xml:space="preserve">  -d "{\"</w:t>
      </w:r>
      <w:proofErr w:type="spellStart"/>
      <w:r w:rsidRPr="00681A82">
        <w:rPr>
          <w:rFonts w:ascii="Consolas" w:eastAsia="Arial" w:hAnsi="Consolas" w:cs="Arial"/>
          <w:lang w:val="en-US"/>
        </w:rPr>
        <w:t>analytics_publisher_identities</w:t>
      </w:r>
      <w:proofErr w:type="spellEnd"/>
      <w:r w:rsidRPr="00681A82">
        <w:rPr>
          <w:rFonts w:ascii="Consolas" w:eastAsia="Arial" w:hAnsi="Consolas" w:cs="Arial"/>
          <w:lang w:val="en-US"/>
        </w:rPr>
        <w:t>\": [\"serviceAccount:apigee-mart@claro.com.ar.iam.gserviceaccount.com\",\"serviceAccount:apigee-runtime@$ORG_NAME.iam.gserviceaccount.com\"]}"</w:t>
      </w:r>
    </w:p>
    <w:p w14:paraId="0857F9D9" w14:textId="77777777" w:rsidR="002108E7" w:rsidRPr="00681A82" w:rsidRDefault="002108E7" w:rsidP="002108E7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</w:p>
    <w:p w14:paraId="3218B10E" w14:textId="77777777" w:rsidR="002108E7" w:rsidRDefault="002108E7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73A05964" w14:textId="77777777" w:rsidR="00147CF0" w:rsidRDefault="00147CF0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2BB39293" w14:textId="3D4758EB" w:rsidR="00147CF0" w:rsidRDefault="00147CF0" w:rsidP="002108E7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00590B5D" w14:textId="7214EE7F" w:rsidR="00290BA1" w:rsidRPr="00DF0906" w:rsidRDefault="00F5281D" w:rsidP="00DF0906">
      <w:pPr>
        <w:pStyle w:val="Ttulo3"/>
        <w:rPr>
          <w:rFonts w:eastAsia="Arial"/>
          <w:sz w:val="28"/>
          <w:szCs w:val="24"/>
        </w:rPr>
      </w:pPr>
      <w:bookmarkStart w:id="32" w:name="_Toc235714282"/>
      <w:r w:rsidRPr="00DF0906">
        <w:rPr>
          <w:rFonts w:eastAsia="Arial"/>
          <w:sz w:val="28"/>
          <w:szCs w:val="24"/>
        </w:rPr>
        <w:t xml:space="preserve">Instalar </w:t>
      </w:r>
      <w:proofErr w:type="spellStart"/>
      <w:r w:rsidRPr="00DF0906">
        <w:rPr>
          <w:rFonts w:eastAsia="Arial"/>
          <w:sz w:val="28"/>
          <w:szCs w:val="24"/>
        </w:rPr>
        <w:t>cert</w:t>
      </w:r>
      <w:proofErr w:type="spellEnd"/>
      <w:r w:rsidR="0046603E">
        <w:rPr>
          <w:rFonts w:eastAsia="Arial"/>
          <w:sz w:val="28"/>
          <w:szCs w:val="24"/>
        </w:rPr>
        <w:t>-</w:t>
      </w:r>
      <w:r w:rsidRPr="00DF0906">
        <w:rPr>
          <w:rFonts w:eastAsia="Arial"/>
          <w:sz w:val="28"/>
          <w:szCs w:val="24"/>
        </w:rPr>
        <w:t>manager</w:t>
      </w:r>
      <w:bookmarkEnd w:id="32"/>
      <w:r w:rsidRPr="00DF0906">
        <w:rPr>
          <w:rFonts w:eastAsia="Arial"/>
          <w:sz w:val="28"/>
          <w:szCs w:val="24"/>
        </w:rPr>
        <w:t xml:space="preserve"> </w:t>
      </w:r>
    </w:p>
    <w:p w14:paraId="62503376" w14:textId="77777777" w:rsidR="00DF0906" w:rsidRDefault="00DF0906" w:rsidP="00295B44">
      <w:pPr>
        <w:shd w:val="clear" w:color="auto" w:fill="FFFFFF" w:themeFill="background1"/>
        <w:jc w:val="both"/>
        <w:rPr>
          <w:rFonts w:eastAsia="Arial" w:cs="Arial"/>
          <w:sz w:val="28"/>
          <w:szCs w:val="28"/>
        </w:rPr>
      </w:pPr>
    </w:p>
    <w:p w14:paraId="71284342" w14:textId="07A2726A" w:rsidR="00DF0906" w:rsidRDefault="009E0CFC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9E0CFC">
        <w:rPr>
          <w:rFonts w:eastAsia="Arial" w:cs="Arial"/>
          <w:sz w:val="24"/>
          <w:szCs w:val="24"/>
        </w:rPr>
        <w:t xml:space="preserve">El caso de </w:t>
      </w:r>
      <w:r w:rsidR="00B37030">
        <w:rPr>
          <w:rFonts w:eastAsia="Arial" w:cs="Arial"/>
          <w:sz w:val="24"/>
          <w:szCs w:val="24"/>
        </w:rPr>
        <w:t xml:space="preserve">este </w:t>
      </w:r>
      <w:r w:rsidRPr="009E0CFC">
        <w:rPr>
          <w:rFonts w:eastAsia="Arial" w:cs="Arial"/>
          <w:sz w:val="24"/>
          <w:szCs w:val="24"/>
        </w:rPr>
        <w:t xml:space="preserve">componente </w:t>
      </w:r>
      <w:r w:rsidR="00B37030">
        <w:rPr>
          <w:rFonts w:eastAsia="Arial" w:cs="Arial"/>
          <w:sz w:val="24"/>
          <w:szCs w:val="24"/>
        </w:rPr>
        <w:t xml:space="preserve"> </w:t>
      </w:r>
      <w:r w:rsidRPr="009E0CFC">
        <w:rPr>
          <w:rFonts w:eastAsia="Arial" w:cs="Arial"/>
          <w:sz w:val="24"/>
          <w:szCs w:val="24"/>
        </w:rPr>
        <w:t xml:space="preserve">vamos a realizar </w:t>
      </w:r>
      <w:r w:rsidR="00B37030">
        <w:rPr>
          <w:rFonts w:eastAsia="Arial" w:cs="Arial"/>
          <w:sz w:val="24"/>
          <w:szCs w:val="24"/>
        </w:rPr>
        <w:t xml:space="preserve">la instalacion del operador </w:t>
      </w:r>
      <w:proofErr w:type="spellStart"/>
      <w:r w:rsidR="00B37030">
        <w:rPr>
          <w:rFonts w:eastAsia="Arial" w:cs="Arial"/>
          <w:sz w:val="24"/>
          <w:szCs w:val="24"/>
        </w:rPr>
        <w:t>cert</w:t>
      </w:r>
      <w:proofErr w:type="spellEnd"/>
      <w:r w:rsidR="00B37030">
        <w:rPr>
          <w:rFonts w:eastAsia="Arial" w:cs="Arial"/>
          <w:sz w:val="24"/>
          <w:szCs w:val="24"/>
        </w:rPr>
        <w:t>-m</w:t>
      </w:r>
      <w:r w:rsidR="00A25309">
        <w:rPr>
          <w:rFonts w:eastAsia="Arial" w:cs="Arial"/>
          <w:sz w:val="24"/>
          <w:szCs w:val="24"/>
        </w:rPr>
        <w:t xml:space="preserve">anager desde el  </w:t>
      </w:r>
      <w:r w:rsidR="00147CF0">
        <w:rPr>
          <w:rFonts w:eastAsia="Arial" w:cs="Arial"/>
          <w:sz w:val="24"/>
          <w:szCs w:val="24"/>
        </w:rPr>
        <w:t>catálogo</w:t>
      </w:r>
      <w:r w:rsidR="00A25309">
        <w:rPr>
          <w:rFonts w:eastAsia="Arial" w:cs="Arial"/>
          <w:sz w:val="24"/>
          <w:szCs w:val="24"/>
        </w:rPr>
        <w:t xml:space="preserve"> de software de Openshift :</w:t>
      </w:r>
    </w:p>
    <w:p w14:paraId="6EBC5D38" w14:textId="77777777" w:rsidR="00A25309" w:rsidRDefault="00A25309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016F27BF" w14:textId="19B81637" w:rsidR="00A25309" w:rsidRDefault="00A25309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ab/>
      </w:r>
      <w:r w:rsidR="00612B34" w:rsidRPr="00612B34">
        <w:rPr>
          <w:rFonts w:eastAsia="Arial" w:cs="Arial"/>
          <w:noProof/>
          <w:sz w:val="24"/>
          <w:szCs w:val="24"/>
        </w:rPr>
        <w:drawing>
          <wp:inline distT="0" distB="0" distL="0" distR="0" wp14:anchorId="463904E3" wp14:editId="231DED9B">
            <wp:extent cx="2631830" cy="2146810"/>
            <wp:effectExtent l="0" t="0" r="0" b="6350"/>
            <wp:docPr id="1461061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61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1864" cy="215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CB60" w14:textId="23A8324A" w:rsidR="00A25309" w:rsidRPr="009E0CFC" w:rsidRDefault="00A25309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676FC41C" w14:textId="77777777" w:rsidR="00DF0906" w:rsidRDefault="00DF0906" w:rsidP="00295B44">
      <w:pPr>
        <w:shd w:val="clear" w:color="auto" w:fill="FFFFFF" w:themeFill="background1"/>
        <w:jc w:val="both"/>
        <w:rPr>
          <w:rFonts w:eastAsia="Arial" w:cs="Arial"/>
          <w:sz w:val="28"/>
          <w:szCs w:val="28"/>
        </w:rPr>
      </w:pPr>
    </w:p>
    <w:p w14:paraId="6F759982" w14:textId="78662E4D" w:rsidR="00DF0906" w:rsidRPr="00F5281D" w:rsidRDefault="00453D2D" w:rsidP="00295B44">
      <w:pPr>
        <w:shd w:val="clear" w:color="auto" w:fill="FFFFFF" w:themeFill="background1"/>
        <w:jc w:val="both"/>
        <w:rPr>
          <w:rFonts w:eastAsia="Arial" w:cs="Arial"/>
          <w:sz w:val="28"/>
          <w:szCs w:val="28"/>
        </w:rPr>
      </w:pPr>
      <w:r w:rsidRPr="00453D2D">
        <w:rPr>
          <w:rFonts w:eastAsia="Arial" w:cs="Arial"/>
          <w:noProof/>
          <w:sz w:val="28"/>
          <w:szCs w:val="28"/>
        </w:rPr>
        <w:drawing>
          <wp:inline distT="0" distB="0" distL="0" distR="0" wp14:anchorId="030B3D2F" wp14:editId="2D28523E">
            <wp:extent cx="3905272" cy="2254543"/>
            <wp:effectExtent l="0" t="0" r="0" b="0"/>
            <wp:docPr id="369944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44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3523" cy="226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3783" w14:textId="62DB02AE" w:rsidR="00290BA1" w:rsidRDefault="00290BA1" w:rsidP="00295B44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sz w:val="22"/>
          <w:szCs w:val="22"/>
        </w:rPr>
      </w:pPr>
    </w:p>
    <w:p w14:paraId="06CDFA9F" w14:textId="77777777" w:rsidR="0030001C" w:rsidRDefault="0030001C" w:rsidP="00295B44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sz w:val="22"/>
          <w:szCs w:val="22"/>
        </w:rPr>
      </w:pPr>
    </w:p>
    <w:p w14:paraId="7AD10965" w14:textId="4DCC3600" w:rsidR="0030001C" w:rsidRPr="00580517" w:rsidRDefault="008C25DD" w:rsidP="00580517">
      <w:pPr>
        <w:pStyle w:val="Ttulo3"/>
        <w:rPr>
          <w:rFonts w:eastAsia="Arial"/>
          <w:sz w:val="28"/>
          <w:szCs w:val="24"/>
        </w:rPr>
      </w:pPr>
      <w:bookmarkStart w:id="33" w:name="_Toc235714283"/>
      <w:r w:rsidRPr="00580517">
        <w:rPr>
          <w:rFonts w:eastAsia="Arial"/>
          <w:sz w:val="28"/>
          <w:szCs w:val="24"/>
        </w:rPr>
        <w:t>Instalar los CRD de Apigee</w:t>
      </w:r>
      <w:bookmarkEnd w:id="33"/>
    </w:p>
    <w:p w14:paraId="0ADFE7A7" w14:textId="77777777" w:rsidR="0030001C" w:rsidRDefault="0030001C" w:rsidP="00295B44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sz w:val="22"/>
          <w:szCs w:val="22"/>
        </w:rPr>
      </w:pPr>
    </w:p>
    <w:p w14:paraId="60128602" w14:textId="77777777" w:rsidR="0030001C" w:rsidRDefault="0030001C" w:rsidP="00295B44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sz w:val="22"/>
          <w:szCs w:val="22"/>
        </w:rPr>
      </w:pPr>
    </w:p>
    <w:p w14:paraId="06CC5E2B" w14:textId="6DEA5EEE" w:rsidR="000B12B3" w:rsidRPr="00826C1C" w:rsidRDefault="00537C0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826C1C">
        <w:rPr>
          <w:rFonts w:eastAsia="Arial" w:cs="Arial"/>
          <w:sz w:val="24"/>
          <w:szCs w:val="24"/>
        </w:rPr>
        <w:t xml:space="preserve">Dentro de la ruta : </w:t>
      </w:r>
    </w:p>
    <w:p w14:paraId="72D7849E" w14:textId="77777777" w:rsidR="00826C1C" w:rsidRDefault="00826C1C" w:rsidP="00295B44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sz w:val="22"/>
          <w:szCs w:val="22"/>
        </w:rPr>
      </w:pPr>
    </w:p>
    <w:p w14:paraId="2C708709" w14:textId="15C7A0E8" w:rsidR="00826C1C" w:rsidRPr="0036340F" w:rsidRDefault="00826C1C" w:rsidP="00295B44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36340F">
        <w:rPr>
          <w:rFonts w:ascii="Consolas" w:eastAsia="Arial" w:hAnsi="Consolas" w:cs="Arial"/>
          <w:lang w:val="en-US"/>
        </w:rPr>
        <w:t>/opt/apigee-hybrid/APIGEE_HYBRID_BASE/APIGEE_HELM_CHARTS_HOME/apigee-operator/etc/crds/default</w:t>
      </w:r>
    </w:p>
    <w:p w14:paraId="4F4A9272" w14:textId="77777777" w:rsidR="00537C02" w:rsidRDefault="00537C02" w:rsidP="00295B44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sz w:val="22"/>
          <w:szCs w:val="22"/>
          <w:lang w:val="en-US"/>
        </w:rPr>
      </w:pPr>
    </w:p>
    <w:p w14:paraId="405B32C0" w14:textId="156E9C83" w:rsidR="00156930" w:rsidRDefault="00156930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7C0305">
        <w:rPr>
          <w:rFonts w:eastAsia="Arial" w:cs="Arial"/>
          <w:sz w:val="24"/>
          <w:szCs w:val="24"/>
        </w:rPr>
        <w:t>Editamos el archiv</w:t>
      </w:r>
      <w:r w:rsidR="007C0305" w:rsidRPr="007C0305">
        <w:rPr>
          <w:rFonts w:eastAsia="Arial" w:cs="Arial"/>
          <w:sz w:val="24"/>
          <w:szCs w:val="24"/>
        </w:rPr>
        <w:t>o</w:t>
      </w:r>
      <w:r w:rsidRPr="007C0305">
        <w:rPr>
          <w:rFonts w:eastAsia="Arial" w:cs="Arial"/>
          <w:sz w:val="24"/>
          <w:szCs w:val="24"/>
        </w:rPr>
        <w:t xml:space="preserve"> </w:t>
      </w:r>
      <w:proofErr w:type="spellStart"/>
      <w:r w:rsidRPr="007C0305">
        <w:rPr>
          <w:rFonts w:eastAsia="Arial" w:cs="Arial"/>
          <w:sz w:val="24"/>
          <w:szCs w:val="24"/>
        </w:rPr>
        <w:t>kustomization.yaml</w:t>
      </w:r>
      <w:proofErr w:type="spellEnd"/>
      <w:r w:rsidR="00A2234E">
        <w:rPr>
          <w:rFonts w:eastAsia="Arial" w:cs="Arial"/>
          <w:sz w:val="24"/>
          <w:szCs w:val="24"/>
        </w:rPr>
        <w:t xml:space="preserve">  colocando el namespace correcto en el que vamos a realizar el deploy de apigee</w:t>
      </w:r>
    </w:p>
    <w:p w14:paraId="27A98A39" w14:textId="77777777" w:rsidR="00A2234E" w:rsidRDefault="00A2234E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616E552C" w14:textId="77777777" w:rsidR="00A2234E" w:rsidRDefault="00A2234E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20488E52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>apiVersion: kustomize.config.k8s.io/v1beta1</w:t>
      </w:r>
    </w:p>
    <w:p w14:paraId="1A889238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kind: </w:t>
      </w: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Kustomization</w:t>
      </w:r>
      <w:proofErr w:type="spellEnd"/>
    </w:p>
    <w:p w14:paraId="045E2B31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2BAB96CC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>namespace: claro-apigee-hybrid-desa</w:t>
      </w:r>
    </w:p>
    <w:p w14:paraId="70C4D916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4AC91E0C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# Value of this field is prepended </w:t>
      </w:r>
      <w:proofErr w:type="gramStart"/>
      <w:r w:rsidRPr="00A2234E">
        <w:rPr>
          <w:rFonts w:ascii="Consolas" w:eastAsia="Arial" w:hAnsi="Consolas" w:cs="Arial"/>
          <w:color w:val="00B050"/>
          <w:lang w:val="en-US"/>
        </w:rPr>
        <w:t>to</w:t>
      </w:r>
      <w:proofErr w:type="gramEnd"/>
      <w:r w:rsidRPr="00A2234E">
        <w:rPr>
          <w:rFonts w:ascii="Consolas" w:eastAsia="Arial" w:hAnsi="Consolas" w:cs="Arial"/>
          <w:color w:val="00B050"/>
          <w:lang w:val="en-US"/>
        </w:rPr>
        <w:t xml:space="preserve"> the</w:t>
      </w:r>
    </w:p>
    <w:p w14:paraId="20929258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># names of all resources, e.g. a deployment named</w:t>
      </w:r>
    </w:p>
    <w:p w14:paraId="32050798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># "</w:t>
      </w: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wordpress</w:t>
      </w:r>
      <w:proofErr w:type="spellEnd"/>
      <w:r w:rsidRPr="00A2234E">
        <w:rPr>
          <w:rFonts w:ascii="Consolas" w:eastAsia="Arial" w:hAnsi="Consolas" w:cs="Arial"/>
          <w:color w:val="00B050"/>
          <w:lang w:val="en-US"/>
        </w:rPr>
        <w:t>" becomes "apigee-</w:t>
      </w: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wordpress</w:t>
      </w:r>
      <w:proofErr w:type="spellEnd"/>
      <w:r w:rsidRPr="00A2234E">
        <w:rPr>
          <w:rFonts w:ascii="Consolas" w:eastAsia="Arial" w:hAnsi="Consolas" w:cs="Arial"/>
          <w:color w:val="00B050"/>
          <w:lang w:val="en-US"/>
        </w:rPr>
        <w:t>".</w:t>
      </w:r>
    </w:p>
    <w:p w14:paraId="060132F4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># Note that it should also match with the prefix (text before '-') of the namespace</w:t>
      </w:r>
    </w:p>
    <w:p w14:paraId="770C8138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># field above.</w:t>
      </w:r>
    </w:p>
    <w:p w14:paraId="35C64598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namePrefix</w:t>
      </w:r>
      <w:proofErr w:type="spellEnd"/>
      <w:r w:rsidRPr="00A2234E">
        <w:rPr>
          <w:rFonts w:ascii="Consolas" w:eastAsia="Arial" w:hAnsi="Consolas" w:cs="Arial"/>
          <w:color w:val="00B050"/>
          <w:lang w:val="en-US"/>
        </w:rPr>
        <w:t>: apigee-</w:t>
      </w:r>
    </w:p>
    <w:p w14:paraId="1268A2A0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</w:p>
    <w:p w14:paraId="533395C3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>vars:</w:t>
      </w:r>
    </w:p>
    <w:p w14:paraId="7D05382C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- </w:t>
      </w: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fieldref</w:t>
      </w:r>
      <w:proofErr w:type="spellEnd"/>
      <w:r w:rsidRPr="00A2234E">
        <w:rPr>
          <w:rFonts w:ascii="Consolas" w:eastAsia="Arial" w:hAnsi="Consolas" w:cs="Arial"/>
          <w:color w:val="00B050"/>
          <w:lang w:val="en-US"/>
        </w:rPr>
        <w:t>:</w:t>
      </w:r>
    </w:p>
    <w:p w14:paraId="4C48E41F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    </w:t>
      </w: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fieldPath</w:t>
      </w:r>
      <w:proofErr w:type="spellEnd"/>
      <w:r w:rsidRPr="00A2234E">
        <w:rPr>
          <w:rFonts w:ascii="Consolas" w:eastAsia="Arial" w:hAnsi="Consolas" w:cs="Arial"/>
          <w:color w:val="00B050"/>
          <w:lang w:val="en-US"/>
        </w:rPr>
        <w:t xml:space="preserve">: </w:t>
      </w: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spec.conversion.webhook.clientConfig.service.namespace</w:t>
      </w:r>
      <w:proofErr w:type="spellEnd"/>
    </w:p>
    <w:p w14:paraId="23646815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  name: CERTIFICATE_NAMESPACE</w:t>
      </w:r>
    </w:p>
    <w:p w14:paraId="5DF9B9E8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  </w:t>
      </w: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objref</w:t>
      </w:r>
      <w:proofErr w:type="spellEnd"/>
      <w:r w:rsidRPr="00A2234E">
        <w:rPr>
          <w:rFonts w:ascii="Consolas" w:eastAsia="Arial" w:hAnsi="Consolas" w:cs="Arial"/>
          <w:color w:val="00B050"/>
          <w:lang w:val="en-US"/>
        </w:rPr>
        <w:t>:</w:t>
      </w:r>
    </w:p>
    <w:p w14:paraId="505DCFAC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    apiVersion: v1</w:t>
      </w:r>
    </w:p>
    <w:p w14:paraId="39F4E3E2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    group: apiextensions.k8s.io</w:t>
      </w:r>
    </w:p>
    <w:p w14:paraId="02D72C3F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    kind: </w:t>
      </w:r>
      <w:proofErr w:type="spellStart"/>
      <w:r w:rsidRPr="00A2234E">
        <w:rPr>
          <w:rFonts w:ascii="Consolas" w:eastAsia="Arial" w:hAnsi="Consolas" w:cs="Arial"/>
          <w:color w:val="00B050"/>
          <w:lang w:val="en-US"/>
        </w:rPr>
        <w:t>CustomResourceDefinition</w:t>
      </w:r>
      <w:proofErr w:type="spellEnd"/>
    </w:p>
    <w:p w14:paraId="13C929E2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lang w:val="en-US"/>
        </w:rPr>
      </w:pPr>
      <w:r w:rsidRPr="00A2234E">
        <w:rPr>
          <w:rFonts w:ascii="Consolas" w:eastAsia="Arial" w:hAnsi="Consolas" w:cs="Arial"/>
          <w:color w:val="00B050"/>
          <w:lang w:val="en-US"/>
        </w:rPr>
        <w:t xml:space="preserve">    name: apigeedeployments.apigee.cloud.google.com</w:t>
      </w:r>
    </w:p>
    <w:p w14:paraId="06F53E04" w14:textId="77777777" w:rsidR="00A2234E" w:rsidRPr="00A2234E" w:rsidRDefault="00A2234E" w:rsidP="00A2234E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0958C778" w14:textId="77777777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</w:rPr>
      </w:pPr>
      <w:proofErr w:type="spellStart"/>
      <w:r w:rsidRPr="00A2234E">
        <w:rPr>
          <w:rFonts w:ascii="Consolas" w:eastAsia="Arial" w:hAnsi="Consolas" w:cs="Arial"/>
          <w:color w:val="00B050"/>
        </w:rPr>
        <w:t>resources</w:t>
      </w:r>
      <w:proofErr w:type="spellEnd"/>
      <w:r w:rsidRPr="00A2234E">
        <w:rPr>
          <w:rFonts w:ascii="Consolas" w:eastAsia="Arial" w:hAnsi="Consolas" w:cs="Arial"/>
          <w:color w:val="00B050"/>
        </w:rPr>
        <w:t>:</w:t>
      </w:r>
    </w:p>
    <w:p w14:paraId="3410B291" w14:textId="2DE8F9EC" w:rsidR="00A2234E" w:rsidRPr="00A2234E" w:rsidRDefault="00A2234E" w:rsidP="00A2234E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</w:rPr>
      </w:pPr>
      <w:r w:rsidRPr="00A2234E">
        <w:rPr>
          <w:rFonts w:ascii="Consolas" w:eastAsia="Arial" w:hAnsi="Consolas" w:cs="Arial"/>
          <w:color w:val="00B050"/>
        </w:rPr>
        <w:t>-</w:t>
      </w:r>
      <w:proofErr w:type="gramStart"/>
      <w:r w:rsidRPr="00A2234E">
        <w:rPr>
          <w:rFonts w:ascii="Consolas" w:eastAsia="Arial" w:hAnsi="Consolas" w:cs="Arial"/>
          <w:color w:val="00B050"/>
        </w:rPr>
        <w:t xml:space="preserve"> ..</w:t>
      </w:r>
      <w:proofErr w:type="gramEnd"/>
      <w:r w:rsidRPr="00A2234E">
        <w:rPr>
          <w:rFonts w:ascii="Consolas" w:eastAsia="Arial" w:hAnsi="Consolas" w:cs="Arial"/>
          <w:color w:val="00B050"/>
        </w:rPr>
        <w:t>/</w:t>
      </w:r>
      <w:proofErr w:type="spellStart"/>
      <w:r w:rsidRPr="00A2234E">
        <w:rPr>
          <w:rFonts w:ascii="Consolas" w:eastAsia="Arial" w:hAnsi="Consolas" w:cs="Arial"/>
          <w:color w:val="00B050"/>
        </w:rPr>
        <w:t>crd</w:t>
      </w:r>
      <w:proofErr w:type="spellEnd"/>
    </w:p>
    <w:p w14:paraId="188D7DE4" w14:textId="77777777" w:rsidR="00A2234E" w:rsidRDefault="00A2234E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255AB35" w14:textId="7A226CB7" w:rsidR="00A2234E" w:rsidRDefault="00A2234E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lastRenderedPageBreak/>
        <w:t xml:space="preserve">Una vez </w:t>
      </w:r>
      <w:r w:rsidR="00783264">
        <w:rPr>
          <w:rFonts w:eastAsia="Arial" w:cs="Arial"/>
          <w:sz w:val="24"/>
          <w:szCs w:val="24"/>
        </w:rPr>
        <w:t xml:space="preserve">guardados los cambios en el archivo </w:t>
      </w:r>
      <w:proofErr w:type="spellStart"/>
      <w:r w:rsidR="00783264">
        <w:rPr>
          <w:rFonts w:eastAsia="Arial" w:cs="Arial"/>
          <w:sz w:val="24"/>
          <w:szCs w:val="24"/>
        </w:rPr>
        <w:t>kustomization</w:t>
      </w:r>
      <w:r w:rsidR="00F15849">
        <w:rPr>
          <w:rFonts w:eastAsia="Arial" w:cs="Arial"/>
          <w:sz w:val="24"/>
          <w:szCs w:val="24"/>
        </w:rPr>
        <w:t>.yaml</w:t>
      </w:r>
      <w:proofErr w:type="spellEnd"/>
      <w:r w:rsidR="00D05FCD">
        <w:rPr>
          <w:rFonts w:eastAsia="Arial" w:cs="Arial"/>
          <w:sz w:val="24"/>
          <w:szCs w:val="24"/>
        </w:rPr>
        <w:t xml:space="preserve"> ejecutamos </w:t>
      </w:r>
      <w:r w:rsidR="0062744D">
        <w:rPr>
          <w:rFonts w:eastAsia="Arial" w:cs="Arial"/>
          <w:sz w:val="24"/>
          <w:szCs w:val="24"/>
        </w:rPr>
        <w:t xml:space="preserve">el </w:t>
      </w:r>
      <w:r w:rsidR="00D05FCD">
        <w:rPr>
          <w:rFonts w:eastAsia="Arial" w:cs="Arial"/>
          <w:sz w:val="24"/>
          <w:szCs w:val="24"/>
        </w:rPr>
        <w:t>siguiente</w:t>
      </w:r>
      <w:r w:rsidR="0062744D">
        <w:rPr>
          <w:rFonts w:eastAsia="Arial" w:cs="Arial"/>
          <w:sz w:val="24"/>
          <w:szCs w:val="24"/>
        </w:rPr>
        <w:t xml:space="preserve"> </w:t>
      </w:r>
      <w:r w:rsidR="00D05FCD">
        <w:rPr>
          <w:rFonts w:eastAsia="Arial" w:cs="Arial"/>
          <w:sz w:val="24"/>
          <w:szCs w:val="24"/>
        </w:rPr>
        <w:t>comando</w:t>
      </w:r>
      <w:r w:rsidR="00EA340D">
        <w:rPr>
          <w:rFonts w:eastAsia="Arial" w:cs="Arial"/>
          <w:sz w:val="24"/>
          <w:szCs w:val="24"/>
        </w:rPr>
        <w:t xml:space="preserve"> para verificar </w:t>
      </w:r>
      <w:r w:rsidR="006C4042">
        <w:rPr>
          <w:rFonts w:eastAsia="Arial" w:cs="Arial"/>
          <w:sz w:val="24"/>
          <w:szCs w:val="24"/>
        </w:rPr>
        <w:t>la instalacion</w:t>
      </w:r>
      <w:r w:rsidR="00D05FCD">
        <w:rPr>
          <w:rFonts w:eastAsia="Arial" w:cs="Arial"/>
          <w:sz w:val="24"/>
          <w:szCs w:val="24"/>
        </w:rPr>
        <w:t>:</w:t>
      </w:r>
    </w:p>
    <w:p w14:paraId="1EA268BE" w14:textId="77777777" w:rsidR="00D05FCD" w:rsidRDefault="00D05FCD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6963763" w14:textId="77777777" w:rsidR="007865B6" w:rsidRDefault="007865B6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651D67B5" w14:textId="67E96CA0" w:rsidR="000B12B3" w:rsidRPr="008D1BE8" w:rsidRDefault="00A2234E" w:rsidP="000B12B3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62744D">
        <w:rPr>
          <w:rFonts w:ascii="Consolas" w:eastAsia="Arial" w:hAnsi="Consolas" w:cs="Arial"/>
        </w:rPr>
        <w:t xml:space="preserve"> </w:t>
      </w:r>
      <w:r w:rsidR="008D1BE8" w:rsidRPr="008D1BE8">
        <w:rPr>
          <w:rFonts w:ascii="Consolas" w:eastAsia="Arial" w:hAnsi="Consolas" w:cs="Arial"/>
          <w:lang w:val="en-US"/>
        </w:rPr>
        <w:t>oc</w:t>
      </w:r>
      <w:r w:rsidR="000B12B3" w:rsidRPr="008D1BE8">
        <w:rPr>
          <w:rFonts w:ascii="Consolas" w:eastAsia="Arial" w:hAnsi="Consolas" w:cs="Arial"/>
          <w:lang w:val="en-US"/>
        </w:rPr>
        <w:t xml:space="preserve"> apply -k  apigee-operator/</w:t>
      </w:r>
      <w:proofErr w:type="spellStart"/>
      <w:r w:rsidR="000B12B3" w:rsidRPr="008D1BE8">
        <w:rPr>
          <w:rFonts w:ascii="Consolas" w:eastAsia="Arial" w:hAnsi="Consolas" w:cs="Arial"/>
          <w:lang w:val="en-US"/>
        </w:rPr>
        <w:t>etc</w:t>
      </w:r>
      <w:proofErr w:type="spellEnd"/>
      <w:r w:rsidR="000B12B3" w:rsidRPr="008D1BE8">
        <w:rPr>
          <w:rFonts w:ascii="Consolas" w:eastAsia="Arial" w:hAnsi="Consolas" w:cs="Arial"/>
          <w:lang w:val="en-US"/>
        </w:rPr>
        <w:t>/</w:t>
      </w:r>
      <w:proofErr w:type="spellStart"/>
      <w:r w:rsidR="000B12B3" w:rsidRPr="008D1BE8">
        <w:rPr>
          <w:rFonts w:ascii="Consolas" w:eastAsia="Arial" w:hAnsi="Consolas" w:cs="Arial"/>
          <w:lang w:val="en-US"/>
        </w:rPr>
        <w:t>crds</w:t>
      </w:r>
      <w:proofErr w:type="spellEnd"/>
      <w:r w:rsidR="000B12B3" w:rsidRPr="008D1BE8">
        <w:rPr>
          <w:rFonts w:ascii="Consolas" w:eastAsia="Arial" w:hAnsi="Consolas" w:cs="Arial"/>
          <w:lang w:val="en-US"/>
        </w:rPr>
        <w:t>/default/ \</w:t>
      </w:r>
    </w:p>
    <w:p w14:paraId="34207168" w14:textId="77777777" w:rsidR="000B12B3" w:rsidRPr="008D1BE8" w:rsidRDefault="000B12B3" w:rsidP="000B12B3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8D1BE8">
        <w:rPr>
          <w:rFonts w:ascii="Consolas" w:eastAsia="Arial" w:hAnsi="Consolas" w:cs="Arial"/>
          <w:lang w:val="en-US"/>
        </w:rPr>
        <w:t xml:space="preserve">  --server-side \</w:t>
      </w:r>
    </w:p>
    <w:p w14:paraId="5BAB76C6" w14:textId="77777777" w:rsidR="000B12B3" w:rsidRPr="008D1BE8" w:rsidRDefault="000B12B3" w:rsidP="000B12B3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8D1BE8">
        <w:rPr>
          <w:rFonts w:ascii="Consolas" w:eastAsia="Arial" w:hAnsi="Consolas" w:cs="Arial"/>
          <w:lang w:val="en-US"/>
        </w:rPr>
        <w:t xml:space="preserve">  --force-conflicts \</w:t>
      </w:r>
    </w:p>
    <w:p w14:paraId="5BF87B85" w14:textId="77777777" w:rsidR="000B12B3" w:rsidRPr="008D1BE8" w:rsidRDefault="000B12B3" w:rsidP="000B12B3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8D1BE8">
        <w:rPr>
          <w:rFonts w:ascii="Consolas" w:eastAsia="Arial" w:hAnsi="Consolas" w:cs="Arial"/>
          <w:lang w:val="en-US"/>
        </w:rPr>
        <w:t xml:space="preserve">  --validate=false \</w:t>
      </w:r>
    </w:p>
    <w:p w14:paraId="66A7853D" w14:textId="77777777" w:rsidR="000B12B3" w:rsidRPr="008D1BE8" w:rsidRDefault="000B12B3" w:rsidP="000B12B3">
      <w:pPr>
        <w:shd w:val="clear" w:color="auto" w:fill="FFFFFF" w:themeFill="background1"/>
        <w:jc w:val="both"/>
        <w:rPr>
          <w:rFonts w:ascii="Consolas" w:eastAsia="Arial" w:hAnsi="Consolas" w:cs="Arial"/>
        </w:rPr>
      </w:pPr>
      <w:r w:rsidRPr="008D1BE8">
        <w:rPr>
          <w:rFonts w:ascii="Consolas" w:eastAsia="Arial" w:hAnsi="Consolas" w:cs="Arial"/>
          <w:lang w:val="en-US"/>
        </w:rPr>
        <w:t xml:space="preserve">  </w:t>
      </w:r>
      <w:r w:rsidRPr="008D1BE8">
        <w:rPr>
          <w:rFonts w:ascii="Consolas" w:eastAsia="Arial" w:hAnsi="Consolas" w:cs="Arial"/>
        </w:rPr>
        <w:t>--</w:t>
      </w:r>
      <w:proofErr w:type="spellStart"/>
      <w:r w:rsidRPr="008D1BE8">
        <w:rPr>
          <w:rFonts w:ascii="Consolas" w:eastAsia="Arial" w:hAnsi="Consolas" w:cs="Arial"/>
        </w:rPr>
        <w:t>dry</w:t>
      </w:r>
      <w:proofErr w:type="spellEnd"/>
      <w:r w:rsidRPr="008D1BE8">
        <w:rPr>
          <w:rFonts w:ascii="Consolas" w:eastAsia="Arial" w:hAnsi="Consolas" w:cs="Arial"/>
        </w:rPr>
        <w:t>-run=server</w:t>
      </w:r>
    </w:p>
    <w:p w14:paraId="77A7E065" w14:textId="77777777" w:rsidR="000B12B3" w:rsidRDefault="000B12B3" w:rsidP="00295B44">
      <w:pPr>
        <w:shd w:val="clear" w:color="auto" w:fill="FFFFFF" w:themeFill="background1"/>
        <w:jc w:val="both"/>
        <w:rPr>
          <w:rFonts w:ascii="Consolas" w:eastAsia="Arial" w:hAnsi="Consolas" w:cs="Arial"/>
          <w:sz w:val="22"/>
          <w:szCs w:val="22"/>
        </w:rPr>
      </w:pPr>
    </w:p>
    <w:p w14:paraId="1459CBE6" w14:textId="645C44E3" w:rsidR="00A773A7" w:rsidRDefault="006C404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6C4042">
        <w:rPr>
          <w:rFonts w:eastAsia="Arial" w:cs="Arial"/>
          <w:sz w:val="24"/>
          <w:szCs w:val="24"/>
        </w:rPr>
        <w:t>Y luego :</w:t>
      </w:r>
    </w:p>
    <w:p w14:paraId="029C1347" w14:textId="77777777" w:rsidR="006C4042" w:rsidRDefault="006C404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33005D21" w14:textId="38511612" w:rsidR="009A7975" w:rsidRPr="00CE6F5E" w:rsidRDefault="009A7975" w:rsidP="009A7975">
      <w:pPr>
        <w:shd w:val="clear" w:color="auto" w:fill="FFFFFF" w:themeFill="background1"/>
        <w:jc w:val="both"/>
        <w:rPr>
          <w:rFonts w:ascii="Consolas" w:eastAsia="Arial" w:hAnsi="Consolas" w:cs="Calibri Light"/>
          <w:lang w:val="en-US"/>
        </w:rPr>
      </w:pPr>
      <w:r w:rsidRPr="00CE6F5E">
        <w:rPr>
          <w:rFonts w:ascii="Consolas" w:eastAsia="Arial" w:hAnsi="Consolas" w:cs="Calibri Light"/>
          <w:lang w:val="en-US"/>
        </w:rPr>
        <w:t>oc  apply -k  apigee-operator/</w:t>
      </w:r>
      <w:proofErr w:type="spellStart"/>
      <w:r w:rsidRPr="00CE6F5E">
        <w:rPr>
          <w:rFonts w:ascii="Consolas" w:eastAsia="Arial" w:hAnsi="Consolas" w:cs="Calibri Light"/>
          <w:lang w:val="en-US"/>
        </w:rPr>
        <w:t>etc</w:t>
      </w:r>
      <w:proofErr w:type="spellEnd"/>
      <w:r w:rsidRPr="00CE6F5E">
        <w:rPr>
          <w:rFonts w:ascii="Consolas" w:eastAsia="Arial" w:hAnsi="Consolas" w:cs="Calibri Light"/>
          <w:lang w:val="en-US"/>
        </w:rPr>
        <w:t>/</w:t>
      </w:r>
      <w:proofErr w:type="spellStart"/>
      <w:r w:rsidRPr="00CE6F5E">
        <w:rPr>
          <w:rFonts w:ascii="Consolas" w:eastAsia="Arial" w:hAnsi="Consolas" w:cs="Calibri Light"/>
          <w:lang w:val="en-US"/>
        </w:rPr>
        <w:t>crds</w:t>
      </w:r>
      <w:proofErr w:type="spellEnd"/>
      <w:r w:rsidRPr="00CE6F5E">
        <w:rPr>
          <w:rFonts w:ascii="Consolas" w:eastAsia="Arial" w:hAnsi="Consolas" w:cs="Calibri Light"/>
          <w:lang w:val="en-US"/>
        </w:rPr>
        <w:t>/default/ \</w:t>
      </w:r>
    </w:p>
    <w:p w14:paraId="30018026" w14:textId="77777777" w:rsidR="009A7975" w:rsidRPr="00CE6F5E" w:rsidRDefault="009A7975" w:rsidP="009A7975">
      <w:pPr>
        <w:shd w:val="clear" w:color="auto" w:fill="FFFFFF" w:themeFill="background1"/>
        <w:jc w:val="both"/>
        <w:rPr>
          <w:rFonts w:ascii="Consolas" w:eastAsia="Arial" w:hAnsi="Consolas" w:cs="Calibri Light"/>
          <w:lang w:val="en-US"/>
        </w:rPr>
      </w:pPr>
      <w:r w:rsidRPr="00CE6F5E">
        <w:rPr>
          <w:rFonts w:ascii="Consolas" w:eastAsia="Arial" w:hAnsi="Consolas" w:cs="Calibri Light"/>
          <w:lang w:val="en-US"/>
        </w:rPr>
        <w:t xml:space="preserve">  --server-side \</w:t>
      </w:r>
    </w:p>
    <w:p w14:paraId="449DFE62" w14:textId="77777777" w:rsidR="009A7975" w:rsidRPr="00CE6F5E" w:rsidRDefault="009A7975" w:rsidP="009A7975">
      <w:pPr>
        <w:shd w:val="clear" w:color="auto" w:fill="FFFFFF" w:themeFill="background1"/>
        <w:jc w:val="both"/>
        <w:rPr>
          <w:rFonts w:ascii="Consolas" w:eastAsia="Arial" w:hAnsi="Consolas" w:cs="Calibri Light"/>
          <w:lang w:val="en-US"/>
        </w:rPr>
      </w:pPr>
      <w:r w:rsidRPr="00CE6F5E">
        <w:rPr>
          <w:rFonts w:ascii="Consolas" w:eastAsia="Arial" w:hAnsi="Consolas" w:cs="Calibri Light"/>
          <w:lang w:val="en-US"/>
        </w:rPr>
        <w:t xml:space="preserve">  --force-conflicts \</w:t>
      </w:r>
    </w:p>
    <w:p w14:paraId="7C34C180" w14:textId="77777777" w:rsidR="009A7975" w:rsidRPr="00CE6F5E" w:rsidRDefault="009A7975" w:rsidP="009A7975">
      <w:pPr>
        <w:shd w:val="clear" w:color="auto" w:fill="FFFFFF" w:themeFill="background1"/>
        <w:jc w:val="both"/>
        <w:rPr>
          <w:rFonts w:ascii="Consolas" w:eastAsia="Arial" w:hAnsi="Consolas" w:cs="Calibri Light"/>
          <w:lang w:val="en-US"/>
        </w:rPr>
      </w:pPr>
      <w:r w:rsidRPr="00CE6F5E">
        <w:rPr>
          <w:rFonts w:ascii="Consolas" w:eastAsia="Arial" w:hAnsi="Consolas" w:cs="Calibri Light"/>
          <w:lang w:val="en-US"/>
        </w:rPr>
        <w:t xml:space="preserve">  --validate=false</w:t>
      </w:r>
    </w:p>
    <w:p w14:paraId="5F2456AF" w14:textId="77777777" w:rsidR="006C4042" w:rsidRDefault="006C404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58B7DD18" w14:textId="77777777" w:rsidR="00B757F2" w:rsidRPr="002D73BB" w:rsidRDefault="00B757F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132EE432" w14:textId="6599CF70" w:rsidR="00120558" w:rsidRDefault="00B757F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 w:rsidRPr="00B757F2">
        <w:rPr>
          <w:rFonts w:eastAsia="Arial" w:cs="Arial"/>
          <w:sz w:val="24"/>
          <w:szCs w:val="24"/>
        </w:rPr>
        <w:t>Verificamos la instalacion de l</w:t>
      </w:r>
      <w:r>
        <w:rPr>
          <w:rFonts w:eastAsia="Arial" w:cs="Arial"/>
          <w:sz w:val="24"/>
          <w:szCs w:val="24"/>
        </w:rPr>
        <w:t>os custom resource definitions:</w:t>
      </w:r>
    </w:p>
    <w:p w14:paraId="6FF60CF2" w14:textId="77777777" w:rsidR="00B757F2" w:rsidRDefault="00B757F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4BC21C9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[</w:t>
      </w:r>
      <w:proofErr w:type="spellStart"/>
      <w:r w:rsidRPr="00B757F2">
        <w:rPr>
          <w:rFonts w:ascii="Consolas" w:eastAsia="Arial" w:hAnsi="Consolas" w:cs="Arial"/>
          <w:lang w:val="en-US"/>
        </w:rPr>
        <w:t>root@bastion</w:t>
      </w:r>
      <w:proofErr w:type="spellEnd"/>
      <w:r w:rsidRPr="00B757F2">
        <w:rPr>
          <w:rFonts w:ascii="Consolas" w:eastAsia="Arial" w:hAnsi="Consolas" w:cs="Arial"/>
          <w:lang w:val="en-US"/>
        </w:rPr>
        <w:t xml:space="preserve"> default]# oc  get </w:t>
      </w:r>
      <w:proofErr w:type="spellStart"/>
      <w:r w:rsidRPr="00B757F2">
        <w:rPr>
          <w:rFonts w:ascii="Consolas" w:eastAsia="Arial" w:hAnsi="Consolas" w:cs="Arial"/>
          <w:lang w:val="en-US"/>
        </w:rPr>
        <w:t>crds</w:t>
      </w:r>
      <w:proofErr w:type="spellEnd"/>
      <w:r w:rsidRPr="00B757F2">
        <w:rPr>
          <w:rFonts w:ascii="Consolas" w:eastAsia="Arial" w:hAnsi="Consolas" w:cs="Arial"/>
          <w:lang w:val="en-US"/>
        </w:rPr>
        <w:t xml:space="preserve"> | grep apigee</w:t>
      </w:r>
    </w:p>
    <w:p w14:paraId="1068C89B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apigeedatastores.apigee.cloud.google.com                          2026-06-25T17:43:19Z</w:t>
      </w:r>
    </w:p>
    <w:p w14:paraId="1EE498B5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apigeedeployments.apigee.cloud.google.com                         2026-06-25T17:43:19Z</w:t>
      </w:r>
    </w:p>
    <w:p w14:paraId="42C32CA6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apigeeenvironments.apigee.cloud.google.com                        2026-06-25T17:43:19Z</w:t>
      </w:r>
    </w:p>
    <w:p w14:paraId="5494AE6D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apigeeissues.apigee.cloud.google.com                              2026-06-25T17:43:19Z</w:t>
      </w:r>
    </w:p>
    <w:p w14:paraId="66F4686F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apigeeorganizations.apigee.cloud.google.com                       2026-06-25T17:43:20Z</w:t>
      </w:r>
    </w:p>
    <w:p w14:paraId="49574630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apigeeredis.apigee.cloud.google.com                               2026-06-25T17:43:20Z</w:t>
      </w:r>
    </w:p>
    <w:p w14:paraId="342C6D70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apigeerouteconfigs.apigee.cloud.google.com                        2026-06-25T17:43:20Z</w:t>
      </w:r>
    </w:p>
    <w:p w14:paraId="276F3EE6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apigeeroutes.apigee.cloud.google.com                              2026-06-25T17:43:20Z</w:t>
      </w:r>
    </w:p>
    <w:p w14:paraId="71CCD5E4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apigeetelemetries.apigee.cloud.google.com                         2026-06-25T17:43:21Z</w:t>
      </w:r>
    </w:p>
    <w:p w14:paraId="5A3691F3" w14:textId="77777777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cassandradatareplications.apigee.cloud.google.com                 2026-06-25T17:43:21Z</w:t>
      </w:r>
    </w:p>
    <w:p w14:paraId="4F486E93" w14:textId="7A89F682" w:rsidR="00B757F2" w:rsidRPr="00B757F2" w:rsidRDefault="00B757F2" w:rsidP="00B757F2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B757F2">
        <w:rPr>
          <w:rFonts w:ascii="Consolas" w:eastAsia="Arial" w:hAnsi="Consolas" w:cs="Arial"/>
          <w:lang w:val="en-US"/>
        </w:rPr>
        <w:t>secretrotations.apigee.cloud.google.com                           2026-06-25T17:43:21Z</w:t>
      </w:r>
    </w:p>
    <w:p w14:paraId="71D43951" w14:textId="77777777" w:rsidR="00B757F2" w:rsidRPr="00B757F2" w:rsidRDefault="00B757F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442E3EA6" w14:textId="77777777" w:rsidR="00B757F2" w:rsidRPr="00B757F2" w:rsidRDefault="00B757F2" w:rsidP="00295B44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104B43E6" w14:textId="77777777" w:rsidR="0030001C" w:rsidRPr="00B757F2" w:rsidRDefault="0030001C" w:rsidP="00295B44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sz w:val="22"/>
          <w:szCs w:val="22"/>
          <w:lang w:val="en-US"/>
        </w:rPr>
      </w:pPr>
    </w:p>
    <w:p w14:paraId="422FBB28" w14:textId="77777777" w:rsidR="0030001C" w:rsidRPr="00B757F2" w:rsidRDefault="0030001C" w:rsidP="00295B44">
      <w:pPr>
        <w:shd w:val="clear" w:color="auto" w:fill="FFFFFF" w:themeFill="background1"/>
        <w:jc w:val="both"/>
        <w:rPr>
          <w:rFonts w:ascii="Consolas" w:eastAsia="Arial" w:hAnsi="Consolas" w:cs="Arial"/>
          <w:color w:val="00B050"/>
          <w:sz w:val="22"/>
          <w:szCs w:val="22"/>
          <w:lang w:val="en-US"/>
        </w:rPr>
      </w:pPr>
    </w:p>
    <w:p w14:paraId="437E8CF9" w14:textId="6C0A552A" w:rsidR="005D148E" w:rsidRDefault="005D148E" w:rsidP="00444A7D">
      <w:pPr>
        <w:pStyle w:val="Ttulo3"/>
        <w:rPr>
          <w:rFonts w:eastAsia="Arial"/>
          <w:sz w:val="28"/>
          <w:szCs w:val="24"/>
        </w:rPr>
      </w:pPr>
      <w:bookmarkStart w:id="34" w:name="_Toc235714284"/>
      <w:r w:rsidRPr="00444A7D">
        <w:rPr>
          <w:rFonts w:eastAsia="Arial"/>
          <w:sz w:val="28"/>
          <w:szCs w:val="24"/>
        </w:rPr>
        <w:t>Permitir registries externas en el cluster OCP</w:t>
      </w:r>
      <w:bookmarkEnd w:id="34"/>
    </w:p>
    <w:p w14:paraId="2E48DF98" w14:textId="77777777" w:rsidR="00444A7D" w:rsidRDefault="00444A7D" w:rsidP="00444A7D">
      <w:pPr>
        <w:rPr>
          <w:rFonts w:eastAsia="Arial"/>
        </w:rPr>
      </w:pPr>
    </w:p>
    <w:p w14:paraId="45BAE561" w14:textId="35B7B554" w:rsidR="00444A7D" w:rsidRDefault="00D931EA" w:rsidP="00444A7D">
      <w:pPr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Para p</w:t>
      </w:r>
      <w:r w:rsidR="00444A7D">
        <w:rPr>
          <w:rFonts w:eastAsia="Arial"/>
          <w:sz w:val="24"/>
          <w:szCs w:val="24"/>
        </w:rPr>
        <w:t xml:space="preserve">ermitir </w:t>
      </w:r>
      <w:r w:rsidR="004E3BED">
        <w:rPr>
          <w:rFonts w:eastAsia="Arial"/>
          <w:sz w:val="24"/>
          <w:szCs w:val="24"/>
        </w:rPr>
        <w:t xml:space="preserve">acceso </w:t>
      </w:r>
      <w:r w:rsidR="00FC2E66">
        <w:rPr>
          <w:rFonts w:eastAsia="Arial"/>
          <w:sz w:val="24"/>
          <w:szCs w:val="24"/>
        </w:rPr>
        <w:t xml:space="preserve">a registries </w:t>
      </w:r>
      <w:r w:rsidR="004155CE">
        <w:rPr>
          <w:rFonts w:eastAsia="Arial"/>
          <w:sz w:val="24"/>
          <w:szCs w:val="24"/>
        </w:rPr>
        <w:t xml:space="preserve">externas </w:t>
      </w:r>
      <w:r>
        <w:rPr>
          <w:rFonts w:eastAsia="Arial"/>
          <w:sz w:val="24"/>
          <w:szCs w:val="24"/>
        </w:rPr>
        <w:t xml:space="preserve">tales como gcr.io, necesitamos </w:t>
      </w:r>
      <w:r w:rsidR="002B0063">
        <w:rPr>
          <w:rFonts w:eastAsia="Arial"/>
          <w:sz w:val="24"/>
          <w:szCs w:val="24"/>
        </w:rPr>
        <w:t xml:space="preserve">ir a siguiente ruta desde </w:t>
      </w:r>
      <w:r w:rsidR="00914307">
        <w:rPr>
          <w:rFonts w:eastAsia="Arial"/>
          <w:sz w:val="24"/>
          <w:szCs w:val="24"/>
        </w:rPr>
        <w:t>la console de nuestro cluster Openshift:</w:t>
      </w:r>
    </w:p>
    <w:p w14:paraId="0F97871C" w14:textId="77777777" w:rsidR="00914307" w:rsidRDefault="00914307" w:rsidP="00444A7D">
      <w:pPr>
        <w:rPr>
          <w:rFonts w:eastAsia="Arial"/>
          <w:sz w:val="24"/>
          <w:szCs w:val="24"/>
        </w:rPr>
      </w:pPr>
    </w:p>
    <w:p w14:paraId="481BBFC7" w14:textId="342C3757" w:rsidR="00914307" w:rsidRDefault="00562AF7" w:rsidP="00444A7D">
      <w:pPr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>Administración</w:t>
      </w:r>
      <w:r w:rsidR="000D782E">
        <w:rPr>
          <w:rFonts w:eastAsia="Arial"/>
          <w:sz w:val="24"/>
          <w:szCs w:val="24"/>
        </w:rPr>
        <w:t xml:space="preserve"> -</w:t>
      </w:r>
      <w:r w:rsidR="00D11CD0">
        <w:rPr>
          <w:rFonts w:eastAsia="Arial"/>
          <w:sz w:val="24"/>
          <w:szCs w:val="24"/>
        </w:rPr>
        <w:t xml:space="preserve">&gt; </w:t>
      </w:r>
      <w:r>
        <w:rPr>
          <w:rFonts w:eastAsia="Arial"/>
          <w:sz w:val="24"/>
          <w:szCs w:val="24"/>
        </w:rPr>
        <w:t>Configuración</w:t>
      </w:r>
      <w:r w:rsidR="00461D6E">
        <w:rPr>
          <w:rFonts w:eastAsia="Arial"/>
          <w:sz w:val="24"/>
          <w:szCs w:val="24"/>
        </w:rPr>
        <w:t xml:space="preserve"> de cluster -&gt; </w:t>
      </w:r>
      <w:r w:rsidR="00A20937">
        <w:rPr>
          <w:rFonts w:eastAsia="Arial"/>
          <w:sz w:val="24"/>
          <w:szCs w:val="24"/>
        </w:rPr>
        <w:t>Image</w:t>
      </w:r>
      <w:r w:rsidR="00641E33">
        <w:rPr>
          <w:rFonts w:eastAsia="Arial"/>
          <w:sz w:val="24"/>
          <w:szCs w:val="24"/>
        </w:rPr>
        <w:t xml:space="preserve"> -&gt; yaml</w:t>
      </w:r>
    </w:p>
    <w:p w14:paraId="5C9A8D24" w14:textId="77777777" w:rsidR="0074583B" w:rsidRDefault="0074583B" w:rsidP="00444A7D">
      <w:pPr>
        <w:rPr>
          <w:rFonts w:eastAsia="Arial"/>
          <w:sz w:val="24"/>
          <w:szCs w:val="24"/>
        </w:rPr>
      </w:pPr>
    </w:p>
    <w:p w14:paraId="7D41E928" w14:textId="2A4505FC" w:rsidR="00A100F6" w:rsidRDefault="00766C98" w:rsidP="00A100F6">
      <w:pPr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En el yaml buscamos </w:t>
      </w:r>
      <w:r w:rsidR="00095A80">
        <w:rPr>
          <w:rFonts w:eastAsia="Arial"/>
          <w:sz w:val="24"/>
          <w:szCs w:val="24"/>
        </w:rPr>
        <w:t xml:space="preserve">dentro de </w:t>
      </w:r>
      <w:r w:rsidR="00CC42E2">
        <w:rPr>
          <w:rFonts w:eastAsia="Arial"/>
          <w:sz w:val="24"/>
          <w:szCs w:val="24"/>
        </w:rPr>
        <w:t xml:space="preserve">la sección </w:t>
      </w:r>
      <w:proofErr w:type="spellStart"/>
      <w:r w:rsidR="00095A80">
        <w:rPr>
          <w:rFonts w:eastAsia="Arial"/>
          <w:sz w:val="24"/>
          <w:szCs w:val="24"/>
        </w:rPr>
        <w:t>spec</w:t>
      </w:r>
      <w:proofErr w:type="spellEnd"/>
      <w:r w:rsidR="00095A80">
        <w:rPr>
          <w:rFonts w:eastAsia="Arial"/>
          <w:sz w:val="24"/>
          <w:szCs w:val="24"/>
        </w:rPr>
        <w:t xml:space="preserve"> </w:t>
      </w:r>
      <w:r w:rsidR="00A100F6">
        <w:rPr>
          <w:rFonts w:eastAsia="Arial"/>
          <w:sz w:val="24"/>
          <w:szCs w:val="24"/>
        </w:rPr>
        <w:t xml:space="preserve">buscamos: </w:t>
      </w:r>
    </w:p>
    <w:p w14:paraId="5F4A0229" w14:textId="77777777" w:rsidR="00D0417D" w:rsidRDefault="00D0417D" w:rsidP="00A100F6">
      <w:pPr>
        <w:rPr>
          <w:rFonts w:eastAsia="Arial"/>
          <w:sz w:val="24"/>
          <w:szCs w:val="24"/>
        </w:rPr>
      </w:pPr>
    </w:p>
    <w:p w14:paraId="6EDD633E" w14:textId="77777777" w:rsidR="00D0417D" w:rsidRPr="00D0417D" w:rsidRDefault="00D0417D" w:rsidP="00D0417D">
      <w:pPr>
        <w:rPr>
          <w:rFonts w:ascii="Consolas" w:eastAsia="Arial" w:hAnsi="Consolas"/>
          <w:sz w:val="24"/>
          <w:szCs w:val="24"/>
        </w:rPr>
      </w:pPr>
      <w:r w:rsidRPr="00D0417D">
        <w:rPr>
          <w:rFonts w:ascii="Consolas" w:eastAsia="Arial" w:hAnsi="Consolas"/>
          <w:sz w:val="24"/>
          <w:szCs w:val="24"/>
        </w:rPr>
        <w:t> registrySources:</w:t>
      </w:r>
    </w:p>
    <w:p w14:paraId="3E3527BA" w14:textId="77777777" w:rsidR="00D0417D" w:rsidRPr="00D0417D" w:rsidRDefault="00D0417D" w:rsidP="00D0417D">
      <w:pPr>
        <w:rPr>
          <w:rFonts w:ascii="Consolas" w:eastAsia="Arial" w:hAnsi="Consolas"/>
          <w:sz w:val="24"/>
          <w:szCs w:val="24"/>
        </w:rPr>
      </w:pPr>
      <w:r w:rsidRPr="00D0417D">
        <w:rPr>
          <w:rFonts w:ascii="Consolas" w:eastAsia="Arial" w:hAnsi="Consolas"/>
          <w:sz w:val="24"/>
          <w:szCs w:val="24"/>
        </w:rPr>
        <w:lastRenderedPageBreak/>
        <w:t>    allowedRegistries:</w:t>
      </w:r>
    </w:p>
    <w:p w14:paraId="39A5C470" w14:textId="77777777" w:rsidR="00D0417D" w:rsidRDefault="00D0417D" w:rsidP="00A100F6">
      <w:pPr>
        <w:rPr>
          <w:rFonts w:ascii="Consolas" w:eastAsia="Arial" w:hAnsi="Consolas"/>
          <w:sz w:val="24"/>
          <w:szCs w:val="24"/>
        </w:rPr>
      </w:pPr>
    </w:p>
    <w:p w14:paraId="43B1D832" w14:textId="77777777" w:rsidR="00562AF7" w:rsidRDefault="00562AF7" w:rsidP="00A100F6">
      <w:pPr>
        <w:rPr>
          <w:rFonts w:ascii="Consolas" w:eastAsia="Arial" w:hAnsi="Consolas"/>
          <w:sz w:val="24"/>
          <w:szCs w:val="24"/>
        </w:rPr>
      </w:pPr>
    </w:p>
    <w:p w14:paraId="1316F6F8" w14:textId="74A3D549" w:rsidR="00562AF7" w:rsidRDefault="00562AF7" w:rsidP="00A100F6">
      <w:pPr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Allí agregamos </w:t>
      </w:r>
      <w:r w:rsidR="00CC42E2">
        <w:rPr>
          <w:rFonts w:eastAsia="Arial" w:cs="Arial"/>
          <w:sz w:val="24"/>
          <w:szCs w:val="24"/>
        </w:rPr>
        <w:t>las registries externas que necesitamos tal como en la siguiente captura de pantalla:</w:t>
      </w:r>
    </w:p>
    <w:p w14:paraId="70B7C20F" w14:textId="77777777" w:rsidR="00CC42E2" w:rsidRDefault="00CC42E2" w:rsidP="00A100F6">
      <w:pPr>
        <w:rPr>
          <w:rFonts w:eastAsia="Arial" w:cs="Arial"/>
          <w:sz w:val="24"/>
          <w:szCs w:val="24"/>
        </w:rPr>
      </w:pPr>
    </w:p>
    <w:p w14:paraId="174F5E40" w14:textId="5CCA7BC1" w:rsidR="00CC42E2" w:rsidRDefault="00D963F0" w:rsidP="00A100F6">
      <w:pPr>
        <w:rPr>
          <w:rFonts w:eastAsia="Arial" w:cs="Arial"/>
          <w:sz w:val="24"/>
          <w:szCs w:val="24"/>
        </w:rPr>
      </w:pPr>
      <w:r>
        <w:rPr>
          <w:rFonts w:eastAsia="Arial" w:cs="Arial"/>
          <w:noProof/>
          <w:sz w:val="24"/>
          <w:szCs w:val="24"/>
        </w:rPr>
        <w:drawing>
          <wp:inline distT="0" distB="0" distL="0" distR="0" wp14:anchorId="15E2197A" wp14:editId="6BD4C65B">
            <wp:extent cx="5394960" cy="3520440"/>
            <wp:effectExtent l="0" t="0" r="0" b="3810"/>
            <wp:docPr id="807959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70B33" w14:textId="77777777" w:rsidR="00CC42E2" w:rsidRDefault="00CC42E2" w:rsidP="00A100F6">
      <w:pPr>
        <w:rPr>
          <w:rFonts w:eastAsia="Arial" w:cs="Arial"/>
          <w:sz w:val="24"/>
          <w:szCs w:val="24"/>
        </w:rPr>
      </w:pPr>
    </w:p>
    <w:p w14:paraId="4D2B5ADC" w14:textId="4563CB7D" w:rsidR="00D963F0" w:rsidRPr="00562AF7" w:rsidRDefault="00D963F0" w:rsidP="00A100F6">
      <w:pPr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Luego </w:t>
      </w:r>
      <w:r w:rsidR="009D172F">
        <w:rPr>
          <w:rFonts w:eastAsia="Arial" w:cs="Arial"/>
          <w:sz w:val="24"/>
          <w:szCs w:val="24"/>
        </w:rPr>
        <w:t>presionamos el botón guardar</w:t>
      </w:r>
      <w:r w:rsidR="00B7656B">
        <w:rPr>
          <w:rFonts w:eastAsia="Arial" w:cs="Arial"/>
          <w:sz w:val="24"/>
          <w:szCs w:val="24"/>
        </w:rPr>
        <w:t>.</w:t>
      </w:r>
    </w:p>
    <w:p w14:paraId="2A75ED06" w14:textId="649AAD06" w:rsidR="0074583B" w:rsidRPr="00444A7D" w:rsidRDefault="0074583B" w:rsidP="00444A7D">
      <w:pPr>
        <w:rPr>
          <w:rFonts w:eastAsia="Arial"/>
          <w:sz w:val="24"/>
          <w:szCs w:val="24"/>
        </w:rPr>
      </w:pPr>
    </w:p>
    <w:p w14:paraId="60D8754D" w14:textId="77777777" w:rsidR="00412FA8" w:rsidRPr="005D148E" w:rsidRDefault="00412FA8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326E74CB" w14:textId="77777777" w:rsidR="003C4F43" w:rsidRPr="005D148E" w:rsidRDefault="003C4F43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12D2FB24" w14:textId="5D70C848" w:rsidR="003C4F43" w:rsidRPr="00785EC7" w:rsidRDefault="003C4F43" w:rsidP="00FF34DD">
      <w:pPr>
        <w:pStyle w:val="Ttulo3"/>
        <w:rPr>
          <w:rFonts w:eastAsia="Arial"/>
          <w:sz w:val="28"/>
          <w:szCs w:val="24"/>
        </w:rPr>
      </w:pPr>
      <w:bookmarkStart w:id="35" w:name="_Toc235714285"/>
      <w:r w:rsidRPr="00785EC7">
        <w:rPr>
          <w:rFonts w:eastAsia="Arial"/>
          <w:sz w:val="28"/>
          <w:szCs w:val="24"/>
        </w:rPr>
        <w:t xml:space="preserve">Instalacion </w:t>
      </w:r>
      <w:r w:rsidR="00FF34DD" w:rsidRPr="00785EC7">
        <w:rPr>
          <w:rFonts w:eastAsia="Arial"/>
          <w:sz w:val="28"/>
          <w:szCs w:val="24"/>
        </w:rPr>
        <w:t>de Apigee-operator</w:t>
      </w:r>
      <w:bookmarkEnd w:id="35"/>
    </w:p>
    <w:p w14:paraId="3C20ABD4" w14:textId="77777777" w:rsidR="003C4F43" w:rsidRDefault="003C4F43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0C5CFF4D" w14:textId="77661A7B" w:rsidR="003C4F43" w:rsidRDefault="00FF34DD" w:rsidP="00FF34DD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El primer paso que tenemos que realizar es la instalacion del operador apigee. </w:t>
      </w:r>
      <w:r w:rsidR="0072728F">
        <w:rPr>
          <w:rFonts w:eastAsia="Arial" w:cs="Arial"/>
          <w:sz w:val="24"/>
          <w:szCs w:val="24"/>
        </w:rPr>
        <w:t>Para ello ejecutamos el siguiente comando:</w:t>
      </w:r>
    </w:p>
    <w:p w14:paraId="26C5D0BA" w14:textId="77777777" w:rsidR="0072728F" w:rsidRDefault="0072728F" w:rsidP="00FF34DD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2EB44489" w14:textId="206EAB34" w:rsidR="0072728F" w:rsidRPr="00785EC7" w:rsidRDefault="00F64DA4" w:rsidP="00FF34DD">
      <w:pPr>
        <w:shd w:val="clear" w:color="auto" w:fill="FFFFFF" w:themeFill="background1"/>
        <w:jc w:val="both"/>
        <w:rPr>
          <w:rFonts w:ascii="Consolas" w:eastAsia="Arial" w:hAnsi="Consolas" w:cs="Arial"/>
          <w:sz w:val="24"/>
          <w:szCs w:val="24"/>
        </w:rPr>
      </w:pPr>
      <w:proofErr w:type="spellStart"/>
      <w:r w:rsidRPr="00785EC7">
        <w:rPr>
          <w:rFonts w:ascii="Consolas" w:eastAsia="Arial" w:hAnsi="Consolas" w:cs="Arial"/>
          <w:sz w:val="24"/>
          <w:szCs w:val="24"/>
        </w:rPr>
        <w:t>helm</w:t>
      </w:r>
      <w:proofErr w:type="spellEnd"/>
      <w:r w:rsidRPr="00785EC7">
        <w:rPr>
          <w:rFonts w:ascii="Consolas" w:eastAsia="Arial" w:hAnsi="Consolas" w:cs="Arial"/>
          <w:sz w:val="24"/>
          <w:szCs w:val="24"/>
        </w:rPr>
        <w:t xml:space="preserve"> </w:t>
      </w:r>
      <w:proofErr w:type="spellStart"/>
      <w:r w:rsidRPr="00785EC7">
        <w:rPr>
          <w:rFonts w:ascii="Consolas" w:eastAsia="Arial" w:hAnsi="Consolas" w:cs="Arial"/>
          <w:sz w:val="24"/>
          <w:szCs w:val="24"/>
        </w:rPr>
        <w:t>upgrade</w:t>
      </w:r>
      <w:proofErr w:type="spellEnd"/>
      <w:r w:rsidRPr="00785EC7">
        <w:rPr>
          <w:rFonts w:ascii="Consolas" w:eastAsia="Arial" w:hAnsi="Consolas" w:cs="Arial"/>
          <w:sz w:val="24"/>
          <w:szCs w:val="24"/>
        </w:rPr>
        <w:t xml:space="preserve"> --install apigee-operator apigee-operator/    namespace claro-apigee-hybrid-</w:t>
      </w:r>
      <w:proofErr w:type="spellStart"/>
      <w:r w:rsidRPr="00785EC7">
        <w:rPr>
          <w:rFonts w:ascii="Consolas" w:eastAsia="Arial" w:hAnsi="Consolas" w:cs="Arial"/>
          <w:sz w:val="24"/>
          <w:szCs w:val="24"/>
        </w:rPr>
        <w:t>desa</w:t>
      </w:r>
      <w:proofErr w:type="spellEnd"/>
      <w:r w:rsidRPr="00785EC7">
        <w:rPr>
          <w:rFonts w:ascii="Consolas" w:eastAsia="Arial" w:hAnsi="Consolas" w:cs="Arial"/>
          <w:sz w:val="24"/>
          <w:szCs w:val="24"/>
        </w:rPr>
        <w:t xml:space="preserve">    -f </w:t>
      </w:r>
      <w:proofErr w:type="spellStart"/>
      <w:r w:rsidRPr="00785EC7">
        <w:rPr>
          <w:rFonts w:ascii="Consolas" w:eastAsia="Arial" w:hAnsi="Consolas" w:cs="Arial"/>
          <w:sz w:val="24"/>
          <w:szCs w:val="24"/>
        </w:rPr>
        <w:t>overrides-desa.yaml</w:t>
      </w:r>
      <w:proofErr w:type="spellEnd"/>
    </w:p>
    <w:p w14:paraId="780BAAA6" w14:textId="54B21893" w:rsidR="008130DF" w:rsidRDefault="008130DF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05ACDA90" w14:textId="77777777" w:rsidR="003C4F43" w:rsidRDefault="003C4F43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6554BCBC" w14:textId="77777777" w:rsidR="003A44EF" w:rsidRDefault="003A44EF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</w:rPr>
      </w:pPr>
    </w:p>
    <w:p w14:paraId="75361798" w14:textId="75CC17C0" w:rsidR="003A44EF" w:rsidRDefault="003A44EF" w:rsidP="085D34C8">
      <w:pPr>
        <w:shd w:val="clear" w:color="auto" w:fill="FFFFFF" w:themeFill="background1"/>
        <w:jc w:val="both"/>
        <w:rPr>
          <w:rFonts w:eastAsia="Arial" w:cs="Arial"/>
          <w:sz w:val="28"/>
          <w:szCs w:val="28"/>
        </w:rPr>
      </w:pPr>
      <w:r w:rsidRPr="003A44EF">
        <w:rPr>
          <w:rFonts w:eastAsia="Arial" w:cs="Arial"/>
          <w:sz w:val="28"/>
          <w:szCs w:val="28"/>
        </w:rPr>
        <w:t>Verificación del status de apigee-operator</w:t>
      </w:r>
      <w:r>
        <w:rPr>
          <w:rFonts w:eastAsia="Arial" w:cs="Arial"/>
          <w:sz w:val="28"/>
          <w:szCs w:val="28"/>
        </w:rPr>
        <w:t>:</w:t>
      </w:r>
    </w:p>
    <w:p w14:paraId="00AF7890" w14:textId="77777777" w:rsidR="003A44EF" w:rsidRDefault="003A44EF" w:rsidP="085D34C8">
      <w:pPr>
        <w:shd w:val="clear" w:color="auto" w:fill="FFFFFF" w:themeFill="background1"/>
        <w:jc w:val="both"/>
        <w:rPr>
          <w:rFonts w:eastAsia="Arial" w:cs="Arial"/>
          <w:sz w:val="28"/>
          <w:szCs w:val="28"/>
        </w:rPr>
      </w:pPr>
    </w:p>
    <w:p w14:paraId="2A8EB9AB" w14:textId="77777777" w:rsidR="003A44EF" w:rsidRDefault="003A44EF" w:rsidP="085D34C8">
      <w:pPr>
        <w:shd w:val="clear" w:color="auto" w:fill="FFFFFF" w:themeFill="background1"/>
        <w:jc w:val="both"/>
        <w:rPr>
          <w:rFonts w:eastAsia="Arial" w:cs="Arial"/>
          <w:sz w:val="28"/>
          <w:szCs w:val="28"/>
        </w:rPr>
      </w:pPr>
    </w:p>
    <w:p w14:paraId="7D92275D" w14:textId="2C8FE0A2" w:rsidR="003A44EF" w:rsidRPr="0084647B" w:rsidRDefault="009F7311" w:rsidP="085D34C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84647B">
        <w:rPr>
          <w:rFonts w:ascii="Consolas" w:eastAsia="Arial" w:hAnsi="Consolas" w:cs="Arial"/>
          <w:lang w:val="en-US"/>
        </w:rPr>
        <w:t>oc get pods -n claro-apigee-hybrid-desa | grep apigee-controller-manager</w:t>
      </w:r>
    </w:p>
    <w:p w14:paraId="66A354C5" w14:textId="77777777" w:rsidR="003A44EF" w:rsidRPr="0084647B" w:rsidRDefault="003A44EF" w:rsidP="085D34C8">
      <w:pPr>
        <w:shd w:val="clear" w:color="auto" w:fill="FFFFFF" w:themeFill="background1"/>
        <w:jc w:val="both"/>
        <w:rPr>
          <w:rFonts w:eastAsia="Arial" w:cs="Arial"/>
          <w:lang w:val="en-US"/>
        </w:rPr>
      </w:pPr>
    </w:p>
    <w:p w14:paraId="20AFBB56" w14:textId="77777777" w:rsidR="003A44EF" w:rsidRPr="0084647B" w:rsidRDefault="003A44EF" w:rsidP="085D34C8">
      <w:pPr>
        <w:shd w:val="clear" w:color="auto" w:fill="FFFFFF" w:themeFill="background1"/>
        <w:jc w:val="both"/>
        <w:rPr>
          <w:rFonts w:eastAsia="Arial" w:cs="Arial"/>
          <w:lang w:val="en-US"/>
        </w:rPr>
      </w:pPr>
    </w:p>
    <w:p w14:paraId="3EB1436B" w14:textId="4702C8ED" w:rsidR="009F7311" w:rsidRPr="0084647B" w:rsidRDefault="009F7311" w:rsidP="085D34C8">
      <w:pPr>
        <w:shd w:val="clear" w:color="auto" w:fill="FFFFFF" w:themeFill="background1"/>
        <w:jc w:val="both"/>
        <w:rPr>
          <w:rFonts w:ascii="Consolas" w:eastAsia="Arial" w:hAnsi="Consolas" w:cs="Arial"/>
          <w:lang w:val="en-US"/>
        </w:rPr>
      </w:pPr>
      <w:r w:rsidRPr="0084647B">
        <w:rPr>
          <w:rFonts w:ascii="Consolas" w:eastAsia="Arial" w:hAnsi="Consolas" w:cs="Arial"/>
          <w:lang w:val="en-US"/>
        </w:rPr>
        <w:t>oc logs -f deployment/apigee-controller-manager -n claro-apigee-hybrid-desa</w:t>
      </w:r>
    </w:p>
    <w:p w14:paraId="4D65A38E" w14:textId="77777777" w:rsidR="003C4F43" w:rsidRDefault="003C4F43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6DA0045C" w14:textId="77777777" w:rsidR="008E1DD9" w:rsidRDefault="008E1DD9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2813C100" w14:textId="77777777" w:rsidR="00436BF4" w:rsidRDefault="00436BF4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5EE8B77F" w14:textId="77777777" w:rsidR="00436BF4" w:rsidRDefault="00436BF4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7043D242" w14:textId="77777777" w:rsidR="00436BF4" w:rsidRDefault="00436BF4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6A845DA0" w14:textId="77777777" w:rsidR="00436BF4" w:rsidRPr="009F7311" w:rsidRDefault="00436BF4" w:rsidP="085D34C8">
      <w:pPr>
        <w:shd w:val="clear" w:color="auto" w:fill="FFFFFF" w:themeFill="background1"/>
        <w:jc w:val="both"/>
        <w:rPr>
          <w:rFonts w:eastAsia="Arial" w:cs="Arial"/>
          <w:sz w:val="24"/>
          <w:szCs w:val="24"/>
          <w:lang w:val="en-US"/>
        </w:rPr>
      </w:pPr>
    </w:p>
    <w:p w14:paraId="74960928" w14:textId="7E90F89A" w:rsidR="00A06D7C" w:rsidRPr="00785EC7" w:rsidRDefault="007C028A" w:rsidP="007C028A">
      <w:pPr>
        <w:pStyle w:val="Ttulo3"/>
        <w:rPr>
          <w:sz w:val="24"/>
          <w:szCs w:val="22"/>
          <w:lang w:val="en-US"/>
        </w:rPr>
      </w:pPr>
      <w:bookmarkStart w:id="36" w:name="_Toc235714286"/>
      <w:r w:rsidRPr="00785EC7">
        <w:rPr>
          <w:sz w:val="28"/>
          <w:szCs w:val="28"/>
          <w:lang w:val="en-US"/>
        </w:rPr>
        <w:t>Cassandra</w:t>
      </w:r>
      <w:bookmarkEnd w:id="36"/>
      <w:r w:rsidRPr="00785EC7">
        <w:rPr>
          <w:sz w:val="24"/>
          <w:szCs w:val="22"/>
          <w:lang w:val="en-US"/>
        </w:rPr>
        <w:t xml:space="preserve"> </w:t>
      </w:r>
    </w:p>
    <w:p w14:paraId="23F5A282" w14:textId="77777777" w:rsidR="00E060FA" w:rsidRDefault="00E060FA" w:rsidP="00E060FA">
      <w:pPr>
        <w:rPr>
          <w:lang w:val="en-US"/>
        </w:rPr>
      </w:pPr>
    </w:p>
    <w:p w14:paraId="2FC3ABD2" w14:textId="2AD76A1E" w:rsidR="00E060FA" w:rsidRDefault="00470D2C" w:rsidP="00E060FA">
      <w:pPr>
        <w:rPr>
          <w:sz w:val="24"/>
          <w:szCs w:val="24"/>
        </w:rPr>
      </w:pPr>
      <w:r w:rsidRPr="00470D2C">
        <w:rPr>
          <w:sz w:val="24"/>
          <w:szCs w:val="24"/>
        </w:rPr>
        <w:t xml:space="preserve">Cassandra actúa como el almacén de datos del entorno de ejecución. Se despliega directamente en </w:t>
      </w:r>
      <w:r w:rsidR="00B860A8">
        <w:rPr>
          <w:sz w:val="24"/>
          <w:szCs w:val="24"/>
        </w:rPr>
        <w:t xml:space="preserve">el </w:t>
      </w:r>
      <w:r w:rsidRPr="00470D2C">
        <w:rPr>
          <w:sz w:val="24"/>
          <w:szCs w:val="24"/>
        </w:rPr>
        <w:t xml:space="preserve"> clúster </w:t>
      </w:r>
      <w:r w:rsidR="00B860A8">
        <w:rPr>
          <w:sz w:val="24"/>
          <w:szCs w:val="24"/>
        </w:rPr>
        <w:t xml:space="preserve">Openshift </w:t>
      </w:r>
      <w:r w:rsidR="003E6A0F">
        <w:rPr>
          <w:sz w:val="24"/>
          <w:szCs w:val="24"/>
        </w:rPr>
        <w:t xml:space="preserve"> como</w:t>
      </w:r>
      <w:r w:rsidRPr="00470D2C">
        <w:rPr>
          <w:sz w:val="24"/>
          <w:szCs w:val="24"/>
        </w:rPr>
        <w:t xml:space="preserve"> un </w:t>
      </w:r>
      <w:r w:rsidRPr="00470D2C">
        <w:rPr>
          <w:i/>
          <w:iCs/>
          <w:sz w:val="24"/>
          <w:szCs w:val="24"/>
        </w:rPr>
        <w:t>StatefulSet</w:t>
      </w:r>
      <w:r w:rsidRPr="00470D2C">
        <w:rPr>
          <w:sz w:val="24"/>
          <w:szCs w:val="24"/>
        </w:rPr>
        <w:t> y es el motor responsable de otorgar persistencia local al plano de ejecución</w:t>
      </w:r>
      <w:r>
        <w:rPr>
          <w:sz w:val="24"/>
          <w:szCs w:val="24"/>
        </w:rPr>
        <w:t>.</w:t>
      </w:r>
    </w:p>
    <w:p w14:paraId="792FCD2A" w14:textId="77777777" w:rsidR="00470D2C" w:rsidRDefault="00470D2C" w:rsidP="00E060FA">
      <w:pPr>
        <w:rPr>
          <w:sz w:val="24"/>
          <w:szCs w:val="24"/>
        </w:rPr>
      </w:pPr>
    </w:p>
    <w:p w14:paraId="2C43BDB4" w14:textId="77777777" w:rsidR="00612350" w:rsidRPr="00612350" w:rsidRDefault="00612350" w:rsidP="00612350">
      <w:pPr>
        <w:rPr>
          <w:sz w:val="24"/>
          <w:szCs w:val="24"/>
        </w:rPr>
      </w:pPr>
      <w:r w:rsidRPr="00612350">
        <w:rPr>
          <w:sz w:val="24"/>
          <w:szCs w:val="24"/>
        </w:rPr>
        <w:t>Cassandra almacena la información crítica en tiempo real que requieren los </w:t>
      </w:r>
      <w:r w:rsidRPr="00612350">
        <w:rPr>
          <w:i/>
          <w:iCs/>
          <w:sz w:val="24"/>
          <w:szCs w:val="24"/>
        </w:rPr>
        <w:t>proxies</w:t>
      </w:r>
      <w:r w:rsidRPr="00612350">
        <w:rPr>
          <w:sz w:val="24"/>
          <w:szCs w:val="24"/>
        </w:rPr>
        <w:t> para procesar el tráfico, incluyendo:</w:t>
      </w:r>
    </w:p>
    <w:p w14:paraId="3DD179AF" w14:textId="77777777" w:rsidR="00612350" w:rsidRPr="00612350" w:rsidRDefault="00612350" w:rsidP="00297EEF">
      <w:pPr>
        <w:numPr>
          <w:ilvl w:val="0"/>
          <w:numId w:val="4"/>
        </w:numPr>
        <w:rPr>
          <w:sz w:val="24"/>
          <w:szCs w:val="24"/>
        </w:rPr>
      </w:pPr>
      <w:r w:rsidRPr="00612350">
        <w:rPr>
          <w:b/>
          <w:bCs/>
          <w:sz w:val="24"/>
          <w:szCs w:val="24"/>
        </w:rPr>
        <w:t>OAuth y Tokens:</w:t>
      </w:r>
      <w:r w:rsidRPr="00612350">
        <w:rPr>
          <w:sz w:val="24"/>
          <w:szCs w:val="24"/>
        </w:rPr>
        <w:t> Datos sobre sesiones y autenticación.</w:t>
      </w:r>
    </w:p>
    <w:p w14:paraId="2835F981" w14:textId="77777777" w:rsidR="00612350" w:rsidRPr="00612350" w:rsidRDefault="00612350" w:rsidP="00297EEF">
      <w:pPr>
        <w:numPr>
          <w:ilvl w:val="0"/>
          <w:numId w:val="4"/>
        </w:numPr>
        <w:rPr>
          <w:sz w:val="24"/>
          <w:szCs w:val="24"/>
        </w:rPr>
      </w:pPr>
      <w:r w:rsidRPr="00612350">
        <w:rPr>
          <w:b/>
          <w:bCs/>
          <w:sz w:val="24"/>
          <w:szCs w:val="24"/>
        </w:rPr>
        <w:t>Cuotas (</w:t>
      </w:r>
      <w:proofErr w:type="spellStart"/>
      <w:r w:rsidRPr="00612350">
        <w:rPr>
          <w:b/>
          <w:bCs/>
          <w:sz w:val="24"/>
          <w:szCs w:val="24"/>
        </w:rPr>
        <w:t>Quotas</w:t>
      </w:r>
      <w:proofErr w:type="spellEnd"/>
      <w:r w:rsidRPr="00612350">
        <w:rPr>
          <w:b/>
          <w:bCs/>
          <w:sz w:val="24"/>
          <w:szCs w:val="24"/>
        </w:rPr>
        <w:t>):</w:t>
      </w:r>
      <w:r w:rsidRPr="00612350">
        <w:rPr>
          <w:sz w:val="24"/>
          <w:szCs w:val="24"/>
        </w:rPr>
        <w:t> Límites de consumo de API y recuentos de llamadas para proteger tus servicios.</w:t>
      </w:r>
    </w:p>
    <w:p w14:paraId="39B195EB" w14:textId="77777777" w:rsidR="00612350" w:rsidRPr="00612350" w:rsidRDefault="00612350" w:rsidP="00297EEF">
      <w:pPr>
        <w:numPr>
          <w:ilvl w:val="0"/>
          <w:numId w:val="4"/>
        </w:numPr>
        <w:rPr>
          <w:sz w:val="24"/>
          <w:szCs w:val="24"/>
        </w:rPr>
      </w:pPr>
      <w:r w:rsidRPr="00612350">
        <w:rPr>
          <w:b/>
          <w:bCs/>
          <w:sz w:val="24"/>
          <w:szCs w:val="24"/>
        </w:rPr>
        <w:t>KVM (Key-</w:t>
      </w:r>
      <w:proofErr w:type="spellStart"/>
      <w:r w:rsidRPr="00612350">
        <w:rPr>
          <w:b/>
          <w:bCs/>
          <w:sz w:val="24"/>
          <w:szCs w:val="24"/>
        </w:rPr>
        <w:t>Value</w:t>
      </w:r>
      <w:proofErr w:type="spellEnd"/>
      <w:r w:rsidRPr="00612350">
        <w:rPr>
          <w:b/>
          <w:bCs/>
          <w:sz w:val="24"/>
          <w:szCs w:val="24"/>
        </w:rPr>
        <w:t xml:space="preserve"> </w:t>
      </w:r>
      <w:proofErr w:type="spellStart"/>
      <w:r w:rsidRPr="00612350">
        <w:rPr>
          <w:b/>
          <w:bCs/>
          <w:sz w:val="24"/>
          <w:szCs w:val="24"/>
        </w:rPr>
        <w:t>Maps</w:t>
      </w:r>
      <w:proofErr w:type="spellEnd"/>
      <w:r w:rsidRPr="00612350">
        <w:rPr>
          <w:b/>
          <w:bCs/>
          <w:sz w:val="24"/>
          <w:szCs w:val="24"/>
        </w:rPr>
        <w:t>):</w:t>
      </w:r>
      <w:r w:rsidRPr="00612350">
        <w:rPr>
          <w:sz w:val="24"/>
          <w:szCs w:val="24"/>
        </w:rPr>
        <w:t> Pares clave-valor personalizados que utiliza la lógica de los proxies.</w:t>
      </w:r>
    </w:p>
    <w:p w14:paraId="6CD119DB" w14:textId="77777777" w:rsidR="00612350" w:rsidRPr="00612350" w:rsidRDefault="00612350" w:rsidP="00297EEF">
      <w:pPr>
        <w:numPr>
          <w:ilvl w:val="0"/>
          <w:numId w:val="4"/>
        </w:numPr>
        <w:rPr>
          <w:sz w:val="24"/>
          <w:szCs w:val="24"/>
        </w:rPr>
      </w:pPr>
      <w:r w:rsidRPr="00612350">
        <w:rPr>
          <w:b/>
          <w:bCs/>
          <w:sz w:val="24"/>
          <w:szCs w:val="24"/>
        </w:rPr>
        <w:t>Response Cache:</w:t>
      </w:r>
      <w:r w:rsidRPr="00612350">
        <w:rPr>
          <w:sz w:val="24"/>
          <w:szCs w:val="24"/>
        </w:rPr>
        <w:t> Respuestas en memoria para acelerar la entrega de las peticiones frecuentes. </w:t>
      </w:r>
    </w:p>
    <w:p w14:paraId="2F1B9789" w14:textId="77777777" w:rsidR="00470D2C" w:rsidRPr="00470D2C" w:rsidRDefault="00470D2C" w:rsidP="00E060FA">
      <w:pPr>
        <w:rPr>
          <w:sz w:val="24"/>
          <w:szCs w:val="24"/>
        </w:rPr>
      </w:pPr>
    </w:p>
    <w:p w14:paraId="5F1A782C" w14:textId="77777777" w:rsidR="004709D6" w:rsidRDefault="004709D6" w:rsidP="007C028A"/>
    <w:p w14:paraId="7CC2095C" w14:textId="2EAEF492" w:rsidR="002472CF" w:rsidRPr="00785EC7" w:rsidRDefault="004709D6" w:rsidP="004709D6">
      <w:pPr>
        <w:pStyle w:val="Ttulo4"/>
        <w:rPr>
          <w:rFonts w:ascii="Arial" w:hAnsi="Arial" w:cs="Arial"/>
          <w:sz w:val="28"/>
          <w:szCs w:val="28"/>
        </w:rPr>
      </w:pPr>
      <w:r w:rsidRPr="00785EC7">
        <w:rPr>
          <w:rFonts w:ascii="Arial" w:hAnsi="Arial" w:cs="Arial"/>
          <w:sz w:val="28"/>
          <w:szCs w:val="28"/>
        </w:rPr>
        <w:t>Instalación</w:t>
      </w:r>
      <w:r w:rsidR="008130DF" w:rsidRPr="00785EC7">
        <w:rPr>
          <w:rFonts w:ascii="Arial" w:hAnsi="Arial" w:cs="Arial"/>
          <w:sz w:val="28"/>
          <w:szCs w:val="28"/>
        </w:rPr>
        <w:t xml:space="preserve"> de </w:t>
      </w:r>
      <w:r w:rsidR="001941B9" w:rsidRPr="00785EC7">
        <w:rPr>
          <w:rFonts w:ascii="Arial" w:hAnsi="Arial" w:cs="Arial"/>
          <w:sz w:val="28"/>
          <w:szCs w:val="28"/>
        </w:rPr>
        <w:t>apigee-datastore</w:t>
      </w:r>
      <w:r w:rsidR="00B04D42">
        <w:rPr>
          <w:rFonts w:ascii="Arial" w:hAnsi="Arial" w:cs="Arial"/>
          <w:sz w:val="28"/>
          <w:szCs w:val="28"/>
        </w:rPr>
        <w:t xml:space="preserve"> </w:t>
      </w:r>
    </w:p>
    <w:p w14:paraId="5AAC18D7" w14:textId="77777777" w:rsidR="002472CF" w:rsidRDefault="002472CF" w:rsidP="007C028A"/>
    <w:p w14:paraId="5B1AEF57" w14:textId="77777777" w:rsidR="002472CF" w:rsidRPr="001509F5" w:rsidRDefault="002472CF" w:rsidP="007C028A">
      <w:pPr>
        <w:rPr>
          <w:sz w:val="24"/>
          <w:szCs w:val="24"/>
        </w:rPr>
      </w:pPr>
    </w:p>
    <w:p w14:paraId="115FFFB7" w14:textId="3629EC3B" w:rsidR="002472CF" w:rsidRPr="001509F5" w:rsidRDefault="001509F5" w:rsidP="007C028A">
      <w:pPr>
        <w:rPr>
          <w:sz w:val="24"/>
          <w:szCs w:val="24"/>
        </w:rPr>
      </w:pPr>
      <w:r w:rsidRPr="001509F5">
        <w:rPr>
          <w:sz w:val="24"/>
          <w:szCs w:val="24"/>
        </w:rPr>
        <w:t xml:space="preserve"> Es el primer paso fuerte después del operador. Va a leer el bloque </w:t>
      </w:r>
      <w:r w:rsidR="00B47A59" w:rsidRPr="001509F5">
        <w:rPr>
          <w:sz w:val="24"/>
          <w:szCs w:val="24"/>
        </w:rPr>
        <w:t>Cassandra</w:t>
      </w:r>
      <w:r w:rsidRPr="001509F5">
        <w:rPr>
          <w:sz w:val="24"/>
          <w:szCs w:val="24"/>
        </w:rPr>
        <w:t xml:space="preserve">: de tu archivo para crear el StatefulSet y reclamar los discos de 250Gi en </w:t>
      </w:r>
      <w:r w:rsidR="00B47A59">
        <w:rPr>
          <w:sz w:val="24"/>
          <w:szCs w:val="24"/>
        </w:rPr>
        <w:t xml:space="preserve">los </w:t>
      </w:r>
      <w:r w:rsidRPr="001509F5">
        <w:rPr>
          <w:sz w:val="24"/>
          <w:szCs w:val="24"/>
        </w:rPr>
        <w:t>nodos 05, 06 y 07.</w:t>
      </w:r>
    </w:p>
    <w:p w14:paraId="6FC8B0E8" w14:textId="77777777" w:rsidR="002472CF" w:rsidRDefault="002472CF" w:rsidP="007C028A">
      <w:pPr>
        <w:rPr>
          <w:sz w:val="24"/>
          <w:szCs w:val="24"/>
        </w:rPr>
      </w:pPr>
    </w:p>
    <w:p w14:paraId="39593D1C" w14:textId="509DA35B" w:rsidR="00B47A59" w:rsidRDefault="0011510B" w:rsidP="007C028A">
      <w:pPr>
        <w:rPr>
          <w:sz w:val="24"/>
          <w:szCs w:val="24"/>
        </w:rPr>
      </w:pPr>
      <w:r>
        <w:rPr>
          <w:sz w:val="24"/>
          <w:szCs w:val="24"/>
        </w:rPr>
        <w:t>El comando para ejecutar</w:t>
      </w:r>
      <w:r w:rsidR="00B47A59">
        <w:rPr>
          <w:sz w:val="24"/>
          <w:szCs w:val="24"/>
        </w:rPr>
        <w:t xml:space="preserve"> es el siguiente:</w:t>
      </w:r>
    </w:p>
    <w:p w14:paraId="3E0101DD" w14:textId="77777777" w:rsidR="00B47A59" w:rsidRDefault="00B47A59" w:rsidP="007C028A">
      <w:pPr>
        <w:rPr>
          <w:sz w:val="24"/>
          <w:szCs w:val="24"/>
        </w:rPr>
      </w:pPr>
    </w:p>
    <w:p w14:paraId="13242FA4" w14:textId="77777777" w:rsidR="00B47A59" w:rsidRPr="0084647B" w:rsidRDefault="00B47A59" w:rsidP="00B47A59">
      <w:pPr>
        <w:rPr>
          <w:rFonts w:ascii="Consolas" w:hAnsi="Consolas"/>
          <w:lang w:val="en-US"/>
        </w:rPr>
      </w:pPr>
      <w:r w:rsidRPr="0084647B">
        <w:rPr>
          <w:rFonts w:ascii="Consolas" w:hAnsi="Consolas"/>
          <w:lang w:val="en-US"/>
        </w:rPr>
        <w:t>helm upgrade --install apigee-datastore apigee-datastore/ \</w:t>
      </w:r>
    </w:p>
    <w:p w14:paraId="6E446C55" w14:textId="77777777" w:rsidR="00B47A59" w:rsidRPr="0084647B" w:rsidRDefault="00B47A59" w:rsidP="00B47A59">
      <w:pPr>
        <w:rPr>
          <w:rFonts w:ascii="Consolas" w:hAnsi="Consolas"/>
        </w:rPr>
      </w:pPr>
      <w:r w:rsidRPr="0084647B">
        <w:rPr>
          <w:rFonts w:ascii="Consolas" w:hAnsi="Consolas"/>
          <w:lang w:val="en-US"/>
        </w:rPr>
        <w:t xml:space="preserve">  </w:t>
      </w:r>
      <w:r w:rsidRPr="0084647B">
        <w:rPr>
          <w:rFonts w:ascii="Consolas" w:hAnsi="Consolas"/>
        </w:rPr>
        <w:t>--namespace claro-apigee-hybrid-</w:t>
      </w:r>
      <w:proofErr w:type="spellStart"/>
      <w:r w:rsidRPr="0084647B">
        <w:rPr>
          <w:rFonts w:ascii="Consolas" w:hAnsi="Consolas"/>
        </w:rPr>
        <w:t>desa</w:t>
      </w:r>
      <w:proofErr w:type="spellEnd"/>
      <w:r w:rsidRPr="0084647B">
        <w:rPr>
          <w:rFonts w:ascii="Consolas" w:hAnsi="Consolas"/>
        </w:rPr>
        <w:t xml:space="preserve"> \</w:t>
      </w:r>
    </w:p>
    <w:p w14:paraId="7A4F1075" w14:textId="51FCFD34" w:rsidR="00B47A59" w:rsidRPr="0084647B" w:rsidRDefault="00B47A59" w:rsidP="00B47A59">
      <w:pPr>
        <w:rPr>
          <w:rFonts w:ascii="Consolas" w:hAnsi="Consolas"/>
        </w:rPr>
      </w:pPr>
      <w:r w:rsidRPr="0084647B">
        <w:rPr>
          <w:rFonts w:ascii="Consolas" w:hAnsi="Consolas"/>
        </w:rPr>
        <w:t xml:space="preserve">  -f </w:t>
      </w:r>
      <w:proofErr w:type="spellStart"/>
      <w:r w:rsidRPr="0084647B">
        <w:rPr>
          <w:rFonts w:ascii="Consolas" w:hAnsi="Consolas"/>
        </w:rPr>
        <w:t>overrides-desa.yaml</w:t>
      </w:r>
      <w:proofErr w:type="spellEnd"/>
    </w:p>
    <w:p w14:paraId="19897905" w14:textId="77777777" w:rsidR="00F96341" w:rsidRDefault="00F96341" w:rsidP="00B47A59">
      <w:pPr>
        <w:rPr>
          <w:rFonts w:ascii="Consolas" w:hAnsi="Consolas"/>
          <w:sz w:val="24"/>
          <w:szCs w:val="24"/>
        </w:rPr>
      </w:pPr>
    </w:p>
    <w:p w14:paraId="40EFEFCE" w14:textId="6CDC9056" w:rsidR="00F96341" w:rsidRDefault="00F96341" w:rsidP="00B47A59">
      <w:pPr>
        <w:rPr>
          <w:rFonts w:ascii="Consolas" w:hAnsi="Consolas"/>
          <w:sz w:val="24"/>
          <w:szCs w:val="24"/>
        </w:rPr>
      </w:pPr>
    </w:p>
    <w:p w14:paraId="51B19BA6" w14:textId="01E78446" w:rsidR="0097178B" w:rsidRDefault="00CF5AA5" w:rsidP="00B47A59">
      <w:pPr>
        <w:rPr>
          <w:rFonts w:cs="Arial"/>
          <w:sz w:val="24"/>
          <w:szCs w:val="24"/>
        </w:rPr>
      </w:pPr>
      <w:r w:rsidRPr="00CF5AA5">
        <w:rPr>
          <w:rFonts w:cs="Arial"/>
          <w:sz w:val="24"/>
          <w:szCs w:val="24"/>
        </w:rPr>
        <w:t xml:space="preserve">Chequeamos el estatus de los pods de </w:t>
      </w:r>
      <w:r w:rsidR="0011510B" w:rsidRPr="00CF5AA5">
        <w:rPr>
          <w:rFonts w:cs="Arial"/>
          <w:sz w:val="24"/>
          <w:szCs w:val="24"/>
        </w:rPr>
        <w:t>Cassandra</w:t>
      </w:r>
      <w:r>
        <w:rPr>
          <w:rFonts w:cs="Arial"/>
          <w:sz w:val="24"/>
          <w:szCs w:val="24"/>
        </w:rPr>
        <w:t>:</w:t>
      </w:r>
    </w:p>
    <w:p w14:paraId="7A970AF1" w14:textId="77777777" w:rsidR="00CF5AA5" w:rsidRDefault="00CF5AA5" w:rsidP="00B47A59">
      <w:pPr>
        <w:rPr>
          <w:rFonts w:cs="Arial"/>
          <w:sz w:val="24"/>
          <w:szCs w:val="24"/>
        </w:rPr>
      </w:pPr>
    </w:p>
    <w:p w14:paraId="7C59E2B0" w14:textId="77777777" w:rsidR="00CF5AA5" w:rsidRDefault="00CF5AA5" w:rsidP="00B47A59">
      <w:pPr>
        <w:rPr>
          <w:rFonts w:cs="Arial"/>
          <w:sz w:val="24"/>
          <w:szCs w:val="24"/>
        </w:rPr>
      </w:pPr>
    </w:p>
    <w:p w14:paraId="0293CB07" w14:textId="77777777" w:rsidR="009873B0" w:rsidRPr="009873B0" w:rsidRDefault="009873B0" w:rsidP="009873B0">
      <w:pPr>
        <w:rPr>
          <w:rFonts w:ascii="Consolas" w:hAnsi="Consolas" w:cs="Arial"/>
          <w:lang w:val="en-US"/>
        </w:rPr>
      </w:pPr>
      <w:r w:rsidRPr="009873B0">
        <w:rPr>
          <w:rFonts w:ascii="Consolas" w:hAnsi="Consolas" w:cs="Arial"/>
          <w:lang w:val="en-US"/>
        </w:rPr>
        <w:t>[</w:t>
      </w:r>
      <w:proofErr w:type="spellStart"/>
      <w:r w:rsidRPr="009873B0">
        <w:rPr>
          <w:rFonts w:ascii="Consolas" w:hAnsi="Consolas" w:cs="Arial"/>
          <w:lang w:val="en-US"/>
        </w:rPr>
        <w:t>root@bastion</w:t>
      </w:r>
      <w:proofErr w:type="spellEnd"/>
      <w:r w:rsidRPr="009873B0">
        <w:rPr>
          <w:rFonts w:ascii="Consolas" w:hAnsi="Consolas" w:cs="Arial"/>
          <w:lang w:val="en-US"/>
        </w:rPr>
        <w:t xml:space="preserve"> APIGEE_HELM_CHARTS_HOME]# oc get po | grep </w:t>
      </w:r>
      <w:proofErr w:type="spellStart"/>
      <w:r w:rsidRPr="009873B0">
        <w:rPr>
          <w:rFonts w:ascii="Consolas" w:hAnsi="Consolas" w:cs="Arial"/>
          <w:lang w:val="en-US"/>
        </w:rPr>
        <w:t>cassandra</w:t>
      </w:r>
      <w:proofErr w:type="spellEnd"/>
    </w:p>
    <w:p w14:paraId="7AE08336" w14:textId="24FBA076" w:rsidR="009873B0" w:rsidRPr="009873B0" w:rsidRDefault="009873B0" w:rsidP="009873B0">
      <w:pPr>
        <w:rPr>
          <w:rFonts w:ascii="Consolas" w:hAnsi="Consolas" w:cs="Arial"/>
          <w:lang w:val="en-US"/>
        </w:rPr>
      </w:pPr>
      <w:r w:rsidRPr="009873B0">
        <w:rPr>
          <w:rFonts w:ascii="Consolas" w:hAnsi="Consolas" w:cs="Arial"/>
          <w:lang w:val="en-US"/>
        </w:rPr>
        <w:t xml:space="preserve">apigee-cassandra-default-0                                        2/2     </w:t>
      </w:r>
    </w:p>
    <w:p w14:paraId="1216AD40" w14:textId="644787E3" w:rsidR="009873B0" w:rsidRPr="009873B0" w:rsidRDefault="009873B0" w:rsidP="009873B0">
      <w:pPr>
        <w:rPr>
          <w:rFonts w:ascii="Consolas" w:hAnsi="Consolas" w:cs="Arial"/>
          <w:lang w:val="en-US"/>
        </w:rPr>
      </w:pPr>
      <w:r w:rsidRPr="009873B0">
        <w:rPr>
          <w:rFonts w:ascii="Consolas" w:hAnsi="Consolas" w:cs="Arial"/>
          <w:lang w:val="en-US"/>
        </w:rPr>
        <w:t xml:space="preserve">apigee-cassandra-default-1                                        2/2     </w:t>
      </w:r>
    </w:p>
    <w:p w14:paraId="0B0139C2" w14:textId="2734F213" w:rsidR="009873B0" w:rsidRPr="009873B0" w:rsidRDefault="009873B0" w:rsidP="009873B0">
      <w:pPr>
        <w:rPr>
          <w:rFonts w:ascii="Consolas" w:hAnsi="Consolas" w:cs="Arial"/>
          <w:lang w:val="en-US"/>
        </w:rPr>
      </w:pPr>
      <w:r w:rsidRPr="009873B0">
        <w:rPr>
          <w:rFonts w:ascii="Consolas" w:hAnsi="Consolas" w:cs="Arial"/>
          <w:lang w:val="en-US"/>
        </w:rPr>
        <w:t xml:space="preserve">apigee-cassandra-default-2                                        2/2     </w:t>
      </w:r>
    </w:p>
    <w:p w14:paraId="49118238" w14:textId="353777E1" w:rsidR="009873B0" w:rsidRPr="009873B0" w:rsidRDefault="009873B0" w:rsidP="009873B0">
      <w:pPr>
        <w:rPr>
          <w:rFonts w:ascii="Consolas" w:hAnsi="Consolas" w:cs="Arial"/>
          <w:lang w:val="en-US"/>
        </w:rPr>
      </w:pPr>
      <w:r w:rsidRPr="009873B0">
        <w:rPr>
          <w:rFonts w:ascii="Consolas" w:hAnsi="Consolas" w:cs="Arial"/>
          <w:lang w:val="en-US"/>
        </w:rPr>
        <w:t xml:space="preserve">apigee-cassandra-schema-setup-claup-apigee-hy-ecaf627-b5fpd       0/1     </w:t>
      </w:r>
    </w:p>
    <w:p w14:paraId="3FBD87C5" w14:textId="2BFEB653" w:rsidR="009873B0" w:rsidRPr="009873B0" w:rsidRDefault="009873B0" w:rsidP="009873B0">
      <w:pPr>
        <w:rPr>
          <w:rFonts w:ascii="Consolas" w:hAnsi="Consolas" w:cs="Arial"/>
          <w:lang w:val="en-US"/>
        </w:rPr>
      </w:pPr>
      <w:r w:rsidRPr="009873B0">
        <w:rPr>
          <w:rFonts w:ascii="Consolas" w:hAnsi="Consolas" w:cs="Arial"/>
          <w:lang w:val="en-US"/>
        </w:rPr>
        <w:t xml:space="preserve">apigee-cassandra-schema-val-claup-apigee-hy-ecaf627-297325nhdg6   0/1     </w:t>
      </w:r>
    </w:p>
    <w:p w14:paraId="6988D160" w14:textId="65A561D8" w:rsidR="00CF5AA5" w:rsidRPr="009873B0" w:rsidRDefault="009873B0" w:rsidP="009873B0">
      <w:pPr>
        <w:rPr>
          <w:rFonts w:ascii="Consolas" w:hAnsi="Consolas" w:cs="Arial"/>
          <w:lang w:val="en-US"/>
        </w:rPr>
      </w:pPr>
      <w:r w:rsidRPr="009873B0">
        <w:rPr>
          <w:rFonts w:ascii="Consolas" w:hAnsi="Consolas" w:cs="Arial"/>
          <w:lang w:val="en-US"/>
        </w:rPr>
        <w:t xml:space="preserve">apigee-cassandra-user-setup-claup-apigee-hy-ecaf627-lfkqk         0/1     </w:t>
      </w:r>
    </w:p>
    <w:p w14:paraId="7B97D2D9" w14:textId="77777777" w:rsidR="0097178B" w:rsidRPr="009873B0" w:rsidRDefault="0097178B" w:rsidP="00B47A59">
      <w:pPr>
        <w:rPr>
          <w:rFonts w:ascii="Consolas" w:hAnsi="Consolas"/>
          <w:sz w:val="24"/>
          <w:szCs w:val="24"/>
          <w:lang w:val="en-US"/>
        </w:rPr>
      </w:pPr>
    </w:p>
    <w:p w14:paraId="2E0D8373" w14:textId="7E8198A3" w:rsidR="00335355" w:rsidRDefault="0090492F" w:rsidP="00B47A59">
      <w:pPr>
        <w:rPr>
          <w:rFonts w:cs="Arial"/>
          <w:sz w:val="24"/>
          <w:szCs w:val="24"/>
        </w:rPr>
      </w:pPr>
      <w:r w:rsidRPr="0090492F">
        <w:rPr>
          <w:rFonts w:cs="Arial"/>
          <w:sz w:val="24"/>
          <w:szCs w:val="24"/>
        </w:rPr>
        <w:t>Verificamos</w:t>
      </w:r>
      <w:r w:rsidR="00335355" w:rsidRPr="0090492F">
        <w:rPr>
          <w:rFonts w:cs="Arial"/>
          <w:sz w:val="24"/>
          <w:szCs w:val="24"/>
        </w:rPr>
        <w:t xml:space="preserve"> la creación de </w:t>
      </w:r>
      <w:r w:rsidRPr="0090492F">
        <w:rPr>
          <w:rFonts w:cs="Arial"/>
          <w:sz w:val="24"/>
          <w:szCs w:val="24"/>
        </w:rPr>
        <w:t>los pv y pvc necesarios:</w:t>
      </w:r>
    </w:p>
    <w:p w14:paraId="1ED931E1" w14:textId="77777777" w:rsidR="0090492F" w:rsidRDefault="0090492F" w:rsidP="00B47A59">
      <w:pPr>
        <w:rPr>
          <w:rFonts w:cs="Arial"/>
          <w:sz w:val="24"/>
          <w:szCs w:val="24"/>
        </w:rPr>
      </w:pPr>
    </w:p>
    <w:p w14:paraId="0145F39C" w14:textId="77777777" w:rsidR="0090492F" w:rsidRDefault="0090492F" w:rsidP="00B47A59">
      <w:pPr>
        <w:rPr>
          <w:rFonts w:cs="Arial"/>
          <w:sz w:val="24"/>
          <w:szCs w:val="24"/>
        </w:rPr>
      </w:pPr>
    </w:p>
    <w:p w14:paraId="048C792F" w14:textId="5FDED799" w:rsidR="00CF1B1E" w:rsidRPr="00CF1B1E" w:rsidRDefault="00CF1B1E" w:rsidP="00CF1B1E">
      <w:pPr>
        <w:rPr>
          <w:rFonts w:ascii="Consolas" w:hAnsi="Consolas" w:cs="Arial"/>
          <w:lang w:val="en-US"/>
        </w:rPr>
      </w:pPr>
      <w:r w:rsidRPr="00CF1B1E">
        <w:rPr>
          <w:rFonts w:ascii="Consolas" w:hAnsi="Consolas" w:cs="Arial"/>
          <w:lang w:val="en-US"/>
        </w:rPr>
        <w:t>[</w:t>
      </w:r>
      <w:proofErr w:type="spellStart"/>
      <w:r w:rsidRPr="00CF1B1E">
        <w:rPr>
          <w:rFonts w:ascii="Consolas" w:hAnsi="Consolas" w:cs="Arial"/>
          <w:lang w:val="en-US"/>
        </w:rPr>
        <w:t>root@bastion</w:t>
      </w:r>
      <w:proofErr w:type="spellEnd"/>
      <w:r w:rsidRPr="00CF1B1E">
        <w:rPr>
          <w:rFonts w:ascii="Consolas" w:hAnsi="Consolas" w:cs="Arial"/>
          <w:lang w:val="en-US"/>
        </w:rPr>
        <w:t xml:space="preserve"> APIGEE_HELM_CHARTS_HOME]# oc get pvc </w:t>
      </w:r>
    </w:p>
    <w:p w14:paraId="1C11A398" w14:textId="77777777" w:rsidR="00CF1B1E" w:rsidRPr="00CF1B1E" w:rsidRDefault="00CF1B1E" w:rsidP="00CF1B1E">
      <w:pPr>
        <w:rPr>
          <w:rFonts w:ascii="Consolas" w:hAnsi="Consolas" w:cs="Arial"/>
          <w:lang w:val="en-US"/>
        </w:rPr>
      </w:pPr>
      <w:r w:rsidRPr="00CF1B1E">
        <w:rPr>
          <w:rFonts w:ascii="Consolas" w:hAnsi="Consolas" w:cs="Arial"/>
          <w:lang w:val="en-US"/>
        </w:rPr>
        <w:t xml:space="preserve">cassandra-data-apigee-cassandra-default-0   Bound    pvc-7ae4e60a-9556-418c-b51c-12c2c69c1aca   </w:t>
      </w:r>
      <w:r w:rsidRPr="004926CD">
        <w:rPr>
          <w:rFonts w:ascii="Consolas" w:hAnsi="Consolas" w:cs="Arial"/>
          <w:color w:val="92D050"/>
          <w:lang w:val="en-US"/>
        </w:rPr>
        <w:t>250Gi</w:t>
      </w:r>
      <w:r w:rsidRPr="00CF1B1E">
        <w:rPr>
          <w:rFonts w:ascii="Consolas" w:hAnsi="Consolas" w:cs="Arial"/>
          <w:lang w:val="en-US"/>
        </w:rPr>
        <w:t xml:space="preserve">      RWO            thin-</w:t>
      </w:r>
      <w:proofErr w:type="spellStart"/>
      <w:r w:rsidRPr="00CF1B1E">
        <w:rPr>
          <w:rFonts w:ascii="Consolas" w:hAnsi="Consolas" w:cs="Arial"/>
          <w:lang w:val="en-US"/>
        </w:rPr>
        <w:t>csi</w:t>
      </w:r>
      <w:proofErr w:type="spellEnd"/>
      <w:r w:rsidRPr="00CF1B1E">
        <w:rPr>
          <w:rFonts w:ascii="Consolas" w:hAnsi="Consolas" w:cs="Arial"/>
          <w:lang w:val="en-US"/>
        </w:rPr>
        <w:t xml:space="preserve">       &lt;unset&gt;                 </w:t>
      </w:r>
    </w:p>
    <w:p w14:paraId="6BBDB570" w14:textId="77777777" w:rsidR="00CF1B1E" w:rsidRPr="00CF1B1E" w:rsidRDefault="00CF1B1E" w:rsidP="00CF1B1E">
      <w:pPr>
        <w:rPr>
          <w:rFonts w:ascii="Consolas" w:hAnsi="Consolas" w:cs="Arial"/>
          <w:lang w:val="en-US"/>
        </w:rPr>
      </w:pPr>
      <w:r w:rsidRPr="00CF1B1E">
        <w:rPr>
          <w:rFonts w:ascii="Consolas" w:hAnsi="Consolas" w:cs="Arial"/>
          <w:lang w:val="en-US"/>
        </w:rPr>
        <w:t xml:space="preserve">cassandra-data-apigee-cassandra-default-1   Bound    pvc-6f1d6a81-f577-4a1b-a038-57e158a2457e   </w:t>
      </w:r>
      <w:r w:rsidRPr="004926CD">
        <w:rPr>
          <w:rFonts w:ascii="Consolas" w:hAnsi="Consolas" w:cs="Arial"/>
          <w:color w:val="92D050"/>
          <w:lang w:val="en-US"/>
        </w:rPr>
        <w:t>250Gi</w:t>
      </w:r>
      <w:r w:rsidRPr="00CF1B1E">
        <w:rPr>
          <w:rFonts w:ascii="Consolas" w:hAnsi="Consolas" w:cs="Arial"/>
          <w:lang w:val="en-US"/>
        </w:rPr>
        <w:t xml:space="preserve">      RWO            thin-</w:t>
      </w:r>
      <w:proofErr w:type="spellStart"/>
      <w:r w:rsidRPr="00CF1B1E">
        <w:rPr>
          <w:rFonts w:ascii="Consolas" w:hAnsi="Consolas" w:cs="Arial"/>
          <w:lang w:val="en-US"/>
        </w:rPr>
        <w:t>csi</w:t>
      </w:r>
      <w:proofErr w:type="spellEnd"/>
      <w:r w:rsidRPr="00CF1B1E">
        <w:rPr>
          <w:rFonts w:ascii="Consolas" w:hAnsi="Consolas" w:cs="Arial"/>
          <w:lang w:val="en-US"/>
        </w:rPr>
        <w:t xml:space="preserve">       &lt;unset&gt;                 </w:t>
      </w:r>
    </w:p>
    <w:p w14:paraId="4569DC1B" w14:textId="67E684DE" w:rsidR="0090492F" w:rsidRPr="00CF1B1E" w:rsidRDefault="00CF1B1E" w:rsidP="00CF1B1E">
      <w:pPr>
        <w:rPr>
          <w:rFonts w:ascii="Consolas" w:hAnsi="Consolas" w:cs="Arial"/>
          <w:lang w:val="en-US"/>
        </w:rPr>
      </w:pPr>
      <w:r w:rsidRPr="00CF1B1E">
        <w:rPr>
          <w:rFonts w:ascii="Consolas" w:hAnsi="Consolas" w:cs="Arial"/>
          <w:lang w:val="en-US"/>
        </w:rPr>
        <w:t xml:space="preserve">cassandra-data-apigee-cassandra-default-2   Bound    pvc-30afb93b-80fc-4214-9f3b-289612bcdc0a   </w:t>
      </w:r>
      <w:r w:rsidRPr="004926CD">
        <w:rPr>
          <w:rFonts w:ascii="Consolas" w:hAnsi="Consolas" w:cs="Arial"/>
          <w:color w:val="00B050"/>
          <w:lang w:val="en-US"/>
        </w:rPr>
        <w:t xml:space="preserve">250Gi </w:t>
      </w:r>
      <w:r w:rsidRPr="00CF1B1E">
        <w:rPr>
          <w:rFonts w:ascii="Consolas" w:hAnsi="Consolas" w:cs="Arial"/>
          <w:lang w:val="en-US"/>
        </w:rPr>
        <w:t xml:space="preserve">     RWO            thin-</w:t>
      </w:r>
      <w:proofErr w:type="spellStart"/>
      <w:r w:rsidRPr="00CF1B1E">
        <w:rPr>
          <w:rFonts w:ascii="Consolas" w:hAnsi="Consolas" w:cs="Arial"/>
          <w:lang w:val="en-US"/>
        </w:rPr>
        <w:t>csi</w:t>
      </w:r>
      <w:proofErr w:type="spellEnd"/>
      <w:r w:rsidRPr="00CF1B1E">
        <w:rPr>
          <w:rFonts w:ascii="Consolas" w:hAnsi="Consolas" w:cs="Arial"/>
          <w:lang w:val="en-US"/>
        </w:rPr>
        <w:t xml:space="preserve">       &lt;unset&gt;                 </w:t>
      </w:r>
    </w:p>
    <w:p w14:paraId="1D15C303" w14:textId="77777777" w:rsidR="0090492F" w:rsidRPr="00CF1B1E" w:rsidRDefault="0090492F" w:rsidP="00B47A59">
      <w:pPr>
        <w:rPr>
          <w:rFonts w:ascii="Consolas" w:hAnsi="Consolas"/>
          <w:sz w:val="24"/>
          <w:szCs w:val="24"/>
          <w:lang w:val="en-US"/>
        </w:rPr>
      </w:pPr>
    </w:p>
    <w:p w14:paraId="06967330" w14:textId="77777777" w:rsidR="00335355" w:rsidRPr="00CF1B1E" w:rsidRDefault="00335355" w:rsidP="00B47A59">
      <w:pPr>
        <w:rPr>
          <w:rFonts w:ascii="Consolas" w:hAnsi="Consolas"/>
          <w:sz w:val="24"/>
          <w:szCs w:val="24"/>
          <w:lang w:val="en-US"/>
        </w:rPr>
      </w:pPr>
    </w:p>
    <w:p w14:paraId="57DA7A91" w14:textId="20059988" w:rsidR="00F14BC0" w:rsidRDefault="00F14BC0" w:rsidP="00514EB4">
      <w:pPr>
        <w:rPr>
          <w:rFonts w:ascii="Consolas" w:hAnsi="Consolas" w:cs="Arial"/>
          <w:sz w:val="40"/>
          <w:szCs w:val="40"/>
          <w:lang w:val="en-US"/>
        </w:rPr>
      </w:pPr>
    </w:p>
    <w:p w14:paraId="59194644" w14:textId="2EC859D7" w:rsidR="006E545F" w:rsidRPr="002B4EFC" w:rsidRDefault="006E545F" w:rsidP="006E545F">
      <w:pPr>
        <w:pStyle w:val="Ttulo3"/>
        <w:rPr>
          <w:sz w:val="32"/>
          <w:szCs w:val="28"/>
        </w:rPr>
      </w:pPr>
      <w:bookmarkStart w:id="37" w:name="_Toc235714287"/>
      <w:r w:rsidRPr="002B4EFC">
        <w:rPr>
          <w:sz w:val="32"/>
          <w:szCs w:val="28"/>
        </w:rPr>
        <w:t>Telemetría (</w:t>
      </w:r>
      <w:proofErr w:type="spellStart"/>
      <w:r w:rsidRPr="002B4EFC">
        <w:rPr>
          <w:sz w:val="32"/>
          <w:szCs w:val="28"/>
        </w:rPr>
        <w:t>Telemetry</w:t>
      </w:r>
      <w:proofErr w:type="spellEnd"/>
      <w:r w:rsidRPr="002B4EFC">
        <w:rPr>
          <w:sz w:val="32"/>
          <w:szCs w:val="28"/>
        </w:rPr>
        <w:t>)</w:t>
      </w:r>
      <w:bookmarkEnd w:id="37"/>
    </w:p>
    <w:p w14:paraId="4143ED75" w14:textId="77777777" w:rsidR="006E545F" w:rsidRDefault="006E545F" w:rsidP="006E545F"/>
    <w:p w14:paraId="573E25D7" w14:textId="0C55C374" w:rsidR="00260810" w:rsidRPr="00260810" w:rsidRDefault="00260810" w:rsidP="00260810">
      <w:pPr>
        <w:rPr>
          <w:sz w:val="24"/>
          <w:szCs w:val="24"/>
        </w:rPr>
      </w:pPr>
      <w:r w:rsidRPr="00260810">
        <w:rPr>
          <w:sz w:val="24"/>
          <w:szCs w:val="24"/>
        </w:rPr>
        <w:t>Este es el componente que mencionabas. Levanta los servicios de recolección de métricas y logs (los pods de apigee-</w:t>
      </w:r>
      <w:proofErr w:type="spellStart"/>
      <w:r w:rsidRPr="00260810">
        <w:rPr>
          <w:sz w:val="24"/>
          <w:szCs w:val="24"/>
        </w:rPr>
        <w:t>logger</w:t>
      </w:r>
      <w:proofErr w:type="spellEnd"/>
      <w:r w:rsidRPr="00260810">
        <w:rPr>
          <w:sz w:val="24"/>
          <w:szCs w:val="24"/>
        </w:rPr>
        <w:t xml:space="preserve"> y apigee-</w:t>
      </w:r>
      <w:proofErr w:type="spellStart"/>
      <w:r w:rsidRPr="00260810">
        <w:rPr>
          <w:sz w:val="24"/>
          <w:szCs w:val="24"/>
        </w:rPr>
        <w:t>metrics</w:t>
      </w:r>
      <w:proofErr w:type="spellEnd"/>
      <w:r w:rsidRPr="00260810">
        <w:rPr>
          <w:sz w:val="24"/>
          <w:szCs w:val="24"/>
        </w:rPr>
        <w:t xml:space="preserve">) y los va a distribuir usando el selector de los nodos </w:t>
      </w:r>
      <w:r>
        <w:rPr>
          <w:sz w:val="24"/>
          <w:szCs w:val="24"/>
        </w:rPr>
        <w:t>apigee-</w:t>
      </w:r>
      <w:r w:rsidRPr="00260810">
        <w:rPr>
          <w:sz w:val="24"/>
          <w:szCs w:val="24"/>
        </w:rPr>
        <w:t>runtime (08, 09 y 10).</w:t>
      </w:r>
    </w:p>
    <w:p w14:paraId="2BCA7580" w14:textId="3BBE9A17" w:rsidR="006E545F" w:rsidRDefault="00260810" w:rsidP="006E545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8C26379" w14:textId="1D58E6A7" w:rsidR="00260810" w:rsidRPr="002025EF" w:rsidRDefault="002025EF" w:rsidP="006E545F">
      <w:pPr>
        <w:rPr>
          <w:sz w:val="24"/>
          <w:szCs w:val="24"/>
        </w:rPr>
      </w:pPr>
      <w:r w:rsidRPr="002025EF">
        <w:rPr>
          <w:sz w:val="24"/>
          <w:szCs w:val="24"/>
        </w:rPr>
        <w:t>Ejecutamos el comando:</w:t>
      </w:r>
    </w:p>
    <w:p w14:paraId="5A1FAC8A" w14:textId="77777777" w:rsidR="002025EF" w:rsidRDefault="002025EF" w:rsidP="006E545F"/>
    <w:p w14:paraId="7A91AA20" w14:textId="77777777" w:rsidR="002025EF" w:rsidRPr="00D57D19" w:rsidRDefault="002025EF" w:rsidP="002025EF">
      <w:pPr>
        <w:rPr>
          <w:rFonts w:ascii="Consolas" w:hAnsi="Consolas"/>
          <w:sz w:val="24"/>
          <w:szCs w:val="24"/>
        </w:rPr>
      </w:pPr>
      <w:proofErr w:type="spellStart"/>
      <w:r w:rsidRPr="00D57D19">
        <w:rPr>
          <w:rFonts w:ascii="Consolas" w:hAnsi="Consolas"/>
          <w:sz w:val="24"/>
          <w:szCs w:val="24"/>
        </w:rPr>
        <w:t>helm</w:t>
      </w:r>
      <w:proofErr w:type="spellEnd"/>
      <w:r w:rsidRPr="00D57D19">
        <w:rPr>
          <w:rFonts w:ascii="Consolas" w:hAnsi="Consolas"/>
          <w:sz w:val="24"/>
          <w:szCs w:val="24"/>
        </w:rPr>
        <w:t xml:space="preserve"> </w:t>
      </w:r>
      <w:proofErr w:type="spellStart"/>
      <w:r w:rsidRPr="00D57D19">
        <w:rPr>
          <w:rFonts w:ascii="Consolas" w:hAnsi="Consolas"/>
          <w:sz w:val="24"/>
          <w:szCs w:val="24"/>
        </w:rPr>
        <w:t>upgrade</w:t>
      </w:r>
      <w:proofErr w:type="spellEnd"/>
      <w:r w:rsidRPr="00D57D19">
        <w:rPr>
          <w:rFonts w:ascii="Consolas" w:hAnsi="Consolas"/>
          <w:sz w:val="24"/>
          <w:szCs w:val="24"/>
        </w:rPr>
        <w:t xml:space="preserve"> --install apigee-</w:t>
      </w:r>
      <w:proofErr w:type="spellStart"/>
      <w:r w:rsidRPr="00D57D19">
        <w:rPr>
          <w:rFonts w:ascii="Consolas" w:hAnsi="Consolas"/>
          <w:sz w:val="24"/>
          <w:szCs w:val="24"/>
        </w:rPr>
        <w:t>telemetry</w:t>
      </w:r>
      <w:proofErr w:type="spellEnd"/>
      <w:r w:rsidRPr="00D57D19">
        <w:rPr>
          <w:rFonts w:ascii="Consolas" w:hAnsi="Consolas"/>
          <w:sz w:val="24"/>
          <w:szCs w:val="24"/>
        </w:rPr>
        <w:t xml:space="preserve"> apigee-</w:t>
      </w:r>
      <w:proofErr w:type="spellStart"/>
      <w:r w:rsidRPr="00D57D19">
        <w:rPr>
          <w:rFonts w:ascii="Consolas" w:hAnsi="Consolas"/>
          <w:sz w:val="24"/>
          <w:szCs w:val="24"/>
        </w:rPr>
        <w:t>telemetry</w:t>
      </w:r>
      <w:proofErr w:type="spellEnd"/>
      <w:r w:rsidRPr="00D57D19">
        <w:rPr>
          <w:rFonts w:ascii="Consolas" w:hAnsi="Consolas"/>
          <w:sz w:val="24"/>
          <w:szCs w:val="24"/>
        </w:rPr>
        <w:t>/ \</w:t>
      </w:r>
    </w:p>
    <w:p w14:paraId="41387ACC" w14:textId="77777777" w:rsidR="002025EF" w:rsidRPr="002025EF" w:rsidRDefault="002025EF" w:rsidP="002025EF">
      <w:pPr>
        <w:rPr>
          <w:rFonts w:ascii="Consolas" w:hAnsi="Consolas"/>
          <w:sz w:val="24"/>
          <w:szCs w:val="24"/>
        </w:rPr>
      </w:pPr>
      <w:r w:rsidRPr="00D57D19">
        <w:rPr>
          <w:rFonts w:ascii="Consolas" w:hAnsi="Consolas"/>
          <w:sz w:val="24"/>
          <w:szCs w:val="24"/>
        </w:rPr>
        <w:t xml:space="preserve">  </w:t>
      </w:r>
      <w:r w:rsidRPr="002025EF">
        <w:rPr>
          <w:rFonts w:ascii="Consolas" w:hAnsi="Consolas"/>
          <w:sz w:val="24"/>
          <w:szCs w:val="24"/>
        </w:rPr>
        <w:t>--namespace claro-apigee-hybrid-</w:t>
      </w:r>
      <w:proofErr w:type="spellStart"/>
      <w:r w:rsidRPr="002025EF">
        <w:rPr>
          <w:rFonts w:ascii="Consolas" w:hAnsi="Consolas"/>
          <w:sz w:val="24"/>
          <w:szCs w:val="24"/>
        </w:rPr>
        <w:t>desa</w:t>
      </w:r>
      <w:proofErr w:type="spellEnd"/>
      <w:r w:rsidRPr="002025EF">
        <w:rPr>
          <w:rFonts w:ascii="Consolas" w:hAnsi="Consolas"/>
          <w:sz w:val="24"/>
          <w:szCs w:val="24"/>
        </w:rPr>
        <w:t xml:space="preserve"> \</w:t>
      </w:r>
    </w:p>
    <w:p w14:paraId="6C9712D9" w14:textId="2ECBB09D" w:rsidR="002025EF" w:rsidRDefault="002025EF" w:rsidP="002025EF">
      <w:pPr>
        <w:rPr>
          <w:rFonts w:ascii="Consolas" w:hAnsi="Consolas"/>
          <w:sz w:val="24"/>
          <w:szCs w:val="24"/>
        </w:rPr>
      </w:pPr>
      <w:r w:rsidRPr="002025EF">
        <w:rPr>
          <w:rFonts w:ascii="Consolas" w:hAnsi="Consolas"/>
          <w:sz w:val="24"/>
          <w:szCs w:val="24"/>
        </w:rPr>
        <w:t xml:space="preserve">  -f </w:t>
      </w:r>
      <w:proofErr w:type="spellStart"/>
      <w:r w:rsidRPr="002025EF">
        <w:rPr>
          <w:rFonts w:ascii="Consolas" w:hAnsi="Consolas"/>
          <w:sz w:val="24"/>
          <w:szCs w:val="24"/>
        </w:rPr>
        <w:t>overrides-desa.yaml</w:t>
      </w:r>
      <w:proofErr w:type="spellEnd"/>
    </w:p>
    <w:p w14:paraId="289BCBED" w14:textId="77777777" w:rsidR="00F95019" w:rsidRDefault="00F95019" w:rsidP="002025EF">
      <w:pPr>
        <w:rPr>
          <w:rFonts w:ascii="Consolas" w:hAnsi="Consolas"/>
          <w:sz w:val="24"/>
          <w:szCs w:val="24"/>
        </w:rPr>
      </w:pPr>
    </w:p>
    <w:p w14:paraId="01BCE32A" w14:textId="77777777" w:rsidR="00F95019" w:rsidRDefault="00F95019" w:rsidP="002025EF">
      <w:pPr>
        <w:rPr>
          <w:rFonts w:ascii="Consolas" w:hAnsi="Consolas"/>
          <w:sz w:val="24"/>
          <w:szCs w:val="24"/>
        </w:rPr>
      </w:pPr>
    </w:p>
    <w:p w14:paraId="6D7823B2" w14:textId="77777777" w:rsidR="00F95019" w:rsidRDefault="00F95019" w:rsidP="002025EF">
      <w:pPr>
        <w:rPr>
          <w:rFonts w:ascii="Consolas" w:hAnsi="Consolas"/>
          <w:sz w:val="24"/>
          <w:szCs w:val="24"/>
        </w:rPr>
      </w:pPr>
    </w:p>
    <w:p w14:paraId="1ED6E6FC" w14:textId="79ADF94A" w:rsidR="00F95019" w:rsidRDefault="00F95019" w:rsidP="00F95019">
      <w:pPr>
        <w:pStyle w:val="Ttulo3"/>
        <w:rPr>
          <w:sz w:val="28"/>
          <w:szCs w:val="24"/>
        </w:rPr>
      </w:pPr>
      <w:bookmarkStart w:id="38" w:name="_Toc235714288"/>
      <w:r w:rsidRPr="00F95019">
        <w:rPr>
          <w:sz w:val="28"/>
          <w:szCs w:val="24"/>
        </w:rPr>
        <w:t>Redis</w:t>
      </w:r>
      <w:bookmarkEnd w:id="38"/>
    </w:p>
    <w:p w14:paraId="39812360" w14:textId="77777777" w:rsidR="00F95019" w:rsidRDefault="00F95019" w:rsidP="00F95019"/>
    <w:p w14:paraId="19D45DC9" w14:textId="193C9CDC" w:rsidR="00F95019" w:rsidRPr="0044188F" w:rsidRDefault="0044188F" w:rsidP="00F95019">
      <w:pPr>
        <w:rPr>
          <w:sz w:val="24"/>
          <w:szCs w:val="24"/>
        </w:rPr>
      </w:pPr>
      <w:r w:rsidRPr="0044188F">
        <w:rPr>
          <w:sz w:val="24"/>
          <w:szCs w:val="24"/>
        </w:rPr>
        <w:t xml:space="preserve">El componente </w:t>
      </w:r>
      <w:r w:rsidRPr="0044188F">
        <w:rPr>
          <w:b/>
          <w:bCs/>
          <w:sz w:val="24"/>
          <w:szCs w:val="24"/>
        </w:rPr>
        <w:t>Apigee Redis</w:t>
      </w:r>
      <w:r w:rsidRPr="0044188F">
        <w:rPr>
          <w:sz w:val="24"/>
          <w:szCs w:val="24"/>
        </w:rPr>
        <w:t xml:space="preserve"> actúa como la capa de almacenamiento en caché en memoria de alta velocidad y baja latencia para los componentes del plano de ejecución (</w:t>
      </w:r>
      <w:r w:rsidRPr="0044188F">
        <w:rPr>
          <w:i/>
          <w:iCs/>
          <w:sz w:val="24"/>
          <w:szCs w:val="24"/>
        </w:rPr>
        <w:t>runtime</w:t>
      </w:r>
      <w:r w:rsidRPr="0044188F">
        <w:rPr>
          <w:sz w:val="24"/>
          <w:szCs w:val="24"/>
        </w:rPr>
        <w:t>).</w:t>
      </w:r>
    </w:p>
    <w:p w14:paraId="76E50365" w14:textId="77777777" w:rsidR="000A370F" w:rsidRPr="0044188F" w:rsidRDefault="000A370F" w:rsidP="000A370F">
      <w:pPr>
        <w:rPr>
          <w:sz w:val="24"/>
          <w:szCs w:val="24"/>
        </w:rPr>
      </w:pPr>
    </w:p>
    <w:p w14:paraId="582BBA43" w14:textId="77777777" w:rsidR="000A370F" w:rsidRDefault="000A370F" w:rsidP="000A370F"/>
    <w:p w14:paraId="1C4244EA" w14:textId="77777777" w:rsidR="00302952" w:rsidRPr="002025EF" w:rsidRDefault="00302952" w:rsidP="00302952">
      <w:pPr>
        <w:rPr>
          <w:sz w:val="24"/>
          <w:szCs w:val="24"/>
        </w:rPr>
      </w:pPr>
      <w:r w:rsidRPr="002025EF">
        <w:rPr>
          <w:sz w:val="24"/>
          <w:szCs w:val="24"/>
        </w:rPr>
        <w:t>Ejecutamos el comando:</w:t>
      </w:r>
    </w:p>
    <w:p w14:paraId="22A40036" w14:textId="77777777" w:rsidR="000A370F" w:rsidRDefault="000A370F" w:rsidP="000A370F"/>
    <w:p w14:paraId="4FD75A21" w14:textId="77777777" w:rsidR="000A370F" w:rsidRDefault="000A370F" w:rsidP="000A370F"/>
    <w:p w14:paraId="4AC02E5B" w14:textId="77777777" w:rsidR="000A370F" w:rsidRPr="002F6B4F" w:rsidRDefault="000A370F" w:rsidP="000A370F">
      <w:pPr>
        <w:rPr>
          <w:rFonts w:ascii="Consolas" w:hAnsi="Consolas"/>
        </w:rPr>
      </w:pPr>
      <w:proofErr w:type="spellStart"/>
      <w:r w:rsidRPr="002F6B4F">
        <w:rPr>
          <w:rFonts w:ascii="Consolas" w:hAnsi="Consolas"/>
        </w:rPr>
        <w:t>helm</w:t>
      </w:r>
      <w:proofErr w:type="spellEnd"/>
      <w:r w:rsidRPr="002F6B4F">
        <w:rPr>
          <w:rFonts w:ascii="Consolas" w:hAnsi="Consolas"/>
        </w:rPr>
        <w:t xml:space="preserve"> </w:t>
      </w:r>
      <w:proofErr w:type="spellStart"/>
      <w:r w:rsidRPr="002F6B4F">
        <w:rPr>
          <w:rFonts w:ascii="Consolas" w:hAnsi="Consolas"/>
        </w:rPr>
        <w:t>upgrade</w:t>
      </w:r>
      <w:proofErr w:type="spellEnd"/>
      <w:r w:rsidRPr="002F6B4F">
        <w:rPr>
          <w:rFonts w:ascii="Consolas" w:hAnsi="Consolas"/>
        </w:rPr>
        <w:t xml:space="preserve"> </w:t>
      </w:r>
      <w:proofErr w:type="spellStart"/>
      <w:r w:rsidRPr="002F6B4F">
        <w:rPr>
          <w:rFonts w:ascii="Consolas" w:hAnsi="Consolas"/>
        </w:rPr>
        <w:t>redis</w:t>
      </w:r>
      <w:proofErr w:type="spellEnd"/>
      <w:r w:rsidRPr="002F6B4F">
        <w:rPr>
          <w:rFonts w:ascii="Consolas" w:hAnsi="Consolas"/>
        </w:rPr>
        <w:t xml:space="preserve"> apigee-</w:t>
      </w:r>
      <w:proofErr w:type="spellStart"/>
      <w:r w:rsidRPr="002F6B4F">
        <w:rPr>
          <w:rFonts w:ascii="Consolas" w:hAnsi="Consolas"/>
        </w:rPr>
        <w:t>redis</w:t>
      </w:r>
      <w:proofErr w:type="spellEnd"/>
      <w:r w:rsidRPr="002F6B4F">
        <w:rPr>
          <w:rFonts w:ascii="Consolas" w:hAnsi="Consolas"/>
        </w:rPr>
        <w:t>/ \</w:t>
      </w:r>
    </w:p>
    <w:p w14:paraId="49BF2BDB" w14:textId="77777777" w:rsidR="000A370F" w:rsidRPr="002F6B4F" w:rsidRDefault="000A370F" w:rsidP="000A370F">
      <w:pPr>
        <w:rPr>
          <w:rFonts w:ascii="Consolas" w:hAnsi="Consolas"/>
          <w:lang w:val="en-US"/>
        </w:rPr>
      </w:pPr>
      <w:r w:rsidRPr="002F6B4F">
        <w:rPr>
          <w:rFonts w:ascii="Consolas" w:hAnsi="Consolas"/>
        </w:rPr>
        <w:t xml:space="preserve">  </w:t>
      </w:r>
      <w:r w:rsidRPr="002F6B4F">
        <w:rPr>
          <w:rFonts w:ascii="Consolas" w:hAnsi="Consolas"/>
          <w:lang w:val="en-US"/>
        </w:rPr>
        <w:t>--install \</w:t>
      </w:r>
    </w:p>
    <w:p w14:paraId="46023F62" w14:textId="77777777" w:rsidR="000A370F" w:rsidRPr="002F6B4F" w:rsidRDefault="000A370F" w:rsidP="000A370F">
      <w:pPr>
        <w:rPr>
          <w:rFonts w:ascii="Consolas" w:hAnsi="Consolas"/>
        </w:rPr>
      </w:pPr>
      <w:r w:rsidRPr="002F6B4F">
        <w:rPr>
          <w:rFonts w:ascii="Consolas" w:hAnsi="Consolas"/>
          <w:lang w:val="en-US"/>
        </w:rPr>
        <w:t xml:space="preserve">  </w:t>
      </w:r>
      <w:r w:rsidRPr="002F6B4F">
        <w:rPr>
          <w:rFonts w:ascii="Consolas" w:hAnsi="Consolas"/>
        </w:rPr>
        <w:t>--namespace claro-apigee-hybrid-</w:t>
      </w:r>
      <w:proofErr w:type="spellStart"/>
      <w:r w:rsidRPr="002F6B4F">
        <w:rPr>
          <w:rFonts w:ascii="Consolas" w:hAnsi="Consolas"/>
        </w:rPr>
        <w:t>desa</w:t>
      </w:r>
      <w:proofErr w:type="spellEnd"/>
      <w:r w:rsidRPr="002F6B4F">
        <w:rPr>
          <w:rFonts w:ascii="Consolas" w:hAnsi="Consolas"/>
        </w:rPr>
        <w:t xml:space="preserve"> \</w:t>
      </w:r>
    </w:p>
    <w:p w14:paraId="5F466FBC" w14:textId="77777777" w:rsidR="000A370F" w:rsidRPr="002F6B4F" w:rsidRDefault="000A370F" w:rsidP="000A370F">
      <w:pPr>
        <w:rPr>
          <w:rFonts w:ascii="Consolas" w:hAnsi="Consolas"/>
          <w:lang w:val="en-US"/>
        </w:rPr>
      </w:pPr>
      <w:r w:rsidRPr="002F6B4F">
        <w:rPr>
          <w:rFonts w:ascii="Consolas" w:hAnsi="Consolas"/>
        </w:rPr>
        <w:t xml:space="preserve">  </w:t>
      </w:r>
      <w:r w:rsidRPr="002F6B4F">
        <w:rPr>
          <w:rFonts w:ascii="Consolas" w:hAnsi="Consolas"/>
          <w:lang w:val="en-US"/>
        </w:rPr>
        <w:t>--atomic \</w:t>
      </w:r>
    </w:p>
    <w:p w14:paraId="2C397709" w14:textId="50AA441E" w:rsidR="000A370F" w:rsidRPr="002F6B4F" w:rsidRDefault="000A370F" w:rsidP="000A370F">
      <w:pPr>
        <w:rPr>
          <w:rFonts w:ascii="Consolas" w:hAnsi="Consolas"/>
          <w:lang w:val="en-US"/>
        </w:rPr>
      </w:pPr>
      <w:r w:rsidRPr="002F6B4F">
        <w:rPr>
          <w:rFonts w:ascii="Consolas" w:hAnsi="Consolas"/>
          <w:lang w:val="en-US"/>
        </w:rPr>
        <w:t xml:space="preserve">  -f overrides-desa.yaml \</w:t>
      </w:r>
    </w:p>
    <w:p w14:paraId="4779D1BB" w14:textId="339851C9" w:rsidR="00F95019" w:rsidRPr="002F6B4F" w:rsidRDefault="000A370F" w:rsidP="000A370F">
      <w:pPr>
        <w:rPr>
          <w:rFonts w:ascii="Consolas" w:hAnsi="Consolas"/>
        </w:rPr>
      </w:pPr>
      <w:r w:rsidRPr="002F6B4F">
        <w:rPr>
          <w:rFonts w:ascii="Consolas" w:hAnsi="Consolas"/>
          <w:lang w:val="en-US"/>
        </w:rPr>
        <w:t xml:space="preserve">  </w:t>
      </w:r>
      <w:r w:rsidRPr="002F6B4F">
        <w:rPr>
          <w:rFonts w:ascii="Consolas" w:hAnsi="Consolas"/>
        </w:rPr>
        <w:t>--</w:t>
      </w:r>
      <w:proofErr w:type="spellStart"/>
      <w:r w:rsidRPr="002F6B4F">
        <w:rPr>
          <w:rFonts w:ascii="Consolas" w:hAnsi="Consolas"/>
        </w:rPr>
        <w:t>dry</w:t>
      </w:r>
      <w:proofErr w:type="spellEnd"/>
      <w:r w:rsidRPr="002F6B4F">
        <w:rPr>
          <w:rFonts w:ascii="Consolas" w:hAnsi="Consolas"/>
        </w:rPr>
        <w:t>-run=server</w:t>
      </w:r>
    </w:p>
    <w:p w14:paraId="7CAD0CBF" w14:textId="77777777" w:rsidR="00A873AE" w:rsidRDefault="00A873AE" w:rsidP="000A370F">
      <w:pPr>
        <w:rPr>
          <w:rFonts w:ascii="Consolas" w:hAnsi="Consolas"/>
          <w:sz w:val="24"/>
          <w:szCs w:val="24"/>
        </w:rPr>
      </w:pPr>
    </w:p>
    <w:p w14:paraId="4162B87F" w14:textId="77777777" w:rsidR="00A873AE" w:rsidRDefault="00A873AE" w:rsidP="000A370F">
      <w:pPr>
        <w:rPr>
          <w:rFonts w:ascii="Consolas" w:hAnsi="Consolas"/>
          <w:sz w:val="24"/>
          <w:szCs w:val="24"/>
        </w:rPr>
      </w:pPr>
    </w:p>
    <w:p w14:paraId="483E2660" w14:textId="2F233CB1" w:rsidR="00180AE5" w:rsidRDefault="00A873AE" w:rsidP="002025EF">
      <w:pPr>
        <w:pStyle w:val="Ttulo3"/>
        <w:rPr>
          <w:sz w:val="28"/>
          <w:szCs w:val="24"/>
        </w:rPr>
      </w:pPr>
      <w:bookmarkStart w:id="39" w:name="_Toc235714289"/>
      <w:r w:rsidRPr="00A873AE">
        <w:rPr>
          <w:sz w:val="28"/>
          <w:szCs w:val="24"/>
        </w:rPr>
        <w:t>Ingress</w:t>
      </w:r>
      <w:bookmarkEnd w:id="39"/>
    </w:p>
    <w:p w14:paraId="18854A8C" w14:textId="77777777" w:rsidR="003203CD" w:rsidRDefault="003203CD" w:rsidP="003203CD"/>
    <w:p w14:paraId="58CE52BC" w14:textId="5FC7D5B9" w:rsidR="003203CD" w:rsidRPr="003203CD" w:rsidRDefault="003203CD" w:rsidP="003203CD">
      <w:r>
        <w:t xml:space="preserve">En </w:t>
      </w:r>
      <w:r w:rsidR="00E81CDD">
        <w:t>este paso</w:t>
      </w:r>
      <w:r>
        <w:t xml:space="preserve"> </w:t>
      </w:r>
      <w:r w:rsidR="00E81CDD">
        <w:t>instalamos</w:t>
      </w:r>
      <w:r>
        <w:t xml:space="preserve"> </w:t>
      </w:r>
      <w:r w:rsidR="00E81CDD">
        <w:t>Ingress</w:t>
      </w:r>
      <w:r>
        <w:t xml:space="preserve"> e Ingress-manager</w:t>
      </w:r>
    </w:p>
    <w:p w14:paraId="763BC437" w14:textId="77777777" w:rsidR="00180AE5" w:rsidRDefault="00180AE5" w:rsidP="002025EF">
      <w:pPr>
        <w:rPr>
          <w:rFonts w:ascii="Consolas" w:hAnsi="Consolas"/>
          <w:sz w:val="32"/>
          <w:szCs w:val="32"/>
        </w:rPr>
      </w:pPr>
    </w:p>
    <w:p w14:paraId="60D1ACDA" w14:textId="227555BD" w:rsidR="00A873AE" w:rsidRPr="002F6B4F" w:rsidRDefault="00E52A2E" w:rsidP="002025EF">
      <w:pPr>
        <w:rPr>
          <w:rFonts w:ascii="Consolas" w:hAnsi="Consolas"/>
          <w:lang w:val="en-US"/>
        </w:rPr>
      </w:pPr>
      <w:r w:rsidRPr="002F6B4F">
        <w:rPr>
          <w:rFonts w:ascii="Consolas" w:hAnsi="Consolas"/>
          <w:lang w:val="en-US"/>
        </w:rPr>
        <w:t>helm upgrade --install ingress-manager apigee-ingress-manager   -n claro-apigee-hybrid-</w:t>
      </w:r>
      <w:r w:rsidR="00180AE5" w:rsidRPr="002F6B4F">
        <w:rPr>
          <w:rFonts w:ascii="Consolas" w:hAnsi="Consolas"/>
          <w:lang w:val="en-US"/>
        </w:rPr>
        <w:t>desa</w:t>
      </w:r>
      <w:r w:rsidRPr="002F6B4F">
        <w:rPr>
          <w:rFonts w:ascii="Consolas" w:hAnsi="Consolas"/>
          <w:lang w:val="en-US"/>
        </w:rPr>
        <w:t xml:space="preserve">   -f overrides-</w:t>
      </w:r>
      <w:r w:rsidR="00180AE5" w:rsidRPr="002F6B4F">
        <w:rPr>
          <w:rFonts w:ascii="Consolas" w:hAnsi="Consolas"/>
          <w:lang w:val="en-US"/>
        </w:rPr>
        <w:t>desa</w:t>
      </w:r>
      <w:r w:rsidRPr="002F6B4F">
        <w:rPr>
          <w:rFonts w:ascii="Consolas" w:hAnsi="Consolas"/>
          <w:lang w:val="en-US"/>
        </w:rPr>
        <w:t>.yaml</w:t>
      </w:r>
    </w:p>
    <w:p w14:paraId="659A7245" w14:textId="77777777" w:rsidR="00A873AE" w:rsidRDefault="00A873AE" w:rsidP="002025EF">
      <w:pPr>
        <w:rPr>
          <w:rFonts w:ascii="Consolas" w:hAnsi="Consolas"/>
          <w:sz w:val="24"/>
          <w:szCs w:val="24"/>
          <w:lang w:val="en-US"/>
        </w:rPr>
      </w:pPr>
    </w:p>
    <w:p w14:paraId="59112233" w14:textId="77777777" w:rsidR="00505DFF" w:rsidRPr="00E7084F" w:rsidRDefault="00505DFF" w:rsidP="00505DFF">
      <w:pPr>
        <w:rPr>
          <w:sz w:val="24"/>
          <w:szCs w:val="24"/>
          <w:lang w:val="en-US"/>
        </w:rPr>
      </w:pPr>
    </w:p>
    <w:p w14:paraId="0159F48B" w14:textId="77777777" w:rsidR="00505DFF" w:rsidRDefault="00505DFF" w:rsidP="00505DFF">
      <w:pPr>
        <w:rPr>
          <w:sz w:val="24"/>
          <w:szCs w:val="24"/>
        </w:rPr>
      </w:pPr>
      <w:r w:rsidRPr="001028B7">
        <w:rPr>
          <w:sz w:val="24"/>
          <w:szCs w:val="24"/>
        </w:rPr>
        <w:t>El último eslabón, que configura los balanceadores y puertas de enlace (apigee-ingress-manager) para exponer</w:t>
      </w:r>
      <w:r>
        <w:rPr>
          <w:sz w:val="24"/>
          <w:szCs w:val="24"/>
        </w:rPr>
        <w:t xml:space="preserve"> los </w:t>
      </w:r>
      <w:r w:rsidRPr="001028B7">
        <w:rPr>
          <w:sz w:val="24"/>
          <w:szCs w:val="24"/>
        </w:rPr>
        <w:t xml:space="preserve"> proxies hacia </w:t>
      </w:r>
      <w:r>
        <w:rPr>
          <w:sz w:val="24"/>
          <w:szCs w:val="24"/>
        </w:rPr>
        <w:t>el exterior.</w:t>
      </w:r>
    </w:p>
    <w:p w14:paraId="73072F31" w14:textId="77777777" w:rsidR="00505DFF" w:rsidRDefault="00505DFF" w:rsidP="00505DFF">
      <w:pPr>
        <w:rPr>
          <w:sz w:val="24"/>
          <w:szCs w:val="24"/>
        </w:rPr>
      </w:pPr>
    </w:p>
    <w:p w14:paraId="75AA5B91" w14:textId="77777777" w:rsidR="00505DFF" w:rsidRPr="00C04047" w:rsidRDefault="00505DFF" w:rsidP="00505DFF"/>
    <w:p w14:paraId="2387BD4B" w14:textId="77777777" w:rsidR="00505DFF" w:rsidRPr="00C04047" w:rsidRDefault="00505DFF" w:rsidP="00505DFF">
      <w:pPr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>helm upgrade --install apigee-ingress apigee-ingress/ \</w:t>
      </w:r>
    </w:p>
    <w:p w14:paraId="2975A437" w14:textId="77777777" w:rsidR="00505DFF" w:rsidRPr="00C04047" w:rsidRDefault="00505DFF" w:rsidP="00505DFF">
      <w:pPr>
        <w:rPr>
          <w:rFonts w:ascii="Consolas" w:hAnsi="Consolas"/>
        </w:rPr>
      </w:pPr>
      <w:r w:rsidRPr="00C04047">
        <w:rPr>
          <w:rFonts w:ascii="Consolas" w:hAnsi="Consolas"/>
          <w:lang w:val="en-US"/>
        </w:rPr>
        <w:t xml:space="preserve">  </w:t>
      </w:r>
      <w:r w:rsidRPr="00C04047">
        <w:rPr>
          <w:rFonts w:ascii="Consolas" w:hAnsi="Consolas"/>
        </w:rPr>
        <w:t>--namespace claro-apigee-hybrid-</w:t>
      </w:r>
      <w:proofErr w:type="spellStart"/>
      <w:r w:rsidRPr="00C04047">
        <w:rPr>
          <w:rFonts w:ascii="Consolas" w:hAnsi="Consolas"/>
        </w:rPr>
        <w:t>desa</w:t>
      </w:r>
      <w:proofErr w:type="spellEnd"/>
      <w:r w:rsidRPr="00C04047">
        <w:rPr>
          <w:rFonts w:ascii="Consolas" w:hAnsi="Consolas"/>
        </w:rPr>
        <w:t xml:space="preserve"> \</w:t>
      </w:r>
    </w:p>
    <w:p w14:paraId="21298DC7" w14:textId="77777777" w:rsidR="00505DFF" w:rsidRPr="00C04047" w:rsidRDefault="00505DFF" w:rsidP="00505DFF">
      <w:pPr>
        <w:rPr>
          <w:rFonts w:ascii="Consolas" w:hAnsi="Consolas"/>
        </w:rPr>
      </w:pPr>
      <w:r w:rsidRPr="00C04047">
        <w:rPr>
          <w:rFonts w:ascii="Consolas" w:hAnsi="Consolas"/>
        </w:rPr>
        <w:t xml:space="preserve">  -f </w:t>
      </w:r>
      <w:proofErr w:type="spellStart"/>
      <w:r w:rsidRPr="00C04047">
        <w:rPr>
          <w:rFonts w:ascii="Consolas" w:hAnsi="Consolas"/>
        </w:rPr>
        <w:t>overrides-desa.yaml</w:t>
      </w:r>
      <w:proofErr w:type="spellEnd"/>
    </w:p>
    <w:p w14:paraId="6D48D87C" w14:textId="77777777" w:rsidR="00CA65A3" w:rsidRDefault="00CA65A3" w:rsidP="002025EF">
      <w:pPr>
        <w:rPr>
          <w:rFonts w:ascii="Consolas" w:hAnsi="Consolas"/>
          <w:sz w:val="24"/>
          <w:szCs w:val="24"/>
          <w:lang w:val="en-US"/>
        </w:rPr>
      </w:pPr>
    </w:p>
    <w:p w14:paraId="61DE92DD" w14:textId="77777777" w:rsidR="00CA65A3" w:rsidRPr="00180AE5" w:rsidRDefault="00CA65A3" w:rsidP="002025EF">
      <w:pPr>
        <w:rPr>
          <w:rFonts w:ascii="Consolas" w:hAnsi="Consolas"/>
          <w:sz w:val="24"/>
          <w:szCs w:val="24"/>
          <w:lang w:val="en-US"/>
        </w:rPr>
      </w:pPr>
    </w:p>
    <w:p w14:paraId="258913FC" w14:textId="1FBC8959" w:rsidR="00A873AE" w:rsidRDefault="00A873AE" w:rsidP="002025EF">
      <w:pPr>
        <w:rPr>
          <w:rFonts w:ascii="Consolas" w:hAnsi="Consolas"/>
          <w:sz w:val="32"/>
          <w:szCs w:val="32"/>
          <w:lang w:val="en-US"/>
        </w:rPr>
      </w:pPr>
    </w:p>
    <w:p w14:paraId="10035AED" w14:textId="21D91D43" w:rsidR="000D4B7E" w:rsidRDefault="000D4B7E" w:rsidP="002025EF">
      <w:pPr>
        <w:rPr>
          <w:rFonts w:ascii="Consolas" w:hAnsi="Consolas"/>
          <w:sz w:val="32"/>
          <w:szCs w:val="32"/>
          <w:lang w:val="en-US"/>
        </w:rPr>
      </w:pPr>
    </w:p>
    <w:p w14:paraId="73535856" w14:textId="55256AC3" w:rsidR="000D4B7E" w:rsidRDefault="000D4B7E" w:rsidP="002025EF">
      <w:pPr>
        <w:rPr>
          <w:rFonts w:ascii="Consolas" w:hAnsi="Consolas"/>
          <w:sz w:val="32"/>
          <w:szCs w:val="32"/>
          <w:lang w:val="en-US"/>
        </w:rPr>
      </w:pPr>
    </w:p>
    <w:p w14:paraId="024D19AB" w14:textId="16DB56BD" w:rsidR="000D4B7E" w:rsidRDefault="000D4B7E" w:rsidP="002025EF">
      <w:pPr>
        <w:rPr>
          <w:rFonts w:ascii="Consolas" w:hAnsi="Consolas"/>
          <w:sz w:val="32"/>
          <w:szCs w:val="32"/>
          <w:lang w:val="en-US"/>
        </w:rPr>
      </w:pPr>
    </w:p>
    <w:p w14:paraId="38F44236" w14:textId="620A5E43" w:rsidR="000D4B7E" w:rsidRPr="00E52A2E" w:rsidRDefault="000D4B7E" w:rsidP="002025EF">
      <w:pPr>
        <w:rPr>
          <w:rFonts w:ascii="Consolas" w:hAnsi="Consolas"/>
          <w:sz w:val="32"/>
          <w:szCs w:val="32"/>
          <w:lang w:val="en-US"/>
        </w:rPr>
      </w:pPr>
    </w:p>
    <w:p w14:paraId="1D6888F3" w14:textId="2FB92727" w:rsidR="002025EF" w:rsidRPr="002B4EFC" w:rsidRDefault="00ED7B66" w:rsidP="00ED7B66">
      <w:pPr>
        <w:pStyle w:val="Ttulo3"/>
        <w:rPr>
          <w:sz w:val="32"/>
          <w:szCs w:val="28"/>
        </w:rPr>
      </w:pPr>
      <w:bookmarkStart w:id="40" w:name="_Toc235714290"/>
      <w:r w:rsidRPr="00785EC7">
        <w:rPr>
          <w:sz w:val="28"/>
          <w:szCs w:val="24"/>
        </w:rPr>
        <w:t>Organización</w:t>
      </w:r>
      <w:r w:rsidRPr="002B4EFC">
        <w:rPr>
          <w:sz w:val="32"/>
          <w:szCs w:val="28"/>
        </w:rPr>
        <w:t xml:space="preserve"> (</w:t>
      </w:r>
      <w:proofErr w:type="spellStart"/>
      <w:r w:rsidRPr="002B4EFC">
        <w:rPr>
          <w:sz w:val="32"/>
          <w:szCs w:val="28"/>
        </w:rPr>
        <w:t>Org</w:t>
      </w:r>
      <w:proofErr w:type="spellEnd"/>
      <w:r w:rsidRPr="002B4EFC">
        <w:rPr>
          <w:sz w:val="32"/>
          <w:szCs w:val="28"/>
        </w:rPr>
        <w:t>)</w:t>
      </w:r>
      <w:bookmarkEnd w:id="40"/>
    </w:p>
    <w:p w14:paraId="624BC59F" w14:textId="77777777" w:rsidR="002B4EFC" w:rsidRDefault="002B4EFC" w:rsidP="002B4EFC"/>
    <w:p w14:paraId="0241698D" w14:textId="6B248895" w:rsidR="002B4EFC" w:rsidRDefault="002B4EFC" w:rsidP="002B4EFC">
      <w:pPr>
        <w:rPr>
          <w:sz w:val="24"/>
          <w:szCs w:val="24"/>
        </w:rPr>
      </w:pPr>
      <w:r w:rsidRPr="002B4EFC">
        <w:rPr>
          <w:sz w:val="24"/>
          <w:szCs w:val="24"/>
        </w:rPr>
        <w:t>Instala los componentes a nivel de organización global de Apigee (como el agente de conexión y MART).</w:t>
      </w:r>
    </w:p>
    <w:p w14:paraId="250C8BAE" w14:textId="77777777" w:rsidR="00902A57" w:rsidRDefault="00902A57" w:rsidP="002B4EFC">
      <w:pPr>
        <w:rPr>
          <w:sz w:val="24"/>
          <w:szCs w:val="24"/>
        </w:rPr>
      </w:pPr>
    </w:p>
    <w:p w14:paraId="4A3B6A0A" w14:textId="58830F35" w:rsidR="00902A57" w:rsidRPr="002F6B4F" w:rsidRDefault="00902A57" w:rsidP="002B4EFC">
      <w:pPr>
        <w:rPr>
          <w:rFonts w:ascii="Consolas" w:hAnsi="Consolas"/>
          <w:lang w:val="en-US"/>
        </w:rPr>
      </w:pPr>
      <w:r w:rsidRPr="002F6B4F">
        <w:rPr>
          <w:rFonts w:ascii="Consolas" w:hAnsi="Consolas"/>
          <w:lang w:val="en-US"/>
        </w:rPr>
        <w:t>helm upgrade --install org apigee-org/   -n claro-apigee-hybrid-desa   -f overrides-desa.yaml   --dry-run</w:t>
      </w:r>
    </w:p>
    <w:p w14:paraId="15A7393B" w14:textId="77777777" w:rsidR="002B4EFC" w:rsidRPr="002F6B4F" w:rsidRDefault="002B4EFC" w:rsidP="002B4EFC">
      <w:pPr>
        <w:rPr>
          <w:rFonts w:ascii="Consolas" w:hAnsi="Consolas"/>
          <w:sz w:val="22"/>
          <w:szCs w:val="22"/>
          <w:lang w:val="en-US"/>
        </w:rPr>
      </w:pPr>
    </w:p>
    <w:p w14:paraId="3693E8FC" w14:textId="77777777" w:rsidR="004168E0" w:rsidRPr="002F6B4F" w:rsidRDefault="004168E0" w:rsidP="004168E0">
      <w:pPr>
        <w:rPr>
          <w:rFonts w:ascii="Consolas" w:hAnsi="Consolas"/>
          <w:lang w:val="en-US"/>
        </w:rPr>
      </w:pPr>
      <w:r w:rsidRPr="002F6B4F">
        <w:rPr>
          <w:rFonts w:ascii="Consolas" w:hAnsi="Consolas"/>
          <w:lang w:val="en-US"/>
        </w:rPr>
        <w:t>helm upgrade --install apigee-org apigee-org/ \</w:t>
      </w:r>
    </w:p>
    <w:p w14:paraId="635DE994" w14:textId="77777777" w:rsidR="004168E0" w:rsidRPr="002F6B4F" w:rsidRDefault="004168E0" w:rsidP="004168E0">
      <w:pPr>
        <w:rPr>
          <w:rFonts w:ascii="Consolas" w:hAnsi="Consolas"/>
        </w:rPr>
      </w:pPr>
      <w:r w:rsidRPr="002F6B4F">
        <w:rPr>
          <w:rFonts w:ascii="Consolas" w:hAnsi="Consolas"/>
          <w:lang w:val="en-US"/>
        </w:rPr>
        <w:t xml:space="preserve">  </w:t>
      </w:r>
      <w:r w:rsidRPr="002F6B4F">
        <w:rPr>
          <w:rFonts w:ascii="Consolas" w:hAnsi="Consolas"/>
        </w:rPr>
        <w:t>--namespace claro-apigee-hybrid-</w:t>
      </w:r>
      <w:proofErr w:type="spellStart"/>
      <w:r w:rsidRPr="002F6B4F">
        <w:rPr>
          <w:rFonts w:ascii="Consolas" w:hAnsi="Consolas"/>
        </w:rPr>
        <w:t>desa</w:t>
      </w:r>
      <w:proofErr w:type="spellEnd"/>
      <w:r w:rsidRPr="002F6B4F">
        <w:rPr>
          <w:rFonts w:ascii="Consolas" w:hAnsi="Consolas"/>
        </w:rPr>
        <w:t xml:space="preserve"> \</w:t>
      </w:r>
    </w:p>
    <w:p w14:paraId="22C84955" w14:textId="24D6D165" w:rsidR="002B4EFC" w:rsidRPr="002F6B4F" w:rsidRDefault="004168E0" w:rsidP="004168E0">
      <w:pPr>
        <w:rPr>
          <w:rFonts w:ascii="Consolas" w:hAnsi="Consolas"/>
        </w:rPr>
      </w:pPr>
      <w:r w:rsidRPr="002F6B4F">
        <w:rPr>
          <w:rFonts w:ascii="Consolas" w:hAnsi="Consolas"/>
        </w:rPr>
        <w:t xml:space="preserve">  -f </w:t>
      </w:r>
      <w:proofErr w:type="spellStart"/>
      <w:r w:rsidRPr="002F6B4F">
        <w:rPr>
          <w:rFonts w:ascii="Consolas" w:hAnsi="Consolas"/>
        </w:rPr>
        <w:t>overrides-desa.yaml</w:t>
      </w:r>
      <w:proofErr w:type="spellEnd"/>
    </w:p>
    <w:p w14:paraId="41030D01" w14:textId="77777777" w:rsidR="004168E0" w:rsidRDefault="004168E0" w:rsidP="004168E0">
      <w:pPr>
        <w:rPr>
          <w:rFonts w:ascii="Consolas" w:hAnsi="Consolas"/>
          <w:sz w:val="24"/>
          <w:szCs w:val="24"/>
        </w:rPr>
      </w:pPr>
    </w:p>
    <w:p w14:paraId="728B624F" w14:textId="77777777" w:rsidR="00484410" w:rsidRDefault="00484410" w:rsidP="004168E0">
      <w:pPr>
        <w:rPr>
          <w:rFonts w:ascii="Consolas" w:hAnsi="Consolas"/>
          <w:sz w:val="24"/>
          <w:szCs w:val="24"/>
        </w:rPr>
      </w:pPr>
    </w:p>
    <w:p w14:paraId="2A0E024D" w14:textId="30273934" w:rsidR="00484410" w:rsidRDefault="00484410" w:rsidP="004168E0">
      <w:pPr>
        <w:rPr>
          <w:rFonts w:ascii="Consolas" w:hAnsi="Consolas"/>
          <w:sz w:val="24"/>
          <w:szCs w:val="24"/>
        </w:rPr>
      </w:pPr>
    </w:p>
    <w:p w14:paraId="6B786203" w14:textId="77777777" w:rsidR="005A4322" w:rsidRDefault="005A4322" w:rsidP="004168E0">
      <w:pPr>
        <w:rPr>
          <w:rFonts w:ascii="Consolas" w:hAnsi="Consolas"/>
          <w:sz w:val="24"/>
          <w:szCs w:val="24"/>
        </w:rPr>
      </w:pPr>
    </w:p>
    <w:p w14:paraId="4BE09F88" w14:textId="3AD515AD" w:rsidR="005A4322" w:rsidRDefault="005A4322" w:rsidP="005A4322">
      <w:pPr>
        <w:pStyle w:val="Ttulo3"/>
        <w:rPr>
          <w:sz w:val="28"/>
          <w:szCs w:val="24"/>
        </w:rPr>
      </w:pPr>
      <w:bookmarkStart w:id="41" w:name="_Toc235714291"/>
      <w:r w:rsidRPr="005A4322">
        <w:rPr>
          <w:sz w:val="28"/>
          <w:szCs w:val="24"/>
        </w:rPr>
        <w:t>Entornos (envs)</w:t>
      </w:r>
      <w:r w:rsidR="0008147F">
        <w:rPr>
          <w:sz w:val="28"/>
          <w:szCs w:val="24"/>
        </w:rPr>
        <w:t xml:space="preserve"> y </w:t>
      </w:r>
      <w:proofErr w:type="gramStart"/>
      <w:r w:rsidR="0008147F">
        <w:rPr>
          <w:sz w:val="28"/>
          <w:szCs w:val="24"/>
        </w:rPr>
        <w:t>virtual hosts</w:t>
      </w:r>
      <w:bookmarkEnd w:id="41"/>
      <w:proofErr w:type="gramEnd"/>
    </w:p>
    <w:p w14:paraId="3231E739" w14:textId="77777777" w:rsidR="00692119" w:rsidRDefault="00692119" w:rsidP="00692119"/>
    <w:p w14:paraId="3425D153" w14:textId="77777777" w:rsidR="00692119" w:rsidRDefault="00692119" w:rsidP="00692119"/>
    <w:p w14:paraId="0AD9C08D" w14:textId="3DF9BEC1" w:rsidR="00692119" w:rsidRPr="00692119" w:rsidRDefault="00692119" w:rsidP="00692119">
      <w:pPr>
        <w:rPr>
          <w:sz w:val="24"/>
          <w:szCs w:val="24"/>
        </w:rPr>
      </w:pPr>
      <w:r w:rsidRPr="00692119">
        <w:rPr>
          <w:sz w:val="24"/>
          <w:szCs w:val="24"/>
        </w:rPr>
        <w:t>Como primer paso necesitamos crear entornos y grupos de ento</w:t>
      </w:r>
      <w:r>
        <w:rPr>
          <w:sz w:val="24"/>
          <w:szCs w:val="24"/>
        </w:rPr>
        <w:t xml:space="preserve">rnos </w:t>
      </w:r>
      <w:r w:rsidR="00111927">
        <w:rPr>
          <w:sz w:val="24"/>
          <w:szCs w:val="24"/>
        </w:rPr>
        <w:t>en el plano de control desde la consola de GCP</w:t>
      </w:r>
      <w:r w:rsidRPr="00692119">
        <w:rPr>
          <w:sz w:val="24"/>
          <w:szCs w:val="24"/>
        </w:rPr>
        <w:t>:</w:t>
      </w:r>
    </w:p>
    <w:p w14:paraId="5EBCA674" w14:textId="77777777" w:rsidR="00692119" w:rsidRPr="00692119" w:rsidRDefault="00692119" w:rsidP="00692119">
      <w:pPr>
        <w:rPr>
          <w:sz w:val="24"/>
          <w:szCs w:val="24"/>
        </w:rPr>
      </w:pPr>
    </w:p>
    <w:p w14:paraId="064AAA0E" w14:textId="77777777" w:rsidR="00692119" w:rsidRDefault="00692119" w:rsidP="00692119">
      <w:pPr>
        <w:rPr>
          <w:sz w:val="24"/>
          <w:szCs w:val="24"/>
        </w:rPr>
      </w:pPr>
      <w:hyperlink r:id="rId28" w:history="1">
        <w:r w:rsidRPr="00692119">
          <w:rPr>
            <w:rStyle w:val="Hipervnculo"/>
            <w:sz w:val="24"/>
            <w:szCs w:val="24"/>
          </w:rPr>
          <w:t>https://console.cloud.google.com/apigee/environments</w:t>
        </w:r>
      </w:hyperlink>
    </w:p>
    <w:p w14:paraId="5F976872" w14:textId="77777777" w:rsidR="00692119" w:rsidRDefault="00692119" w:rsidP="00692119">
      <w:pPr>
        <w:rPr>
          <w:sz w:val="24"/>
          <w:szCs w:val="24"/>
        </w:rPr>
      </w:pPr>
    </w:p>
    <w:p w14:paraId="55BCB767" w14:textId="77777777" w:rsidR="00692119" w:rsidRDefault="00692119" w:rsidP="00692119">
      <w:pPr>
        <w:rPr>
          <w:sz w:val="24"/>
          <w:szCs w:val="24"/>
        </w:rPr>
      </w:pPr>
    </w:p>
    <w:p w14:paraId="563A5579" w14:textId="6D990802" w:rsidR="00692119" w:rsidRPr="00692119" w:rsidRDefault="00B8399D" w:rsidP="00692119">
      <w:pPr>
        <w:rPr>
          <w:sz w:val="24"/>
          <w:szCs w:val="24"/>
        </w:rPr>
      </w:pPr>
      <w:r w:rsidRPr="00D9575F">
        <w:rPr>
          <w:rFonts w:ascii="Consolas" w:hAnsi="Consolas"/>
          <w:noProof/>
          <w:sz w:val="24"/>
          <w:szCs w:val="24"/>
        </w:rPr>
        <w:drawing>
          <wp:inline distT="0" distB="0" distL="0" distR="0" wp14:anchorId="22D525DF" wp14:editId="02EB6462">
            <wp:extent cx="4761767" cy="2324056"/>
            <wp:effectExtent l="0" t="0" r="1270" b="635"/>
            <wp:docPr id="74459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93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5715" cy="233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7C80" w14:textId="77777777" w:rsidR="00692119" w:rsidRPr="00692119" w:rsidRDefault="00692119" w:rsidP="00692119">
      <w:pPr>
        <w:rPr>
          <w:sz w:val="24"/>
          <w:szCs w:val="24"/>
        </w:rPr>
      </w:pPr>
    </w:p>
    <w:p w14:paraId="7C738B44" w14:textId="60778FE1" w:rsidR="00692119" w:rsidRDefault="00CB3547" w:rsidP="00692119">
      <w:r w:rsidRPr="00CB3547">
        <w:rPr>
          <w:noProof/>
        </w:rPr>
        <w:drawing>
          <wp:inline distT="0" distB="0" distL="0" distR="0" wp14:anchorId="65D7A445" wp14:editId="3CD1CF51">
            <wp:extent cx="5400675" cy="1934210"/>
            <wp:effectExtent l="0" t="0" r="9525" b="8890"/>
            <wp:docPr id="2000030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30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CAC9" w14:textId="77777777" w:rsidR="00692119" w:rsidRPr="00692119" w:rsidRDefault="00692119" w:rsidP="00692119"/>
    <w:p w14:paraId="6FEAA50E" w14:textId="77777777" w:rsidR="00ED1058" w:rsidRDefault="00ED1058" w:rsidP="005A4322">
      <w:pPr>
        <w:rPr>
          <w:sz w:val="24"/>
          <w:szCs w:val="24"/>
        </w:rPr>
      </w:pPr>
    </w:p>
    <w:p w14:paraId="4ED08D11" w14:textId="77777777" w:rsidR="00097D35" w:rsidRDefault="00097D35" w:rsidP="005A4322">
      <w:pPr>
        <w:rPr>
          <w:sz w:val="24"/>
          <w:szCs w:val="24"/>
        </w:rPr>
      </w:pPr>
    </w:p>
    <w:p w14:paraId="440EC03B" w14:textId="77777777" w:rsidR="00097D35" w:rsidRDefault="00097D35" w:rsidP="005A4322">
      <w:pPr>
        <w:rPr>
          <w:sz w:val="24"/>
          <w:szCs w:val="24"/>
        </w:rPr>
      </w:pPr>
    </w:p>
    <w:p w14:paraId="165EFD8B" w14:textId="31C09487" w:rsidR="00ED1058" w:rsidRDefault="00ED1058" w:rsidP="005A4322">
      <w:pPr>
        <w:rPr>
          <w:sz w:val="24"/>
          <w:szCs w:val="24"/>
        </w:rPr>
      </w:pPr>
      <w:r>
        <w:rPr>
          <w:sz w:val="24"/>
          <w:szCs w:val="24"/>
        </w:rPr>
        <w:t xml:space="preserve">Luego desde nuestro nodo </w:t>
      </w:r>
      <w:r w:rsidR="00111927">
        <w:rPr>
          <w:sz w:val="24"/>
          <w:szCs w:val="24"/>
        </w:rPr>
        <w:t>bastión</w:t>
      </w:r>
      <w:r>
        <w:rPr>
          <w:sz w:val="24"/>
          <w:szCs w:val="24"/>
        </w:rPr>
        <w:t xml:space="preserve"> ejecutamos los comandos </w:t>
      </w:r>
      <w:r w:rsidR="00247055">
        <w:rPr>
          <w:sz w:val="24"/>
          <w:szCs w:val="24"/>
        </w:rPr>
        <w:t>necesarios.</w:t>
      </w:r>
    </w:p>
    <w:p w14:paraId="68206B96" w14:textId="77777777" w:rsidR="00ED1058" w:rsidRPr="009B4481" w:rsidRDefault="00ED1058" w:rsidP="005A4322">
      <w:pPr>
        <w:rPr>
          <w:sz w:val="24"/>
          <w:szCs w:val="24"/>
        </w:rPr>
      </w:pPr>
    </w:p>
    <w:p w14:paraId="3BDD3F47" w14:textId="040E70AF" w:rsidR="005A4322" w:rsidRDefault="009B4481" w:rsidP="005A4322">
      <w:pPr>
        <w:rPr>
          <w:sz w:val="24"/>
          <w:szCs w:val="24"/>
        </w:rPr>
      </w:pPr>
      <w:r w:rsidRPr="009B4481">
        <w:rPr>
          <w:sz w:val="24"/>
          <w:szCs w:val="24"/>
        </w:rPr>
        <w:t>Est</w:t>
      </w:r>
      <w:r w:rsidR="00247055">
        <w:rPr>
          <w:sz w:val="24"/>
          <w:szCs w:val="24"/>
        </w:rPr>
        <w:t>os</w:t>
      </w:r>
      <w:r w:rsidRPr="009B4481">
        <w:rPr>
          <w:sz w:val="24"/>
          <w:szCs w:val="24"/>
        </w:rPr>
        <w:t xml:space="preserve"> comando</w:t>
      </w:r>
      <w:r w:rsidR="00247055">
        <w:rPr>
          <w:sz w:val="24"/>
          <w:szCs w:val="24"/>
        </w:rPr>
        <w:t xml:space="preserve">s </w:t>
      </w:r>
      <w:r w:rsidRPr="009B4481">
        <w:rPr>
          <w:sz w:val="24"/>
          <w:szCs w:val="24"/>
        </w:rPr>
        <w:t xml:space="preserve"> va</w:t>
      </w:r>
      <w:r w:rsidR="00247055">
        <w:rPr>
          <w:sz w:val="24"/>
          <w:szCs w:val="24"/>
        </w:rPr>
        <w:t>n</w:t>
      </w:r>
      <w:r w:rsidRPr="009B4481">
        <w:rPr>
          <w:sz w:val="24"/>
          <w:szCs w:val="24"/>
        </w:rPr>
        <w:t xml:space="preserve"> a crear los entornos lógicos reales </w:t>
      </w:r>
      <w:r w:rsidR="00247055">
        <w:rPr>
          <w:sz w:val="24"/>
          <w:szCs w:val="24"/>
        </w:rPr>
        <w:t xml:space="preserve">declarados </w:t>
      </w:r>
      <w:r w:rsidRPr="009B4481">
        <w:rPr>
          <w:sz w:val="24"/>
          <w:szCs w:val="24"/>
        </w:rPr>
        <w:t xml:space="preserve"> en </w:t>
      </w:r>
      <w:r w:rsidR="00A440A5">
        <w:rPr>
          <w:sz w:val="24"/>
          <w:szCs w:val="24"/>
        </w:rPr>
        <w:t xml:space="preserve"> el </w:t>
      </w:r>
      <w:r w:rsidRPr="009B4481">
        <w:rPr>
          <w:sz w:val="24"/>
          <w:szCs w:val="24"/>
        </w:rPr>
        <w:t xml:space="preserve">archivo </w:t>
      </w:r>
      <w:proofErr w:type="spellStart"/>
      <w:r w:rsidR="00A440A5">
        <w:rPr>
          <w:sz w:val="24"/>
          <w:szCs w:val="24"/>
        </w:rPr>
        <w:t>overrides-desa.yaml</w:t>
      </w:r>
      <w:proofErr w:type="spellEnd"/>
      <w:r w:rsidRPr="009B4481">
        <w:rPr>
          <w:sz w:val="24"/>
          <w:szCs w:val="24"/>
        </w:rPr>
        <w:t xml:space="preserve">. Acá es donde finalmente van a nacer tus pods de </w:t>
      </w:r>
      <w:r w:rsidRPr="009B4481">
        <w:rPr>
          <w:b/>
          <w:bCs/>
          <w:sz w:val="24"/>
          <w:szCs w:val="24"/>
        </w:rPr>
        <w:t>apigee-runtime</w:t>
      </w:r>
      <w:r w:rsidRPr="009B4481">
        <w:rPr>
          <w:sz w:val="24"/>
          <w:szCs w:val="24"/>
        </w:rPr>
        <w:t xml:space="preserve"> encargados de procesar el tráfico de las </w:t>
      </w:r>
      <w:proofErr w:type="spellStart"/>
      <w:r w:rsidRPr="009B4481">
        <w:rPr>
          <w:sz w:val="24"/>
          <w:szCs w:val="24"/>
        </w:rPr>
        <w:t>APIs</w:t>
      </w:r>
      <w:proofErr w:type="spellEnd"/>
      <w:r w:rsidRPr="009B4481">
        <w:rPr>
          <w:sz w:val="24"/>
          <w:szCs w:val="24"/>
        </w:rPr>
        <w:t xml:space="preserve"> en </w:t>
      </w:r>
      <w:r>
        <w:rPr>
          <w:sz w:val="24"/>
          <w:szCs w:val="24"/>
        </w:rPr>
        <w:t>los</w:t>
      </w:r>
      <w:r w:rsidRPr="009B4481">
        <w:rPr>
          <w:sz w:val="24"/>
          <w:szCs w:val="24"/>
        </w:rPr>
        <w:t xml:space="preserve"> </w:t>
      </w:r>
      <w:proofErr w:type="spellStart"/>
      <w:r w:rsidRPr="009B4481">
        <w:rPr>
          <w:sz w:val="24"/>
          <w:szCs w:val="24"/>
        </w:rPr>
        <w:t>workers</w:t>
      </w:r>
      <w:proofErr w:type="spellEnd"/>
      <w:r w:rsidRPr="009B4481">
        <w:rPr>
          <w:sz w:val="24"/>
          <w:szCs w:val="24"/>
        </w:rPr>
        <w:t xml:space="preserve"> 08, 09 y 10.</w:t>
      </w:r>
    </w:p>
    <w:p w14:paraId="1733273E" w14:textId="77777777" w:rsidR="009574F7" w:rsidRDefault="009574F7" w:rsidP="005A4322">
      <w:pPr>
        <w:rPr>
          <w:sz w:val="24"/>
          <w:szCs w:val="24"/>
        </w:rPr>
      </w:pPr>
    </w:p>
    <w:p w14:paraId="4B26FFD1" w14:textId="77777777" w:rsidR="00C61966" w:rsidRDefault="00C61966" w:rsidP="005A4322">
      <w:pPr>
        <w:rPr>
          <w:sz w:val="24"/>
          <w:szCs w:val="24"/>
        </w:rPr>
      </w:pPr>
    </w:p>
    <w:p w14:paraId="1F528CBB" w14:textId="5DBF3911" w:rsidR="007B1DC5" w:rsidRDefault="00A27E8E" w:rsidP="00A27E8E">
      <w:pPr>
        <w:tabs>
          <w:tab w:val="left" w:pos="2568"/>
        </w:tabs>
        <w:rPr>
          <w:sz w:val="24"/>
          <w:szCs w:val="24"/>
        </w:rPr>
      </w:pPr>
      <w:r>
        <w:rPr>
          <w:sz w:val="24"/>
          <w:szCs w:val="24"/>
        </w:rPr>
        <w:t xml:space="preserve">A continuacion vamos </w:t>
      </w:r>
      <w:r w:rsidR="00B14ED9">
        <w:rPr>
          <w:sz w:val="24"/>
          <w:szCs w:val="24"/>
        </w:rPr>
        <w:t>a realizar el deploy de los entornos test de Argentina, Uruguay y Paraguay:</w:t>
      </w:r>
    </w:p>
    <w:p w14:paraId="078C5F6E" w14:textId="77777777" w:rsidR="00B14ED9" w:rsidRDefault="00B14ED9" w:rsidP="00A27E8E">
      <w:pPr>
        <w:tabs>
          <w:tab w:val="left" w:pos="2568"/>
        </w:tabs>
        <w:rPr>
          <w:sz w:val="24"/>
          <w:szCs w:val="24"/>
        </w:rPr>
      </w:pPr>
    </w:p>
    <w:p w14:paraId="52337425" w14:textId="77777777" w:rsidR="00F12F60" w:rsidRDefault="00F12F60" w:rsidP="00A27E8E">
      <w:pPr>
        <w:tabs>
          <w:tab w:val="left" w:pos="2568"/>
        </w:tabs>
        <w:rPr>
          <w:sz w:val="24"/>
          <w:szCs w:val="24"/>
        </w:rPr>
      </w:pPr>
    </w:p>
    <w:p w14:paraId="08A79330" w14:textId="77777777" w:rsidR="00F12F60" w:rsidRPr="00C04047" w:rsidRDefault="00F12F60" w:rsidP="00F12F60">
      <w:pPr>
        <w:tabs>
          <w:tab w:val="left" w:pos="2568"/>
        </w:tabs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>helm upgrade --install env-test-</w:t>
      </w:r>
      <w:proofErr w:type="spellStart"/>
      <w:r w:rsidRPr="00C04047">
        <w:rPr>
          <w:rFonts w:ascii="Consolas" w:hAnsi="Consolas"/>
          <w:lang w:val="en-US"/>
        </w:rPr>
        <w:t>ar</w:t>
      </w:r>
      <w:proofErr w:type="spellEnd"/>
      <w:r w:rsidRPr="00C04047">
        <w:rPr>
          <w:rFonts w:ascii="Consolas" w:hAnsi="Consolas"/>
          <w:lang w:val="en-US"/>
        </w:rPr>
        <w:t xml:space="preserve"> apigee-env   -n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-f overrides-desa.yaml   --set env=test-</w:t>
      </w:r>
      <w:proofErr w:type="spellStart"/>
      <w:r w:rsidRPr="00C04047">
        <w:rPr>
          <w:rFonts w:ascii="Consolas" w:hAnsi="Consolas"/>
          <w:lang w:val="en-US"/>
        </w:rPr>
        <w:t>ar</w:t>
      </w:r>
      <w:proofErr w:type="spellEnd"/>
      <w:r w:rsidRPr="00C04047">
        <w:rPr>
          <w:rFonts w:ascii="Consolas" w:hAnsi="Consolas"/>
          <w:lang w:val="en-US"/>
        </w:rPr>
        <w:t xml:space="preserve">   --set </w:t>
      </w:r>
      <w:proofErr w:type="spellStart"/>
      <w:r w:rsidRPr="00C04047">
        <w:rPr>
          <w:rFonts w:ascii="Consolas" w:hAnsi="Consolas"/>
          <w:lang w:val="en-US"/>
        </w:rPr>
        <w:t>runtime.resources.limits.memory</w:t>
      </w:r>
      <w:proofErr w:type="spellEnd"/>
      <w:r w:rsidRPr="00C04047">
        <w:rPr>
          <w:rFonts w:ascii="Consolas" w:hAnsi="Consolas"/>
          <w:lang w:val="en-US"/>
        </w:rPr>
        <w:t xml:space="preserve">="4096M"   --set </w:t>
      </w:r>
      <w:proofErr w:type="spellStart"/>
      <w:r w:rsidRPr="00C04047">
        <w:rPr>
          <w:rFonts w:ascii="Consolas" w:hAnsi="Consolas"/>
          <w:lang w:val="en-US"/>
        </w:rPr>
        <w:t>runtime.resources.requests.memory</w:t>
      </w:r>
      <w:proofErr w:type="spellEnd"/>
      <w:r w:rsidRPr="00C04047">
        <w:rPr>
          <w:rFonts w:ascii="Consolas" w:hAnsi="Consolas"/>
          <w:lang w:val="en-US"/>
        </w:rPr>
        <w:t>="4096M"   --force</w:t>
      </w:r>
    </w:p>
    <w:p w14:paraId="4158039A" w14:textId="77777777" w:rsidR="00F12F60" w:rsidRPr="00C04047" w:rsidRDefault="00F12F60" w:rsidP="00A27E8E">
      <w:pPr>
        <w:tabs>
          <w:tab w:val="left" w:pos="2568"/>
        </w:tabs>
        <w:rPr>
          <w:lang w:val="en-US"/>
        </w:rPr>
      </w:pPr>
    </w:p>
    <w:p w14:paraId="1241FD85" w14:textId="77777777" w:rsidR="00F12F60" w:rsidRPr="00C04047" w:rsidRDefault="00F12F60" w:rsidP="00A27E8E">
      <w:pPr>
        <w:tabs>
          <w:tab w:val="left" w:pos="2568"/>
        </w:tabs>
        <w:rPr>
          <w:lang w:val="en-US"/>
        </w:rPr>
      </w:pPr>
    </w:p>
    <w:p w14:paraId="3020686C" w14:textId="77777777" w:rsidR="00B14ED9" w:rsidRPr="00C04047" w:rsidRDefault="00B14ED9" w:rsidP="00B14ED9">
      <w:pPr>
        <w:tabs>
          <w:tab w:val="left" w:pos="2568"/>
        </w:tabs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>helm upgrade --install env-test-</w:t>
      </w:r>
      <w:proofErr w:type="spellStart"/>
      <w:r w:rsidRPr="00C04047">
        <w:rPr>
          <w:rFonts w:ascii="Consolas" w:hAnsi="Consolas"/>
          <w:lang w:val="en-US"/>
        </w:rPr>
        <w:t>uy</w:t>
      </w:r>
      <w:proofErr w:type="spellEnd"/>
      <w:r w:rsidRPr="00C04047">
        <w:rPr>
          <w:rFonts w:ascii="Consolas" w:hAnsi="Consolas"/>
          <w:lang w:val="en-US"/>
        </w:rPr>
        <w:t xml:space="preserve"> apigee-env   -n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-f overrides-desa.yaml   --set env=test-</w:t>
      </w:r>
      <w:proofErr w:type="spellStart"/>
      <w:r w:rsidRPr="00C04047">
        <w:rPr>
          <w:rFonts w:ascii="Consolas" w:hAnsi="Consolas"/>
          <w:lang w:val="en-US"/>
        </w:rPr>
        <w:t>uy</w:t>
      </w:r>
      <w:proofErr w:type="spellEnd"/>
      <w:r w:rsidRPr="00C04047">
        <w:rPr>
          <w:rFonts w:ascii="Consolas" w:hAnsi="Consolas"/>
          <w:lang w:val="en-US"/>
        </w:rPr>
        <w:t xml:space="preserve">   --set </w:t>
      </w:r>
      <w:proofErr w:type="spellStart"/>
      <w:r w:rsidRPr="00C04047">
        <w:rPr>
          <w:rFonts w:ascii="Consolas" w:hAnsi="Consolas"/>
          <w:lang w:val="en-US"/>
        </w:rPr>
        <w:t>runtime.resources.limits.memory</w:t>
      </w:r>
      <w:proofErr w:type="spellEnd"/>
      <w:r w:rsidRPr="00C04047">
        <w:rPr>
          <w:rFonts w:ascii="Consolas" w:hAnsi="Consolas"/>
          <w:lang w:val="en-US"/>
        </w:rPr>
        <w:t xml:space="preserve">="4096M"   --set </w:t>
      </w:r>
      <w:proofErr w:type="spellStart"/>
      <w:r w:rsidRPr="00C04047">
        <w:rPr>
          <w:rFonts w:ascii="Consolas" w:hAnsi="Consolas"/>
          <w:lang w:val="en-US"/>
        </w:rPr>
        <w:t>runtime.</w:t>
      </w:r>
      <w:proofErr w:type="gramStart"/>
      <w:r w:rsidRPr="00C04047">
        <w:rPr>
          <w:rFonts w:ascii="Consolas" w:hAnsi="Consolas"/>
          <w:lang w:val="en-US"/>
        </w:rPr>
        <w:t>resources.requests</w:t>
      </w:r>
      <w:proofErr w:type="gramEnd"/>
      <w:r w:rsidRPr="00C04047">
        <w:rPr>
          <w:rFonts w:ascii="Consolas" w:hAnsi="Consolas"/>
          <w:lang w:val="en-US"/>
        </w:rPr>
        <w:t>.memory</w:t>
      </w:r>
      <w:proofErr w:type="spellEnd"/>
      <w:r w:rsidRPr="00C04047">
        <w:rPr>
          <w:rFonts w:ascii="Consolas" w:hAnsi="Consolas"/>
          <w:lang w:val="en-US"/>
        </w:rPr>
        <w:t>="4096M"   --force</w:t>
      </w:r>
    </w:p>
    <w:p w14:paraId="6652B965" w14:textId="77777777" w:rsidR="00B14ED9" w:rsidRPr="00C04047" w:rsidRDefault="00B14ED9" w:rsidP="00B14ED9">
      <w:pPr>
        <w:tabs>
          <w:tab w:val="left" w:pos="2568"/>
        </w:tabs>
        <w:rPr>
          <w:rFonts w:ascii="Consolas" w:hAnsi="Consolas"/>
          <w:lang w:val="en-US"/>
        </w:rPr>
      </w:pPr>
    </w:p>
    <w:p w14:paraId="0E780658" w14:textId="77777777" w:rsidR="00B14ED9" w:rsidRPr="00C04047" w:rsidRDefault="00B14ED9" w:rsidP="00B14ED9">
      <w:pPr>
        <w:tabs>
          <w:tab w:val="left" w:pos="2568"/>
        </w:tabs>
        <w:rPr>
          <w:rFonts w:ascii="Consolas" w:hAnsi="Consolas"/>
          <w:lang w:val="en-US"/>
        </w:rPr>
      </w:pPr>
    </w:p>
    <w:p w14:paraId="2D9828E6" w14:textId="77777777" w:rsidR="00B14ED9" w:rsidRPr="00C04047" w:rsidRDefault="00B14ED9" w:rsidP="00B14ED9">
      <w:pPr>
        <w:tabs>
          <w:tab w:val="left" w:pos="2568"/>
        </w:tabs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>helm upgrade --install env-test-</w:t>
      </w:r>
      <w:proofErr w:type="spellStart"/>
      <w:r w:rsidRPr="00C04047">
        <w:rPr>
          <w:rFonts w:ascii="Consolas" w:hAnsi="Consolas"/>
          <w:lang w:val="en-US"/>
        </w:rPr>
        <w:t>py</w:t>
      </w:r>
      <w:proofErr w:type="spellEnd"/>
      <w:r w:rsidRPr="00C04047">
        <w:rPr>
          <w:rFonts w:ascii="Consolas" w:hAnsi="Consolas"/>
          <w:lang w:val="en-US"/>
        </w:rPr>
        <w:t xml:space="preserve"> apigee-env   -n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-f overrides-desa.yaml   --set env=test-</w:t>
      </w:r>
      <w:proofErr w:type="spellStart"/>
      <w:r w:rsidRPr="00C04047">
        <w:rPr>
          <w:rFonts w:ascii="Consolas" w:hAnsi="Consolas"/>
          <w:lang w:val="en-US"/>
        </w:rPr>
        <w:t>py</w:t>
      </w:r>
      <w:proofErr w:type="spellEnd"/>
      <w:r w:rsidRPr="00C04047">
        <w:rPr>
          <w:rFonts w:ascii="Consolas" w:hAnsi="Consolas"/>
          <w:lang w:val="en-US"/>
        </w:rPr>
        <w:t xml:space="preserve">  --set </w:t>
      </w:r>
      <w:proofErr w:type="spellStart"/>
      <w:r w:rsidRPr="00C04047">
        <w:rPr>
          <w:rFonts w:ascii="Consolas" w:hAnsi="Consolas"/>
          <w:lang w:val="en-US"/>
        </w:rPr>
        <w:t>runtime.resources.limits.memory</w:t>
      </w:r>
      <w:proofErr w:type="spellEnd"/>
      <w:r w:rsidRPr="00C04047">
        <w:rPr>
          <w:rFonts w:ascii="Consolas" w:hAnsi="Consolas"/>
          <w:lang w:val="en-US"/>
        </w:rPr>
        <w:t xml:space="preserve">="4096M"   --set </w:t>
      </w:r>
      <w:proofErr w:type="spellStart"/>
      <w:r w:rsidRPr="00C04047">
        <w:rPr>
          <w:rFonts w:ascii="Consolas" w:hAnsi="Consolas"/>
          <w:lang w:val="en-US"/>
        </w:rPr>
        <w:t>runtime.resources.requests.memory</w:t>
      </w:r>
      <w:proofErr w:type="spellEnd"/>
      <w:r w:rsidRPr="00C04047">
        <w:rPr>
          <w:rFonts w:ascii="Consolas" w:hAnsi="Consolas"/>
          <w:lang w:val="en-US"/>
        </w:rPr>
        <w:t>="4096M"   --force</w:t>
      </w:r>
    </w:p>
    <w:p w14:paraId="3C4D0A5E" w14:textId="77777777" w:rsidR="00B14ED9" w:rsidRDefault="00B14ED9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44153FA4" w14:textId="3AEBD7A3" w:rsidR="00361B0F" w:rsidRDefault="00361B0F" w:rsidP="00A27E8E">
      <w:pPr>
        <w:tabs>
          <w:tab w:val="left" w:pos="2568"/>
        </w:tabs>
        <w:rPr>
          <w:rFonts w:cs="Arial"/>
          <w:sz w:val="24"/>
          <w:szCs w:val="24"/>
          <w:lang w:val="en-US"/>
        </w:rPr>
      </w:pPr>
      <w:r w:rsidRPr="00361B0F">
        <w:rPr>
          <w:rFonts w:cs="Arial"/>
          <w:sz w:val="24"/>
          <w:szCs w:val="24"/>
          <w:lang w:val="en-US"/>
        </w:rPr>
        <w:t>Seguimos con desa:</w:t>
      </w:r>
    </w:p>
    <w:p w14:paraId="216540FE" w14:textId="77777777" w:rsidR="00F12F60" w:rsidRDefault="00F12F60" w:rsidP="00A27E8E">
      <w:pPr>
        <w:tabs>
          <w:tab w:val="left" w:pos="2568"/>
        </w:tabs>
        <w:rPr>
          <w:rFonts w:cs="Arial"/>
          <w:sz w:val="24"/>
          <w:szCs w:val="24"/>
          <w:lang w:val="en-US"/>
        </w:rPr>
      </w:pPr>
    </w:p>
    <w:p w14:paraId="03EF2E96" w14:textId="77777777" w:rsidR="00F12F60" w:rsidRPr="00C04047" w:rsidRDefault="00F12F60" w:rsidP="00F12F60">
      <w:pPr>
        <w:tabs>
          <w:tab w:val="left" w:pos="2568"/>
        </w:tabs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>helm upgrade --install env-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</w:t>
      </w:r>
      <w:proofErr w:type="spellStart"/>
      <w:r w:rsidRPr="00C04047">
        <w:rPr>
          <w:rFonts w:ascii="Consolas" w:hAnsi="Consolas"/>
          <w:lang w:val="en-US"/>
        </w:rPr>
        <w:t>ar</w:t>
      </w:r>
      <w:proofErr w:type="spellEnd"/>
      <w:r w:rsidRPr="00C04047">
        <w:rPr>
          <w:rFonts w:ascii="Consolas" w:hAnsi="Consolas"/>
          <w:lang w:val="en-US"/>
        </w:rPr>
        <w:t xml:space="preserve"> apigee-env   -n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-f overrides-desa.yaml   --set env=</w:t>
      </w:r>
      <w:proofErr w:type="spellStart"/>
      <w:r w:rsidRPr="00C04047">
        <w:rPr>
          <w:rFonts w:ascii="Consolas" w:hAnsi="Consolas"/>
          <w:lang w:val="en-US"/>
        </w:rPr>
        <w:t>desa-ar</w:t>
      </w:r>
      <w:proofErr w:type="spellEnd"/>
      <w:r w:rsidRPr="00C04047">
        <w:rPr>
          <w:rFonts w:ascii="Consolas" w:hAnsi="Consolas"/>
          <w:lang w:val="en-US"/>
        </w:rPr>
        <w:t xml:space="preserve">   --set </w:t>
      </w:r>
      <w:proofErr w:type="spellStart"/>
      <w:r w:rsidRPr="00C04047">
        <w:rPr>
          <w:rFonts w:ascii="Consolas" w:hAnsi="Consolas"/>
          <w:lang w:val="en-US"/>
        </w:rPr>
        <w:t>runtime.resources.limits.memory</w:t>
      </w:r>
      <w:proofErr w:type="spellEnd"/>
      <w:r w:rsidRPr="00C04047">
        <w:rPr>
          <w:rFonts w:ascii="Consolas" w:hAnsi="Consolas"/>
          <w:lang w:val="en-US"/>
        </w:rPr>
        <w:t xml:space="preserve">="4096M"   --set </w:t>
      </w:r>
      <w:proofErr w:type="spellStart"/>
      <w:r w:rsidRPr="00C04047">
        <w:rPr>
          <w:rFonts w:ascii="Consolas" w:hAnsi="Consolas"/>
          <w:lang w:val="en-US"/>
        </w:rPr>
        <w:t>runtime.resources.requests.memory</w:t>
      </w:r>
      <w:proofErr w:type="spellEnd"/>
      <w:r w:rsidRPr="00C04047">
        <w:rPr>
          <w:rFonts w:ascii="Consolas" w:hAnsi="Consolas"/>
          <w:lang w:val="en-US"/>
        </w:rPr>
        <w:t>="4096M"   --force</w:t>
      </w:r>
    </w:p>
    <w:p w14:paraId="69913D72" w14:textId="77777777" w:rsidR="00F12F60" w:rsidRPr="00C04047" w:rsidRDefault="00F12F60" w:rsidP="00A27E8E">
      <w:pPr>
        <w:tabs>
          <w:tab w:val="left" w:pos="2568"/>
        </w:tabs>
        <w:rPr>
          <w:rFonts w:cs="Arial"/>
          <w:lang w:val="en-US"/>
        </w:rPr>
      </w:pPr>
    </w:p>
    <w:p w14:paraId="484A18EF" w14:textId="77777777" w:rsidR="00361B0F" w:rsidRPr="00C04047" w:rsidRDefault="00361B0F" w:rsidP="00A27E8E">
      <w:pPr>
        <w:tabs>
          <w:tab w:val="left" w:pos="2568"/>
        </w:tabs>
        <w:rPr>
          <w:rFonts w:ascii="Consolas" w:hAnsi="Consolas"/>
          <w:lang w:val="en-US"/>
        </w:rPr>
      </w:pPr>
    </w:p>
    <w:p w14:paraId="59F96D84" w14:textId="77777777" w:rsidR="00BA2E59" w:rsidRPr="00C04047" w:rsidRDefault="00BA2E59" w:rsidP="00BA2E59">
      <w:pPr>
        <w:tabs>
          <w:tab w:val="left" w:pos="2568"/>
        </w:tabs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>helm upgrade --install env-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</w:t>
      </w:r>
      <w:proofErr w:type="spellStart"/>
      <w:r w:rsidRPr="00C04047">
        <w:rPr>
          <w:rFonts w:ascii="Consolas" w:hAnsi="Consolas"/>
          <w:lang w:val="en-US"/>
        </w:rPr>
        <w:t>uy</w:t>
      </w:r>
      <w:proofErr w:type="spellEnd"/>
      <w:r w:rsidRPr="00C04047">
        <w:rPr>
          <w:rFonts w:ascii="Consolas" w:hAnsi="Consolas"/>
          <w:lang w:val="en-US"/>
        </w:rPr>
        <w:t xml:space="preserve"> apigee-env   -n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-f overrides-desa.yaml   --set env=</w:t>
      </w:r>
      <w:proofErr w:type="spellStart"/>
      <w:r w:rsidRPr="00C04047">
        <w:rPr>
          <w:rFonts w:ascii="Consolas" w:hAnsi="Consolas"/>
          <w:lang w:val="en-US"/>
        </w:rPr>
        <w:t>desa-uy</w:t>
      </w:r>
      <w:proofErr w:type="spellEnd"/>
      <w:r w:rsidRPr="00C04047">
        <w:rPr>
          <w:rFonts w:ascii="Consolas" w:hAnsi="Consolas"/>
          <w:lang w:val="en-US"/>
        </w:rPr>
        <w:t xml:space="preserve">   --set </w:t>
      </w:r>
      <w:proofErr w:type="spellStart"/>
      <w:r w:rsidRPr="00C04047">
        <w:rPr>
          <w:rFonts w:ascii="Consolas" w:hAnsi="Consolas"/>
          <w:lang w:val="en-US"/>
        </w:rPr>
        <w:t>runtime.resources.limits.memory</w:t>
      </w:r>
      <w:proofErr w:type="spellEnd"/>
      <w:r w:rsidRPr="00C04047">
        <w:rPr>
          <w:rFonts w:ascii="Consolas" w:hAnsi="Consolas"/>
          <w:lang w:val="en-US"/>
        </w:rPr>
        <w:t xml:space="preserve">="4096M"   --set </w:t>
      </w:r>
      <w:proofErr w:type="spellStart"/>
      <w:r w:rsidRPr="00C04047">
        <w:rPr>
          <w:rFonts w:ascii="Consolas" w:hAnsi="Consolas"/>
          <w:lang w:val="en-US"/>
        </w:rPr>
        <w:t>runtime.resources.requests.memory</w:t>
      </w:r>
      <w:proofErr w:type="spellEnd"/>
      <w:r w:rsidRPr="00C04047">
        <w:rPr>
          <w:rFonts w:ascii="Consolas" w:hAnsi="Consolas"/>
          <w:lang w:val="en-US"/>
        </w:rPr>
        <w:t>="4096M"   --force</w:t>
      </w:r>
    </w:p>
    <w:p w14:paraId="50EB425C" w14:textId="77777777" w:rsidR="00BA2E59" w:rsidRPr="00C04047" w:rsidRDefault="00BA2E59" w:rsidP="00BA2E59">
      <w:pPr>
        <w:tabs>
          <w:tab w:val="left" w:pos="2568"/>
        </w:tabs>
        <w:rPr>
          <w:rFonts w:ascii="Consolas" w:hAnsi="Consolas"/>
          <w:lang w:val="en-US"/>
        </w:rPr>
      </w:pPr>
    </w:p>
    <w:p w14:paraId="77209E31" w14:textId="77777777" w:rsidR="00BA2E59" w:rsidRPr="00BA2E59" w:rsidRDefault="00BA2E59" w:rsidP="00BA2E59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476C5FCC" w14:textId="3961B370" w:rsidR="00361B0F" w:rsidRPr="00C04047" w:rsidRDefault="00BA2E59" w:rsidP="00BA2E59">
      <w:pPr>
        <w:tabs>
          <w:tab w:val="left" w:pos="2568"/>
        </w:tabs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>helm upgrade --install env-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</w:t>
      </w:r>
      <w:proofErr w:type="spellStart"/>
      <w:r w:rsidRPr="00C04047">
        <w:rPr>
          <w:rFonts w:ascii="Consolas" w:hAnsi="Consolas"/>
          <w:lang w:val="en-US"/>
        </w:rPr>
        <w:t>py</w:t>
      </w:r>
      <w:proofErr w:type="spellEnd"/>
      <w:r w:rsidRPr="00C04047">
        <w:rPr>
          <w:rFonts w:ascii="Consolas" w:hAnsi="Consolas"/>
          <w:lang w:val="en-US"/>
        </w:rPr>
        <w:t xml:space="preserve"> apigee-env   -n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-f overrides-desa.yaml   --set env=</w:t>
      </w:r>
      <w:proofErr w:type="spellStart"/>
      <w:r w:rsidRPr="00C04047">
        <w:rPr>
          <w:rFonts w:ascii="Consolas" w:hAnsi="Consolas"/>
          <w:lang w:val="en-US"/>
        </w:rPr>
        <w:t>desa-py</w:t>
      </w:r>
      <w:proofErr w:type="spellEnd"/>
      <w:r w:rsidRPr="00C04047">
        <w:rPr>
          <w:rFonts w:ascii="Consolas" w:hAnsi="Consolas"/>
          <w:lang w:val="en-US"/>
        </w:rPr>
        <w:t xml:space="preserve">   --set </w:t>
      </w:r>
      <w:proofErr w:type="spellStart"/>
      <w:r w:rsidRPr="00C04047">
        <w:rPr>
          <w:rFonts w:ascii="Consolas" w:hAnsi="Consolas"/>
          <w:lang w:val="en-US"/>
        </w:rPr>
        <w:t>runtime.resources.limits.memory</w:t>
      </w:r>
      <w:proofErr w:type="spellEnd"/>
      <w:r w:rsidRPr="00C04047">
        <w:rPr>
          <w:rFonts w:ascii="Consolas" w:hAnsi="Consolas"/>
          <w:lang w:val="en-US"/>
        </w:rPr>
        <w:t xml:space="preserve">="4096M"   --set </w:t>
      </w:r>
      <w:proofErr w:type="spellStart"/>
      <w:r w:rsidRPr="00C04047">
        <w:rPr>
          <w:rFonts w:ascii="Consolas" w:hAnsi="Consolas"/>
          <w:lang w:val="en-US"/>
        </w:rPr>
        <w:t>runtime.</w:t>
      </w:r>
      <w:proofErr w:type="gramStart"/>
      <w:r w:rsidRPr="00C04047">
        <w:rPr>
          <w:rFonts w:ascii="Consolas" w:hAnsi="Consolas"/>
          <w:lang w:val="en-US"/>
        </w:rPr>
        <w:t>resources.requests</w:t>
      </w:r>
      <w:proofErr w:type="gramEnd"/>
      <w:r w:rsidRPr="00C04047">
        <w:rPr>
          <w:rFonts w:ascii="Consolas" w:hAnsi="Consolas"/>
          <w:lang w:val="en-US"/>
        </w:rPr>
        <w:t>.memory</w:t>
      </w:r>
      <w:proofErr w:type="spellEnd"/>
      <w:r w:rsidRPr="00C04047">
        <w:rPr>
          <w:rFonts w:ascii="Consolas" w:hAnsi="Consolas"/>
          <w:lang w:val="en-US"/>
        </w:rPr>
        <w:t>="4096M"   --force</w:t>
      </w:r>
    </w:p>
    <w:p w14:paraId="117F363F" w14:textId="77777777" w:rsidR="00361B0F" w:rsidRPr="00C04047" w:rsidRDefault="00361B0F" w:rsidP="00A27E8E">
      <w:pPr>
        <w:tabs>
          <w:tab w:val="left" w:pos="2568"/>
        </w:tabs>
        <w:rPr>
          <w:rFonts w:ascii="Consolas" w:hAnsi="Consolas"/>
          <w:lang w:val="en-US"/>
        </w:rPr>
      </w:pPr>
    </w:p>
    <w:p w14:paraId="2CF83E90" w14:textId="77777777" w:rsidR="00361B0F" w:rsidRDefault="00361B0F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62C1CCF7" w14:textId="77777777" w:rsidR="00436BF4" w:rsidRDefault="00436BF4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20F9E8BF" w14:textId="77777777" w:rsidR="00436BF4" w:rsidRDefault="00436BF4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1BB015DC" w14:textId="77777777" w:rsidR="00436BF4" w:rsidRDefault="00436BF4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2BE4BF10" w14:textId="77777777" w:rsidR="00436BF4" w:rsidRDefault="00436BF4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07CCBEB4" w14:textId="77777777" w:rsidR="00436BF4" w:rsidRDefault="00436BF4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653276D0" w14:textId="77777777" w:rsidR="00436BF4" w:rsidRDefault="00436BF4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3D019ADD" w14:textId="491F9D5C" w:rsidR="0008147F" w:rsidRPr="0008147F" w:rsidRDefault="0008147F" w:rsidP="00A27E8E">
      <w:pPr>
        <w:tabs>
          <w:tab w:val="left" w:pos="2568"/>
        </w:tabs>
        <w:rPr>
          <w:rFonts w:cs="Arial"/>
          <w:sz w:val="24"/>
          <w:szCs w:val="24"/>
          <w:lang w:val="en-US"/>
        </w:rPr>
      </w:pPr>
      <w:proofErr w:type="spellStart"/>
      <w:r w:rsidRPr="0008147F">
        <w:rPr>
          <w:rFonts w:cs="Arial"/>
          <w:sz w:val="24"/>
          <w:szCs w:val="24"/>
          <w:lang w:val="en-US"/>
        </w:rPr>
        <w:t>Vhosts</w:t>
      </w:r>
      <w:proofErr w:type="spellEnd"/>
    </w:p>
    <w:p w14:paraId="469A358A" w14:textId="77777777" w:rsidR="0008147F" w:rsidRDefault="0008147F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464AF6D0" w14:textId="77777777" w:rsidR="0008147F" w:rsidRPr="00B14ED9" w:rsidRDefault="0008147F" w:rsidP="00A27E8E">
      <w:pPr>
        <w:tabs>
          <w:tab w:val="left" w:pos="2568"/>
        </w:tabs>
        <w:rPr>
          <w:rFonts w:ascii="Consolas" w:hAnsi="Consolas"/>
          <w:sz w:val="24"/>
          <w:szCs w:val="24"/>
          <w:lang w:val="en-US"/>
        </w:rPr>
      </w:pPr>
    </w:p>
    <w:p w14:paraId="119B23C5" w14:textId="77777777" w:rsidR="0008147F" w:rsidRPr="00C04047" w:rsidRDefault="0008147F" w:rsidP="0008147F">
      <w:pPr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 xml:space="preserve">helm upgrade </w:t>
      </w:r>
      <w:proofErr w:type="spellStart"/>
      <w:r w:rsidRPr="00C04047">
        <w:rPr>
          <w:rFonts w:ascii="Consolas" w:hAnsi="Consolas"/>
          <w:lang w:val="en-US"/>
        </w:rPr>
        <w:t>vh</w:t>
      </w:r>
      <w:proofErr w:type="spellEnd"/>
      <w:r w:rsidRPr="00C04047">
        <w:rPr>
          <w:rFonts w:ascii="Consolas" w:hAnsi="Consolas"/>
          <w:lang w:val="en-US"/>
        </w:rPr>
        <w:t>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-test-</w:t>
      </w:r>
      <w:proofErr w:type="spellStart"/>
      <w:r w:rsidRPr="00C04047">
        <w:rPr>
          <w:rFonts w:ascii="Consolas" w:hAnsi="Consolas"/>
          <w:lang w:val="en-US"/>
        </w:rPr>
        <w:t>ar</w:t>
      </w:r>
      <w:proofErr w:type="spellEnd"/>
      <w:r w:rsidRPr="00C04047">
        <w:rPr>
          <w:rFonts w:ascii="Consolas" w:hAnsi="Consolas"/>
          <w:lang w:val="en-US"/>
        </w:rPr>
        <w:t xml:space="preserve"> ./apigee-</w:t>
      </w:r>
      <w:proofErr w:type="spellStart"/>
      <w:r w:rsidRPr="00C04047">
        <w:rPr>
          <w:rFonts w:ascii="Consolas" w:hAnsi="Consolas"/>
          <w:lang w:val="en-US"/>
        </w:rPr>
        <w:t>virtualhost</w:t>
      </w:r>
      <w:proofErr w:type="spellEnd"/>
      <w:r w:rsidRPr="00C04047">
        <w:rPr>
          <w:rFonts w:ascii="Consolas" w:hAnsi="Consolas"/>
          <w:lang w:val="en-US"/>
        </w:rPr>
        <w:t xml:space="preserve">   --install   --namespace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--atomic   --set </w:t>
      </w:r>
      <w:proofErr w:type="spellStart"/>
      <w:r w:rsidRPr="00C04047">
        <w:rPr>
          <w:rFonts w:ascii="Consolas" w:hAnsi="Consolas"/>
          <w:lang w:val="en-US"/>
        </w:rPr>
        <w:t>envgroup</w:t>
      </w:r>
      <w:proofErr w:type="spellEnd"/>
      <w:r w:rsidRPr="00C04047">
        <w:rPr>
          <w:rFonts w:ascii="Consolas" w:hAnsi="Consolas"/>
          <w:lang w:val="en-US"/>
        </w:rPr>
        <w:t>=claro-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-test-</w:t>
      </w:r>
      <w:proofErr w:type="spellStart"/>
      <w:r w:rsidRPr="00C04047">
        <w:rPr>
          <w:rFonts w:ascii="Consolas" w:hAnsi="Consolas"/>
          <w:lang w:val="en-US"/>
        </w:rPr>
        <w:t>ar</w:t>
      </w:r>
      <w:proofErr w:type="spellEnd"/>
      <w:r w:rsidRPr="00C04047">
        <w:rPr>
          <w:rFonts w:ascii="Consolas" w:hAnsi="Consolas"/>
          <w:lang w:val="en-US"/>
        </w:rPr>
        <w:t>-group   -f overrides-</w:t>
      </w:r>
      <w:proofErr w:type="spellStart"/>
      <w:r w:rsidRPr="00C04047">
        <w:rPr>
          <w:rFonts w:ascii="Consolas" w:hAnsi="Consolas"/>
          <w:lang w:val="en-US"/>
        </w:rPr>
        <w:t>desa.yaml</w:t>
      </w:r>
      <w:proofErr w:type="spellEnd"/>
    </w:p>
    <w:p w14:paraId="07B7F97D" w14:textId="77777777" w:rsidR="0008147F" w:rsidRPr="00C04047" w:rsidRDefault="0008147F" w:rsidP="0008147F">
      <w:pPr>
        <w:rPr>
          <w:rFonts w:ascii="Consolas" w:hAnsi="Consolas"/>
          <w:lang w:val="en-US"/>
        </w:rPr>
      </w:pPr>
    </w:p>
    <w:p w14:paraId="37EAD760" w14:textId="77777777" w:rsidR="0008147F" w:rsidRPr="00C04047" w:rsidRDefault="0008147F" w:rsidP="0008147F">
      <w:pPr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 xml:space="preserve">helm upgrade </w:t>
      </w:r>
      <w:proofErr w:type="spellStart"/>
      <w:r w:rsidRPr="00C04047">
        <w:rPr>
          <w:rFonts w:ascii="Consolas" w:hAnsi="Consolas"/>
          <w:lang w:val="en-US"/>
        </w:rPr>
        <w:t>vh</w:t>
      </w:r>
      <w:proofErr w:type="spellEnd"/>
      <w:r w:rsidRPr="00C04047">
        <w:rPr>
          <w:rFonts w:ascii="Consolas" w:hAnsi="Consolas"/>
          <w:lang w:val="en-US"/>
        </w:rPr>
        <w:t>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-test-</w:t>
      </w:r>
      <w:proofErr w:type="spellStart"/>
      <w:r w:rsidRPr="00C04047">
        <w:rPr>
          <w:rFonts w:ascii="Consolas" w:hAnsi="Consolas"/>
          <w:lang w:val="en-US"/>
        </w:rPr>
        <w:t>uy</w:t>
      </w:r>
      <w:proofErr w:type="spellEnd"/>
      <w:r w:rsidRPr="00C04047">
        <w:rPr>
          <w:rFonts w:ascii="Consolas" w:hAnsi="Consolas"/>
          <w:lang w:val="en-US"/>
        </w:rPr>
        <w:t xml:space="preserve"> ./apigee-</w:t>
      </w:r>
      <w:proofErr w:type="spellStart"/>
      <w:r w:rsidRPr="00C04047">
        <w:rPr>
          <w:rFonts w:ascii="Consolas" w:hAnsi="Consolas"/>
          <w:lang w:val="en-US"/>
        </w:rPr>
        <w:t>virtualhost</w:t>
      </w:r>
      <w:proofErr w:type="spellEnd"/>
      <w:r w:rsidRPr="00C04047">
        <w:rPr>
          <w:rFonts w:ascii="Consolas" w:hAnsi="Consolas"/>
          <w:lang w:val="en-US"/>
        </w:rPr>
        <w:t xml:space="preserve">   --install   --namespace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--atomic   --set </w:t>
      </w:r>
      <w:proofErr w:type="spellStart"/>
      <w:r w:rsidRPr="00C04047">
        <w:rPr>
          <w:rFonts w:ascii="Consolas" w:hAnsi="Consolas"/>
          <w:lang w:val="en-US"/>
        </w:rPr>
        <w:t>envgroup</w:t>
      </w:r>
      <w:proofErr w:type="spellEnd"/>
      <w:r w:rsidRPr="00C04047">
        <w:rPr>
          <w:rFonts w:ascii="Consolas" w:hAnsi="Consolas"/>
          <w:lang w:val="en-US"/>
        </w:rPr>
        <w:t>=claro-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-test-</w:t>
      </w:r>
      <w:proofErr w:type="spellStart"/>
      <w:r w:rsidRPr="00C04047">
        <w:rPr>
          <w:rFonts w:ascii="Consolas" w:hAnsi="Consolas"/>
          <w:lang w:val="en-US"/>
        </w:rPr>
        <w:t>uy</w:t>
      </w:r>
      <w:proofErr w:type="spellEnd"/>
      <w:r w:rsidRPr="00C04047">
        <w:rPr>
          <w:rFonts w:ascii="Consolas" w:hAnsi="Consolas"/>
          <w:lang w:val="en-US"/>
        </w:rPr>
        <w:t>-group   -f overrides-</w:t>
      </w:r>
      <w:proofErr w:type="spellStart"/>
      <w:r w:rsidRPr="00C04047">
        <w:rPr>
          <w:rFonts w:ascii="Consolas" w:hAnsi="Consolas"/>
          <w:lang w:val="en-US"/>
        </w:rPr>
        <w:t>desa.yaml</w:t>
      </w:r>
      <w:proofErr w:type="spellEnd"/>
    </w:p>
    <w:p w14:paraId="475542BC" w14:textId="77777777" w:rsidR="0008147F" w:rsidRPr="00C04047" w:rsidRDefault="0008147F" w:rsidP="0008147F">
      <w:pPr>
        <w:rPr>
          <w:rFonts w:ascii="Consolas" w:hAnsi="Consolas"/>
          <w:lang w:val="en-US"/>
        </w:rPr>
      </w:pPr>
    </w:p>
    <w:p w14:paraId="2CEDFD5D" w14:textId="77777777" w:rsidR="0008147F" w:rsidRPr="00C04047" w:rsidRDefault="0008147F" w:rsidP="0008147F">
      <w:pPr>
        <w:rPr>
          <w:rFonts w:ascii="Consolas" w:hAnsi="Consolas"/>
          <w:lang w:val="en-US"/>
        </w:rPr>
      </w:pPr>
      <w:r w:rsidRPr="00C04047">
        <w:rPr>
          <w:rFonts w:ascii="Consolas" w:hAnsi="Consolas"/>
          <w:lang w:val="en-US"/>
        </w:rPr>
        <w:t xml:space="preserve">helm upgrade </w:t>
      </w:r>
      <w:proofErr w:type="spellStart"/>
      <w:r w:rsidRPr="00C04047">
        <w:rPr>
          <w:rFonts w:ascii="Consolas" w:hAnsi="Consolas"/>
          <w:lang w:val="en-US"/>
        </w:rPr>
        <w:t>vh</w:t>
      </w:r>
      <w:proofErr w:type="spellEnd"/>
      <w:r w:rsidRPr="00C04047">
        <w:rPr>
          <w:rFonts w:ascii="Consolas" w:hAnsi="Consolas"/>
          <w:lang w:val="en-US"/>
        </w:rPr>
        <w:t>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-test-</w:t>
      </w:r>
      <w:proofErr w:type="spellStart"/>
      <w:r w:rsidRPr="00C04047">
        <w:rPr>
          <w:rFonts w:ascii="Consolas" w:hAnsi="Consolas"/>
          <w:lang w:val="en-US"/>
        </w:rPr>
        <w:t>py</w:t>
      </w:r>
      <w:proofErr w:type="spellEnd"/>
      <w:r w:rsidRPr="00C04047">
        <w:rPr>
          <w:rFonts w:ascii="Consolas" w:hAnsi="Consolas"/>
          <w:lang w:val="en-US"/>
        </w:rPr>
        <w:t xml:space="preserve"> ./apigee-</w:t>
      </w:r>
      <w:proofErr w:type="spellStart"/>
      <w:r w:rsidRPr="00C04047">
        <w:rPr>
          <w:rFonts w:ascii="Consolas" w:hAnsi="Consolas"/>
          <w:lang w:val="en-US"/>
        </w:rPr>
        <w:t>virtualhost</w:t>
      </w:r>
      <w:proofErr w:type="spellEnd"/>
      <w:r w:rsidRPr="00C04047">
        <w:rPr>
          <w:rFonts w:ascii="Consolas" w:hAnsi="Consolas"/>
          <w:lang w:val="en-US"/>
        </w:rPr>
        <w:t xml:space="preserve">   --install   --namespace claro-apigee-hybrid-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 xml:space="preserve">   --atomic   --set </w:t>
      </w:r>
      <w:proofErr w:type="spellStart"/>
      <w:r w:rsidRPr="00C04047">
        <w:rPr>
          <w:rFonts w:ascii="Consolas" w:hAnsi="Consolas"/>
          <w:lang w:val="en-US"/>
        </w:rPr>
        <w:t>envgroup</w:t>
      </w:r>
      <w:proofErr w:type="spellEnd"/>
      <w:r w:rsidRPr="00C04047">
        <w:rPr>
          <w:rFonts w:ascii="Consolas" w:hAnsi="Consolas"/>
          <w:lang w:val="en-US"/>
        </w:rPr>
        <w:t>=claro-</w:t>
      </w:r>
      <w:proofErr w:type="spellStart"/>
      <w:r w:rsidRPr="00C04047">
        <w:rPr>
          <w:rFonts w:ascii="Consolas" w:hAnsi="Consolas"/>
          <w:lang w:val="en-US"/>
        </w:rPr>
        <w:t>desa</w:t>
      </w:r>
      <w:proofErr w:type="spellEnd"/>
      <w:r w:rsidRPr="00C04047">
        <w:rPr>
          <w:rFonts w:ascii="Consolas" w:hAnsi="Consolas"/>
          <w:lang w:val="en-US"/>
        </w:rPr>
        <w:t>-test-</w:t>
      </w:r>
      <w:proofErr w:type="spellStart"/>
      <w:r w:rsidRPr="00C04047">
        <w:rPr>
          <w:rFonts w:ascii="Consolas" w:hAnsi="Consolas"/>
          <w:lang w:val="en-US"/>
        </w:rPr>
        <w:t>py</w:t>
      </w:r>
      <w:proofErr w:type="spellEnd"/>
      <w:r w:rsidRPr="00C04047">
        <w:rPr>
          <w:rFonts w:ascii="Consolas" w:hAnsi="Consolas"/>
          <w:lang w:val="en-US"/>
        </w:rPr>
        <w:t>-group   -f overrides-</w:t>
      </w:r>
      <w:proofErr w:type="spellStart"/>
      <w:r w:rsidRPr="00C04047">
        <w:rPr>
          <w:rFonts w:ascii="Consolas" w:hAnsi="Consolas"/>
          <w:lang w:val="en-US"/>
        </w:rPr>
        <w:t>desa.yaml</w:t>
      </w:r>
      <w:proofErr w:type="spellEnd"/>
    </w:p>
    <w:p w14:paraId="2B4CB2C7" w14:textId="77777777" w:rsidR="0008147F" w:rsidRDefault="0008147F" w:rsidP="0008147F">
      <w:pPr>
        <w:rPr>
          <w:rFonts w:ascii="Consolas" w:hAnsi="Consolas"/>
          <w:sz w:val="24"/>
          <w:szCs w:val="24"/>
          <w:lang w:val="en-US"/>
        </w:rPr>
      </w:pPr>
    </w:p>
    <w:p w14:paraId="69BED43F" w14:textId="77777777" w:rsidR="003576E3" w:rsidRDefault="003576E3" w:rsidP="0008147F">
      <w:pPr>
        <w:rPr>
          <w:rFonts w:ascii="Consolas" w:hAnsi="Consolas"/>
          <w:sz w:val="24"/>
          <w:szCs w:val="24"/>
          <w:lang w:val="en-US"/>
        </w:rPr>
      </w:pPr>
    </w:p>
    <w:p w14:paraId="5D9CF5F1" w14:textId="20475263" w:rsidR="00E85999" w:rsidRDefault="00107168" w:rsidP="00107168">
      <w:pPr>
        <w:pStyle w:val="Ttulo3"/>
      </w:pPr>
      <w:bookmarkStart w:id="42" w:name="_Toc235714292"/>
      <w:r w:rsidRPr="00344B91">
        <w:rPr>
          <w:sz w:val="28"/>
          <w:szCs w:val="24"/>
        </w:rPr>
        <w:t>Verificación envs y env groups</w:t>
      </w:r>
      <w:bookmarkEnd w:id="42"/>
    </w:p>
    <w:p w14:paraId="1BFF7623" w14:textId="77777777" w:rsidR="00107168" w:rsidRDefault="00107168" w:rsidP="00C37831">
      <w:pPr>
        <w:rPr>
          <w:rFonts w:ascii="Consolas" w:hAnsi="Consolas"/>
          <w:sz w:val="24"/>
          <w:szCs w:val="24"/>
        </w:rPr>
      </w:pPr>
    </w:p>
    <w:p w14:paraId="0266C0AC" w14:textId="421BBD93" w:rsidR="00E85999" w:rsidRPr="00344B91" w:rsidRDefault="00097CA2" w:rsidP="00C37831">
      <w:pPr>
        <w:rPr>
          <w:rFonts w:cs="Arial"/>
          <w:sz w:val="24"/>
          <w:szCs w:val="24"/>
        </w:rPr>
      </w:pPr>
      <w:r w:rsidRPr="00344B91">
        <w:rPr>
          <w:rFonts w:cs="Arial"/>
          <w:sz w:val="24"/>
          <w:szCs w:val="24"/>
        </w:rPr>
        <w:t xml:space="preserve">Para listar los </w:t>
      </w:r>
      <w:proofErr w:type="spellStart"/>
      <w:r w:rsidR="000D4B7E" w:rsidRPr="00344B91">
        <w:rPr>
          <w:rFonts w:cs="Arial"/>
          <w:sz w:val="24"/>
          <w:szCs w:val="24"/>
        </w:rPr>
        <w:t>environment</w:t>
      </w:r>
      <w:r w:rsidR="000D4B7E">
        <w:rPr>
          <w:rFonts w:cs="Arial"/>
          <w:sz w:val="24"/>
          <w:szCs w:val="24"/>
        </w:rPr>
        <w:t>s</w:t>
      </w:r>
      <w:proofErr w:type="spellEnd"/>
      <w:r w:rsidRPr="00344B91">
        <w:rPr>
          <w:rFonts w:cs="Arial"/>
          <w:sz w:val="24"/>
          <w:szCs w:val="24"/>
        </w:rPr>
        <w:t xml:space="preserve"> creados utilizamos el siguiente comando</w:t>
      </w:r>
      <w:r w:rsidR="00344B91" w:rsidRPr="00344B91">
        <w:rPr>
          <w:rFonts w:cs="Arial"/>
          <w:sz w:val="24"/>
          <w:szCs w:val="24"/>
        </w:rPr>
        <w:t xml:space="preserve"> gcloud:</w:t>
      </w:r>
    </w:p>
    <w:p w14:paraId="700D317B" w14:textId="77777777" w:rsidR="00344B91" w:rsidRDefault="00344B91" w:rsidP="00C37831">
      <w:pPr>
        <w:rPr>
          <w:rFonts w:ascii="Consolas" w:hAnsi="Consolas"/>
          <w:sz w:val="24"/>
          <w:szCs w:val="24"/>
        </w:rPr>
      </w:pPr>
    </w:p>
    <w:p w14:paraId="18ED846B" w14:textId="77777777" w:rsidR="00344B91" w:rsidRPr="00F2255E" w:rsidRDefault="00344B91" w:rsidP="00344B91">
      <w:pPr>
        <w:rPr>
          <w:rFonts w:ascii="Consolas" w:hAnsi="Consolas"/>
          <w:lang w:val="en-US"/>
        </w:rPr>
      </w:pPr>
      <w:r w:rsidRPr="00F2255E">
        <w:rPr>
          <w:rFonts w:ascii="Consolas" w:hAnsi="Consolas"/>
          <w:lang w:val="en-US"/>
        </w:rPr>
        <w:t>gcloud apigee environments list</w:t>
      </w:r>
    </w:p>
    <w:p w14:paraId="6AFDBB49" w14:textId="77777777" w:rsidR="00344B91" w:rsidRPr="00F2255E" w:rsidRDefault="00344B91" w:rsidP="00344B91">
      <w:pPr>
        <w:rPr>
          <w:rFonts w:ascii="Consolas" w:hAnsi="Consolas"/>
          <w:lang w:val="en-US"/>
        </w:rPr>
      </w:pPr>
      <w:r w:rsidRPr="00F2255E">
        <w:rPr>
          <w:rFonts w:ascii="Consolas" w:hAnsi="Consolas"/>
          <w:lang w:val="en-US"/>
        </w:rPr>
        <w:t xml:space="preserve"> - </w:t>
      </w:r>
      <w:proofErr w:type="spellStart"/>
      <w:r w:rsidRPr="00F2255E">
        <w:rPr>
          <w:rFonts w:ascii="Consolas" w:hAnsi="Consolas"/>
          <w:lang w:val="en-US"/>
        </w:rPr>
        <w:t>desa-ar</w:t>
      </w:r>
      <w:proofErr w:type="spellEnd"/>
    </w:p>
    <w:p w14:paraId="2306C520" w14:textId="77777777" w:rsidR="00344B91" w:rsidRPr="00F2255E" w:rsidRDefault="00344B91" w:rsidP="00344B91">
      <w:pPr>
        <w:rPr>
          <w:rFonts w:ascii="Consolas" w:hAnsi="Consolas"/>
        </w:rPr>
      </w:pPr>
      <w:r w:rsidRPr="00F2255E">
        <w:rPr>
          <w:rFonts w:ascii="Consolas" w:hAnsi="Consolas"/>
          <w:lang w:val="en-US"/>
        </w:rPr>
        <w:t xml:space="preserve"> </w:t>
      </w:r>
      <w:r w:rsidRPr="00F2255E">
        <w:rPr>
          <w:rFonts w:ascii="Consolas" w:hAnsi="Consolas"/>
        </w:rPr>
        <w:t xml:space="preserve">- </w:t>
      </w:r>
      <w:proofErr w:type="spellStart"/>
      <w:r w:rsidRPr="00F2255E">
        <w:rPr>
          <w:rFonts w:ascii="Consolas" w:hAnsi="Consolas"/>
        </w:rPr>
        <w:t>desa-py</w:t>
      </w:r>
      <w:proofErr w:type="spellEnd"/>
    </w:p>
    <w:p w14:paraId="55C51BCA" w14:textId="77777777" w:rsidR="00344B91" w:rsidRPr="00F2255E" w:rsidRDefault="00344B91" w:rsidP="00344B91">
      <w:pPr>
        <w:rPr>
          <w:rFonts w:ascii="Consolas" w:hAnsi="Consolas"/>
        </w:rPr>
      </w:pPr>
      <w:r w:rsidRPr="00F2255E">
        <w:rPr>
          <w:rFonts w:ascii="Consolas" w:hAnsi="Consolas"/>
        </w:rPr>
        <w:t xml:space="preserve"> - </w:t>
      </w:r>
      <w:proofErr w:type="spellStart"/>
      <w:r w:rsidRPr="00F2255E">
        <w:rPr>
          <w:rFonts w:ascii="Consolas" w:hAnsi="Consolas"/>
        </w:rPr>
        <w:t>desa</w:t>
      </w:r>
      <w:proofErr w:type="spellEnd"/>
      <w:r w:rsidRPr="00F2255E">
        <w:rPr>
          <w:rFonts w:ascii="Consolas" w:hAnsi="Consolas"/>
        </w:rPr>
        <w:t>-uy</w:t>
      </w:r>
    </w:p>
    <w:p w14:paraId="05C7F2F2" w14:textId="77777777" w:rsidR="00344B91" w:rsidRPr="00F2255E" w:rsidRDefault="00344B91" w:rsidP="00344B91">
      <w:pPr>
        <w:rPr>
          <w:rFonts w:ascii="Consolas" w:hAnsi="Consolas"/>
        </w:rPr>
      </w:pPr>
      <w:r w:rsidRPr="00F2255E">
        <w:rPr>
          <w:rFonts w:ascii="Consolas" w:hAnsi="Consolas"/>
        </w:rPr>
        <w:t xml:space="preserve"> - test-ar</w:t>
      </w:r>
    </w:p>
    <w:p w14:paraId="62BFEA3B" w14:textId="77777777" w:rsidR="00344B91" w:rsidRPr="00F2255E" w:rsidRDefault="00344B91" w:rsidP="00344B91">
      <w:pPr>
        <w:rPr>
          <w:rFonts w:ascii="Consolas" w:hAnsi="Consolas"/>
        </w:rPr>
      </w:pPr>
      <w:r w:rsidRPr="00F2255E">
        <w:rPr>
          <w:rFonts w:ascii="Consolas" w:hAnsi="Consolas"/>
        </w:rPr>
        <w:t xml:space="preserve"> - test-</w:t>
      </w:r>
      <w:proofErr w:type="spellStart"/>
      <w:r w:rsidRPr="00F2255E">
        <w:rPr>
          <w:rFonts w:ascii="Consolas" w:hAnsi="Consolas"/>
        </w:rPr>
        <w:t>py</w:t>
      </w:r>
      <w:proofErr w:type="spellEnd"/>
    </w:p>
    <w:p w14:paraId="6733FCAD" w14:textId="7789BBBD" w:rsidR="00344B91" w:rsidRPr="00F2255E" w:rsidRDefault="00344B91" w:rsidP="00344B91">
      <w:pPr>
        <w:rPr>
          <w:rFonts w:ascii="Consolas" w:hAnsi="Consolas"/>
        </w:rPr>
      </w:pPr>
      <w:r w:rsidRPr="00F2255E">
        <w:rPr>
          <w:rFonts w:ascii="Consolas" w:hAnsi="Consolas"/>
        </w:rPr>
        <w:t xml:space="preserve"> - test-uy</w:t>
      </w:r>
    </w:p>
    <w:p w14:paraId="2D8598EC" w14:textId="77777777" w:rsidR="00E85999" w:rsidRDefault="00E85999" w:rsidP="00C37831">
      <w:pPr>
        <w:rPr>
          <w:rFonts w:ascii="Consolas" w:hAnsi="Consolas"/>
          <w:sz w:val="24"/>
          <w:szCs w:val="24"/>
        </w:rPr>
      </w:pPr>
    </w:p>
    <w:p w14:paraId="7B258942" w14:textId="77777777" w:rsidR="00344B91" w:rsidRDefault="00344B91" w:rsidP="00C37831">
      <w:pPr>
        <w:rPr>
          <w:rFonts w:ascii="Consolas" w:hAnsi="Consolas"/>
          <w:sz w:val="24"/>
          <w:szCs w:val="24"/>
        </w:rPr>
      </w:pPr>
    </w:p>
    <w:p w14:paraId="77416B37" w14:textId="042304AC" w:rsidR="00344B91" w:rsidRDefault="00344B91" w:rsidP="00C37831">
      <w:pPr>
        <w:rPr>
          <w:rFonts w:cs="Arial"/>
          <w:sz w:val="24"/>
          <w:szCs w:val="24"/>
        </w:rPr>
      </w:pPr>
      <w:r w:rsidRPr="00976063">
        <w:rPr>
          <w:rFonts w:cs="Arial"/>
          <w:sz w:val="24"/>
          <w:szCs w:val="24"/>
        </w:rPr>
        <w:t xml:space="preserve">El caso de los environment groups podemos </w:t>
      </w:r>
      <w:r w:rsidR="00976063" w:rsidRPr="00976063">
        <w:rPr>
          <w:rFonts w:cs="Arial"/>
          <w:sz w:val="24"/>
          <w:szCs w:val="24"/>
        </w:rPr>
        <w:t xml:space="preserve">listarlos vía API </w:t>
      </w:r>
      <w:proofErr w:type="spellStart"/>
      <w:r w:rsidR="00976063" w:rsidRPr="00976063">
        <w:rPr>
          <w:rFonts w:cs="Arial"/>
          <w:sz w:val="24"/>
          <w:szCs w:val="24"/>
        </w:rPr>
        <w:t>rest</w:t>
      </w:r>
      <w:proofErr w:type="spellEnd"/>
      <w:r w:rsidR="00786D23">
        <w:rPr>
          <w:rFonts w:cs="Arial"/>
          <w:sz w:val="24"/>
          <w:szCs w:val="24"/>
        </w:rPr>
        <w:t xml:space="preserve"> :</w:t>
      </w:r>
    </w:p>
    <w:p w14:paraId="45235610" w14:textId="77777777" w:rsidR="00786D23" w:rsidRDefault="00786D23" w:rsidP="00C37831">
      <w:pPr>
        <w:rPr>
          <w:rFonts w:cs="Arial"/>
          <w:sz w:val="24"/>
          <w:szCs w:val="24"/>
        </w:rPr>
      </w:pPr>
    </w:p>
    <w:p w14:paraId="3C999D97" w14:textId="48BD8986" w:rsidR="00786D23" w:rsidRDefault="00786D23" w:rsidP="00C37831">
      <w:pPr>
        <w:rPr>
          <w:rFonts w:cs="Arial"/>
          <w:sz w:val="24"/>
          <w:szCs w:val="24"/>
        </w:rPr>
      </w:pPr>
    </w:p>
    <w:p w14:paraId="5AF41D9D" w14:textId="74E4A176" w:rsidR="00786D23" w:rsidRPr="000B6D77" w:rsidRDefault="000B6D77" w:rsidP="000B6D77">
      <w:pPr>
        <w:rPr>
          <w:rFonts w:cs="Arial"/>
          <w:sz w:val="24"/>
          <w:szCs w:val="24"/>
        </w:rPr>
      </w:pPr>
      <w:r w:rsidRPr="000B6D77">
        <w:rPr>
          <w:rFonts w:cs="Arial"/>
          <w:sz w:val="24"/>
          <w:szCs w:val="24"/>
        </w:rPr>
        <w:t>1)</w:t>
      </w:r>
      <w:r>
        <w:rPr>
          <w:rFonts w:cs="Arial"/>
          <w:sz w:val="24"/>
          <w:szCs w:val="24"/>
        </w:rPr>
        <w:t xml:space="preserve"> </w:t>
      </w:r>
      <w:r w:rsidRPr="000B6D77">
        <w:rPr>
          <w:rFonts w:cs="Arial"/>
          <w:sz w:val="24"/>
          <w:szCs w:val="24"/>
        </w:rPr>
        <w:t xml:space="preserve"> </w:t>
      </w:r>
      <w:r w:rsidR="00786D23" w:rsidRPr="000B6D77">
        <w:rPr>
          <w:rFonts w:cs="Arial"/>
          <w:sz w:val="24"/>
          <w:szCs w:val="24"/>
        </w:rPr>
        <w:t>Generamos un token temporal de autenticación:</w:t>
      </w:r>
    </w:p>
    <w:p w14:paraId="752B00E2" w14:textId="77777777" w:rsidR="00786D23" w:rsidRDefault="00786D23" w:rsidP="00C37831">
      <w:pPr>
        <w:rPr>
          <w:rFonts w:cs="Arial"/>
          <w:sz w:val="24"/>
          <w:szCs w:val="24"/>
        </w:rPr>
      </w:pPr>
    </w:p>
    <w:p w14:paraId="2D466E8D" w14:textId="77777777" w:rsidR="00786D23" w:rsidRDefault="00786D23" w:rsidP="00C37831">
      <w:pPr>
        <w:rPr>
          <w:rFonts w:cs="Arial"/>
          <w:sz w:val="24"/>
          <w:szCs w:val="24"/>
        </w:rPr>
      </w:pPr>
    </w:p>
    <w:p w14:paraId="1C8842E1" w14:textId="371E0F4E" w:rsidR="00786D23" w:rsidRPr="00F2255E" w:rsidRDefault="000B6D77" w:rsidP="00C37831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>$token = gcloud auth print-access-token</w:t>
      </w:r>
    </w:p>
    <w:p w14:paraId="7EE49BE6" w14:textId="77777777" w:rsidR="000B6D77" w:rsidRDefault="000B6D77" w:rsidP="00C37831">
      <w:pPr>
        <w:rPr>
          <w:rFonts w:ascii="Consolas" w:hAnsi="Consolas" w:cs="Arial"/>
          <w:sz w:val="24"/>
          <w:szCs w:val="24"/>
          <w:lang w:val="en-US"/>
        </w:rPr>
      </w:pPr>
    </w:p>
    <w:p w14:paraId="28B26809" w14:textId="5F1DEC99" w:rsidR="00AF5C2E" w:rsidRPr="00AF5C2E" w:rsidRDefault="000B6D77" w:rsidP="00AF5C2E">
      <w:pPr>
        <w:rPr>
          <w:rFonts w:ascii="Consolas" w:hAnsi="Consolas" w:cs="Arial"/>
          <w:sz w:val="24"/>
          <w:szCs w:val="24"/>
        </w:rPr>
      </w:pPr>
      <w:r w:rsidRPr="00AF5C2E">
        <w:rPr>
          <w:rFonts w:ascii="Consolas" w:hAnsi="Consolas" w:cs="Arial"/>
          <w:sz w:val="24"/>
          <w:szCs w:val="24"/>
        </w:rPr>
        <w:t xml:space="preserve">2) </w:t>
      </w:r>
      <w:r w:rsidR="00AF5C2E" w:rsidRPr="00AF5C2E">
        <w:rPr>
          <w:rFonts w:ascii="Consolas" w:hAnsi="Consolas" w:cs="Arial"/>
          <w:sz w:val="24"/>
          <w:szCs w:val="24"/>
        </w:rPr>
        <w:t xml:space="preserve">Desde </w:t>
      </w:r>
      <w:r w:rsidR="009E0580" w:rsidRPr="00AF5C2E">
        <w:rPr>
          <w:rFonts w:ascii="Consolas" w:hAnsi="Consolas" w:cs="Arial"/>
          <w:sz w:val="24"/>
          <w:szCs w:val="24"/>
        </w:rPr>
        <w:t>PowerShell</w:t>
      </w:r>
      <w:r w:rsidR="00AF5C2E" w:rsidRPr="00AF5C2E">
        <w:rPr>
          <w:rFonts w:ascii="Consolas" w:hAnsi="Consolas" w:cs="Arial"/>
          <w:sz w:val="24"/>
          <w:szCs w:val="24"/>
        </w:rPr>
        <w:t xml:space="preserve"> podemos conectarnos </w:t>
      </w:r>
      <w:r w:rsidR="009E0580" w:rsidRPr="00AF5C2E">
        <w:rPr>
          <w:rFonts w:ascii="Consolas" w:hAnsi="Consolas" w:cs="Arial"/>
          <w:sz w:val="24"/>
          <w:szCs w:val="24"/>
        </w:rPr>
        <w:t>v</w:t>
      </w:r>
      <w:r w:rsidR="009E0580">
        <w:rPr>
          <w:rFonts w:ascii="Consolas" w:hAnsi="Consolas" w:cs="Arial"/>
          <w:sz w:val="24"/>
          <w:szCs w:val="24"/>
        </w:rPr>
        <w:t>ía</w:t>
      </w:r>
      <w:r w:rsidR="00AF5C2E">
        <w:rPr>
          <w:rFonts w:ascii="Consolas" w:hAnsi="Consolas" w:cs="Arial"/>
          <w:sz w:val="24"/>
          <w:szCs w:val="24"/>
        </w:rPr>
        <w:t xml:space="preserve"> </w:t>
      </w:r>
      <w:r w:rsidR="009E0580">
        <w:rPr>
          <w:rFonts w:ascii="Consolas" w:hAnsi="Consolas" w:cs="Arial"/>
          <w:sz w:val="24"/>
          <w:szCs w:val="24"/>
        </w:rPr>
        <w:t>API Rest</w:t>
      </w:r>
    </w:p>
    <w:p w14:paraId="4CE97B61" w14:textId="77777777" w:rsidR="00AF5C2E" w:rsidRPr="00AF5C2E" w:rsidRDefault="00AF5C2E" w:rsidP="00AF5C2E">
      <w:pPr>
        <w:rPr>
          <w:rFonts w:ascii="Consolas" w:hAnsi="Consolas" w:cs="Arial"/>
          <w:sz w:val="24"/>
          <w:szCs w:val="24"/>
        </w:rPr>
      </w:pPr>
    </w:p>
    <w:p w14:paraId="132E1674" w14:textId="5F4DF629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>Invoke-</w:t>
      </w:r>
      <w:proofErr w:type="spellStart"/>
      <w:r w:rsidRPr="00F2255E">
        <w:rPr>
          <w:rFonts w:ascii="Consolas" w:hAnsi="Consolas" w:cs="Arial"/>
          <w:lang w:val="en-US"/>
        </w:rPr>
        <w:t>RestMethod</w:t>
      </w:r>
      <w:proofErr w:type="spellEnd"/>
      <w:r w:rsidRPr="00F2255E">
        <w:rPr>
          <w:rFonts w:ascii="Consolas" w:hAnsi="Consolas" w:cs="Arial"/>
          <w:lang w:val="en-US"/>
        </w:rPr>
        <w:t xml:space="preserve"> -Uri "https://apigee.googleapis.com/v1/organizations/claup-apigee-hybrid-desa/envgroups" `</w:t>
      </w:r>
    </w:p>
    <w:p w14:paraId="6A20115E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-Headers @{Authorization="Bearer $token"} | </w:t>
      </w:r>
      <w:proofErr w:type="spellStart"/>
      <w:r w:rsidRPr="00F2255E">
        <w:rPr>
          <w:rFonts w:ascii="Consolas" w:hAnsi="Consolas" w:cs="Arial"/>
          <w:lang w:val="en-US"/>
        </w:rPr>
        <w:t>ConvertTo</w:t>
      </w:r>
      <w:proofErr w:type="spellEnd"/>
      <w:r w:rsidRPr="00F2255E">
        <w:rPr>
          <w:rFonts w:ascii="Consolas" w:hAnsi="Consolas" w:cs="Arial"/>
          <w:lang w:val="en-US"/>
        </w:rPr>
        <w:t>-Json -Depth 5</w:t>
      </w:r>
    </w:p>
    <w:p w14:paraId="6B4729F3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</w:p>
    <w:p w14:paraId="24213136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>{</w:t>
      </w:r>
    </w:p>
    <w:p w14:paraId="2869A7AE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"</w:t>
      </w:r>
      <w:proofErr w:type="spellStart"/>
      <w:r w:rsidRPr="00F2255E">
        <w:rPr>
          <w:rFonts w:ascii="Consolas" w:hAnsi="Consolas" w:cs="Arial"/>
          <w:lang w:val="en-US"/>
        </w:rPr>
        <w:t>environmentGroups</w:t>
      </w:r>
      <w:proofErr w:type="spellEnd"/>
      <w:r w:rsidRPr="00F2255E">
        <w:rPr>
          <w:rFonts w:ascii="Consolas" w:hAnsi="Consolas" w:cs="Arial"/>
          <w:lang w:val="en-US"/>
        </w:rPr>
        <w:t>": [</w:t>
      </w:r>
    </w:p>
    <w:p w14:paraId="7852877D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{</w:t>
      </w:r>
    </w:p>
    <w:p w14:paraId="1124B8FB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"name": "claro-</w:t>
      </w:r>
      <w:proofErr w:type="spellStart"/>
      <w:r w:rsidRPr="00F2255E">
        <w:rPr>
          <w:rFonts w:ascii="Consolas" w:hAnsi="Consolas" w:cs="Arial"/>
          <w:lang w:val="en-US"/>
        </w:rPr>
        <w:t>desa</w:t>
      </w:r>
      <w:proofErr w:type="spellEnd"/>
      <w:r w:rsidRPr="00F2255E">
        <w:rPr>
          <w:rFonts w:ascii="Consolas" w:hAnsi="Consolas" w:cs="Arial"/>
          <w:lang w:val="en-US"/>
        </w:rPr>
        <w:t>-test-</w:t>
      </w:r>
      <w:proofErr w:type="spellStart"/>
      <w:r w:rsidRPr="00F2255E">
        <w:rPr>
          <w:rFonts w:ascii="Consolas" w:hAnsi="Consolas" w:cs="Arial"/>
          <w:lang w:val="en-US"/>
        </w:rPr>
        <w:t>ar</w:t>
      </w:r>
      <w:proofErr w:type="spellEnd"/>
      <w:r w:rsidRPr="00F2255E">
        <w:rPr>
          <w:rFonts w:ascii="Consolas" w:hAnsi="Consolas" w:cs="Arial"/>
          <w:lang w:val="en-US"/>
        </w:rPr>
        <w:t>-group",</w:t>
      </w:r>
    </w:p>
    <w:p w14:paraId="48D91E52" w14:textId="77777777" w:rsidR="00AF5C2E" w:rsidRPr="00F2255E" w:rsidRDefault="00AF5C2E" w:rsidP="00AF5C2E">
      <w:pPr>
        <w:rPr>
          <w:rFonts w:ascii="Consolas" w:hAnsi="Consolas" w:cs="Arial"/>
        </w:rPr>
      </w:pPr>
      <w:r w:rsidRPr="00F2255E">
        <w:rPr>
          <w:rFonts w:ascii="Consolas" w:hAnsi="Consolas" w:cs="Arial"/>
          <w:lang w:val="en-US"/>
        </w:rPr>
        <w:t xml:space="preserve">      </w:t>
      </w:r>
      <w:r w:rsidRPr="00F2255E">
        <w:rPr>
          <w:rFonts w:ascii="Consolas" w:hAnsi="Consolas" w:cs="Arial"/>
        </w:rPr>
        <w:t>"</w:t>
      </w:r>
      <w:proofErr w:type="spellStart"/>
      <w:r w:rsidRPr="00F2255E">
        <w:rPr>
          <w:rFonts w:ascii="Consolas" w:hAnsi="Consolas" w:cs="Arial"/>
        </w:rPr>
        <w:t>hostnames</w:t>
      </w:r>
      <w:proofErr w:type="spellEnd"/>
      <w:r w:rsidRPr="00F2255E">
        <w:rPr>
          <w:rFonts w:ascii="Consolas" w:hAnsi="Consolas" w:cs="Arial"/>
        </w:rPr>
        <w:t>": [</w:t>
      </w:r>
    </w:p>
    <w:p w14:paraId="4C6CFEEA" w14:textId="77777777" w:rsidR="00AF5C2E" w:rsidRPr="00F2255E" w:rsidRDefault="00AF5C2E" w:rsidP="00AF5C2E">
      <w:pPr>
        <w:rPr>
          <w:rFonts w:ascii="Consolas" w:hAnsi="Consolas" w:cs="Arial"/>
        </w:rPr>
      </w:pPr>
      <w:r w:rsidRPr="00F2255E">
        <w:rPr>
          <w:rFonts w:ascii="Consolas" w:hAnsi="Consolas" w:cs="Arial"/>
        </w:rPr>
        <w:t xml:space="preserve">        "apigee-desa-test.claro.com.ar",</w:t>
      </w:r>
    </w:p>
    <w:p w14:paraId="0C7C29A8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</w:rPr>
        <w:t xml:space="preserve">        </w:t>
      </w:r>
      <w:r w:rsidRPr="00F2255E">
        <w:rPr>
          <w:rFonts w:ascii="Consolas" w:hAnsi="Consolas" w:cs="Arial"/>
          <w:lang w:val="en-US"/>
        </w:rPr>
        <w:t>"apigee-desa-test-ar.apps.oseinfrait01.claro.amx"</w:t>
      </w:r>
    </w:p>
    <w:p w14:paraId="1256D2EC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],</w:t>
      </w:r>
    </w:p>
    <w:p w14:paraId="27E666C0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</w:t>
      </w:r>
      <w:proofErr w:type="spellStart"/>
      <w:r w:rsidRPr="00F2255E">
        <w:rPr>
          <w:rFonts w:ascii="Consolas" w:hAnsi="Consolas" w:cs="Arial"/>
          <w:lang w:val="en-US"/>
        </w:rPr>
        <w:t>createdAt</w:t>
      </w:r>
      <w:proofErr w:type="spellEnd"/>
      <w:r w:rsidRPr="00F2255E">
        <w:rPr>
          <w:rFonts w:ascii="Consolas" w:hAnsi="Consolas" w:cs="Arial"/>
          <w:lang w:val="en-US"/>
        </w:rPr>
        <w:t>": "1783539002256",</w:t>
      </w:r>
    </w:p>
    <w:p w14:paraId="4D00A45F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</w:t>
      </w:r>
      <w:proofErr w:type="spellStart"/>
      <w:r w:rsidRPr="00F2255E">
        <w:rPr>
          <w:rFonts w:ascii="Consolas" w:hAnsi="Consolas" w:cs="Arial"/>
          <w:lang w:val="en-US"/>
        </w:rPr>
        <w:t>lastModifiedAt</w:t>
      </w:r>
      <w:proofErr w:type="spellEnd"/>
      <w:r w:rsidRPr="00F2255E">
        <w:rPr>
          <w:rFonts w:ascii="Consolas" w:hAnsi="Consolas" w:cs="Arial"/>
          <w:lang w:val="en-US"/>
        </w:rPr>
        <w:t>": "1783974220167",</w:t>
      </w:r>
    </w:p>
    <w:p w14:paraId="2CAEBB70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"state": "ACTIVE"</w:t>
      </w:r>
    </w:p>
    <w:p w14:paraId="465972E1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},</w:t>
      </w:r>
    </w:p>
    <w:p w14:paraId="70990E9B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lastRenderedPageBreak/>
        <w:t xml:space="preserve">    {</w:t>
      </w:r>
    </w:p>
    <w:p w14:paraId="3AD24D97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"name": "claro-</w:t>
      </w:r>
      <w:proofErr w:type="spellStart"/>
      <w:r w:rsidRPr="00F2255E">
        <w:rPr>
          <w:rFonts w:ascii="Consolas" w:hAnsi="Consolas" w:cs="Arial"/>
          <w:lang w:val="en-US"/>
        </w:rPr>
        <w:t>desa</w:t>
      </w:r>
      <w:proofErr w:type="spellEnd"/>
      <w:r w:rsidRPr="00F2255E">
        <w:rPr>
          <w:rFonts w:ascii="Consolas" w:hAnsi="Consolas" w:cs="Arial"/>
          <w:lang w:val="en-US"/>
        </w:rPr>
        <w:t>-test-</w:t>
      </w:r>
      <w:proofErr w:type="spellStart"/>
      <w:r w:rsidRPr="00F2255E">
        <w:rPr>
          <w:rFonts w:ascii="Consolas" w:hAnsi="Consolas" w:cs="Arial"/>
          <w:lang w:val="en-US"/>
        </w:rPr>
        <w:t>py</w:t>
      </w:r>
      <w:proofErr w:type="spellEnd"/>
      <w:r w:rsidRPr="00F2255E">
        <w:rPr>
          <w:rFonts w:ascii="Consolas" w:hAnsi="Consolas" w:cs="Arial"/>
          <w:lang w:val="en-US"/>
        </w:rPr>
        <w:t>-group",</w:t>
      </w:r>
    </w:p>
    <w:p w14:paraId="30F7684E" w14:textId="77777777" w:rsidR="00AF5C2E" w:rsidRPr="00F2255E" w:rsidRDefault="00AF5C2E" w:rsidP="00AF5C2E">
      <w:pPr>
        <w:rPr>
          <w:rFonts w:ascii="Consolas" w:hAnsi="Consolas" w:cs="Arial"/>
        </w:rPr>
      </w:pPr>
      <w:r w:rsidRPr="00F2255E">
        <w:rPr>
          <w:rFonts w:ascii="Consolas" w:hAnsi="Consolas" w:cs="Arial"/>
          <w:lang w:val="en-US"/>
        </w:rPr>
        <w:t xml:space="preserve">      </w:t>
      </w:r>
      <w:r w:rsidRPr="00F2255E">
        <w:rPr>
          <w:rFonts w:ascii="Consolas" w:hAnsi="Consolas" w:cs="Arial"/>
        </w:rPr>
        <w:t>"</w:t>
      </w:r>
      <w:proofErr w:type="spellStart"/>
      <w:r w:rsidRPr="00F2255E">
        <w:rPr>
          <w:rFonts w:ascii="Consolas" w:hAnsi="Consolas" w:cs="Arial"/>
        </w:rPr>
        <w:t>hostnames</w:t>
      </w:r>
      <w:proofErr w:type="spellEnd"/>
      <w:r w:rsidRPr="00F2255E">
        <w:rPr>
          <w:rFonts w:ascii="Consolas" w:hAnsi="Consolas" w:cs="Arial"/>
        </w:rPr>
        <w:t>": [</w:t>
      </w:r>
    </w:p>
    <w:p w14:paraId="1E6958FF" w14:textId="77777777" w:rsidR="00AF5C2E" w:rsidRPr="00F2255E" w:rsidRDefault="00AF5C2E" w:rsidP="00AF5C2E">
      <w:pPr>
        <w:rPr>
          <w:rFonts w:ascii="Consolas" w:hAnsi="Consolas" w:cs="Arial"/>
        </w:rPr>
      </w:pPr>
      <w:r w:rsidRPr="00F2255E">
        <w:rPr>
          <w:rFonts w:ascii="Consolas" w:hAnsi="Consolas" w:cs="Arial"/>
        </w:rPr>
        <w:t xml:space="preserve">        "apigee-desa-test.claro.com.py",</w:t>
      </w:r>
    </w:p>
    <w:p w14:paraId="4A87EE40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</w:rPr>
        <w:t xml:space="preserve">        </w:t>
      </w:r>
      <w:r w:rsidRPr="00F2255E">
        <w:rPr>
          <w:rFonts w:ascii="Consolas" w:hAnsi="Consolas" w:cs="Arial"/>
          <w:lang w:val="en-US"/>
        </w:rPr>
        <w:t>"apigee-desa-test-py.apps.oseinfrait01.claro.amx"</w:t>
      </w:r>
    </w:p>
    <w:p w14:paraId="5BCBEF41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],</w:t>
      </w:r>
    </w:p>
    <w:p w14:paraId="39A680EE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</w:t>
      </w:r>
      <w:proofErr w:type="spellStart"/>
      <w:r w:rsidRPr="00F2255E">
        <w:rPr>
          <w:rFonts w:ascii="Consolas" w:hAnsi="Consolas" w:cs="Arial"/>
          <w:lang w:val="en-US"/>
        </w:rPr>
        <w:t>createdAt</w:t>
      </w:r>
      <w:proofErr w:type="spellEnd"/>
      <w:r w:rsidRPr="00F2255E">
        <w:rPr>
          <w:rFonts w:ascii="Consolas" w:hAnsi="Consolas" w:cs="Arial"/>
          <w:lang w:val="en-US"/>
        </w:rPr>
        <w:t>": "1783539115969",</w:t>
      </w:r>
    </w:p>
    <w:p w14:paraId="43AD0F04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</w:t>
      </w:r>
      <w:proofErr w:type="spellStart"/>
      <w:r w:rsidRPr="00F2255E">
        <w:rPr>
          <w:rFonts w:ascii="Consolas" w:hAnsi="Consolas" w:cs="Arial"/>
          <w:lang w:val="en-US"/>
        </w:rPr>
        <w:t>lastModifiedAt</w:t>
      </w:r>
      <w:proofErr w:type="spellEnd"/>
      <w:r w:rsidRPr="00F2255E">
        <w:rPr>
          <w:rFonts w:ascii="Consolas" w:hAnsi="Consolas" w:cs="Arial"/>
          <w:lang w:val="en-US"/>
        </w:rPr>
        <w:t>": "1783539115969",</w:t>
      </w:r>
    </w:p>
    <w:p w14:paraId="6125DD26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"state": "ACTIVE"</w:t>
      </w:r>
    </w:p>
    <w:p w14:paraId="04A1ECB3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},</w:t>
      </w:r>
    </w:p>
    <w:p w14:paraId="53024619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{</w:t>
      </w:r>
    </w:p>
    <w:p w14:paraId="19481A55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"name": "claro-</w:t>
      </w:r>
      <w:proofErr w:type="spellStart"/>
      <w:r w:rsidRPr="00F2255E">
        <w:rPr>
          <w:rFonts w:ascii="Consolas" w:hAnsi="Consolas" w:cs="Arial"/>
          <w:lang w:val="en-US"/>
        </w:rPr>
        <w:t>desa</w:t>
      </w:r>
      <w:proofErr w:type="spellEnd"/>
      <w:r w:rsidRPr="00F2255E">
        <w:rPr>
          <w:rFonts w:ascii="Consolas" w:hAnsi="Consolas" w:cs="Arial"/>
          <w:lang w:val="en-US"/>
        </w:rPr>
        <w:t>-test-</w:t>
      </w:r>
      <w:proofErr w:type="spellStart"/>
      <w:r w:rsidRPr="00F2255E">
        <w:rPr>
          <w:rFonts w:ascii="Consolas" w:hAnsi="Consolas" w:cs="Arial"/>
          <w:lang w:val="en-US"/>
        </w:rPr>
        <w:t>uy</w:t>
      </w:r>
      <w:proofErr w:type="spellEnd"/>
      <w:r w:rsidRPr="00F2255E">
        <w:rPr>
          <w:rFonts w:ascii="Consolas" w:hAnsi="Consolas" w:cs="Arial"/>
          <w:lang w:val="en-US"/>
        </w:rPr>
        <w:t>-group",</w:t>
      </w:r>
    </w:p>
    <w:p w14:paraId="7E26DBE8" w14:textId="77777777" w:rsidR="00AF5C2E" w:rsidRPr="00F2255E" w:rsidRDefault="00AF5C2E" w:rsidP="00AF5C2E">
      <w:pPr>
        <w:rPr>
          <w:rFonts w:ascii="Consolas" w:hAnsi="Consolas" w:cs="Arial"/>
        </w:rPr>
      </w:pPr>
      <w:r w:rsidRPr="00F2255E">
        <w:rPr>
          <w:rFonts w:ascii="Consolas" w:hAnsi="Consolas" w:cs="Arial"/>
          <w:lang w:val="en-US"/>
        </w:rPr>
        <w:t xml:space="preserve">      </w:t>
      </w:r>
      <w:r w:rsidRPr="00F2255E">
        <w:rPr>
          <w:rFonts w:ascii="Consolas" w:hAnsi="Consolas" w:cs="Arial"/>
        </w:rPr>
        <w:t>"</w:t>
      </w:r>
      <w:proofErr w:type="spellStart"/>
      <w:r w:rsidRPr="00F2255E">
        <w:rPr>
          <w:rFonts w:ascii="Consolas" w:hAnsi="Consolas" w:cs="Arial"/>
        </w:rPr>
        <w:t>hostnames</w:t>
      </w:r>
      <w:proofErr w:type="spellEnd"/>
      <w:r w:rsidRPr="00F2255E">
        <w:rPr>
          <w:rFonts w:ascii="Consolas" w:hAnsi="Consolas" w:cs="Arial"/>
        </w:rPr>
        <w:t>": [</w:t>
      </w:r>
    </w:p>
    <w:p w14:paraId="33CF59DB" w14:textId="77777777" w:rsidR="00AF5C2E" w:rsidRPr="00F2255E" w:rsidRDefault="00AF5C2E" w:rsidP="00AF5C2E">
      <w:pPr>
        <w:rPr>
          <w:rFonts w:ascii="Consolas" w:hAnsi="Consolas" w:cs="Arial"/>
        </w:rPr>
      </w:pPr>
      <w:r w:rsidRPr="00F2255E">
        <w:rPr>
          <w:rFonts w:ascii="Consolas" w:hAnsi="Consolas" w:cs="Arial"/>
        </w:rPr>
        <w:t xml:space="preserve">        "apigee-desa-test.claro.com.uy",</w:t>
      </w:r>
    </w:p>
    <w:p w14:paraId="34B6E2BA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</w:rPr>
        <w:t xml:space="preserve">        </w:t>
      </w:r>
      <w:r w:rsidRPr="00F2255E">
        <w:rPr>
          <w:rFonts w:ascii="Consolas" w:hAnsi="Consolas" w:cs="Arial"/>
          <w:lang w:val="en-US"/>
        </w:rPr>
        <w:t>"apigee-desa-test-uy.apps.oseinfrait01.claro.amx"</w:t>
      </w:r>
    </w:p>
    <w:p w14:paraId="6724CDF0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],</w:t>
      </w:r>
    </w:p>
    <w:p w14:paraId="09FD5E43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</w:t>
      </w:r>
      <w:proofErr w:type="spellStart"/>
      <w:r w:rsidRPr="00F2255E">
        <w:rPr>
          <w:rFonts w:ascii="Consolas" w:hAnsi="Consolas" w:cs="Arial"/>
          <w:lang w:val="en-US"/>
        </w:rPr>
        <w:t>createdAt</w:t>
      </w:r>
      <w:proofErr w:type="spellEnd"/>
      <w:r w:rsidRPr="00F2255E">
        <w:rPr>
          <w:rFonts w:ascii="Consolas" w:hAnsi="Consolas" w:cs="Arial"/>
          <w:lang w:val="en-US"/>
        </w:rPr>
        <w:t>": "1783539058759",</w:t>
      </w:r>
    </w:p>
    <w:p w14:paraId="5815DD4C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</w:t>
      </w:r>
      <w:proofErr w:type="spellStart"/>
      <w:r w:rsidRPr="00F2255E">
        <w:rPr>
          <w:rFonts w:ascii="Consolas" w:hAnsi="Consolas" w:cs="Arial"/>
          <w:lang w:val="en-US"/>
        </w:rPr>
        <w:t>lastModifiedAt</w:t>
      </w:r>
      <w:proofErr w:type="spellEnd"/>
      <w:r w:rsidRPr="00F2255E">
        <w:rPr>
          <w:rFonts w:ascii="Consolas" w:hAnsi="Consolas" w:cs="Arial"/>
          <w:lang w:val="en-US"/>
        </w:rPr>
        <w:t>": "1783539058759",</w:t>
      </w:r>
    </w:p>
    <w:p w14:paraId="59D785D9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  "state": "ACTIVE"</w:t>
      </w:r>
    </w:p>
    <w:p w14:paraId="3C36BC7C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  }</w:t>
      </w:r>
    </w:p>
    <w:p w14:paraId="1AE9B50B" w14:textId="77777777" w:rsidR="00AF5C2E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 xml:space="preserve">  ]</w:t>
      </w:r>
    </w:p>
    <w:p w14:paraId="11B18CD0" w14:textId="12D3323A" w:rsidR="000B6D77" w:rsidRPr="00F2255E" w:rsidRDefault="00AF5C2E" w:rsidP="00AF5C2E">
      <w:pPr>
        <w:rPr>
          <w:rFonts w:ascii="Consolas" w:hAnsi="Consolas" w:cs="Arial"/>
          <w:lang w:val="en-US"/>
        </w:rPr>
      </w:pPr>
      <w:r w:rsidRPr="00F2255E">
        <w:rPr>
          <w:rFonts w:ascii="Consolas" w:hAnsi="Consolas" w:cs="Arial"/>
          <w:lang w:val="en-US"/>
        </w:rPr>
        <w:t>}</w:t>
      </w:r>
    </w:p>
    <w:p w14:paraId="59D4A2FE" w14:textId="77777777" w:rsidR="00344B91" w:rsidRPr="000B6D77" w:rsidRDefault="00344B91" w:rsidP="00C37831">
      <w:pPr>
        <w:rPr>
          <w:rFonts w:ascii="Consolas" w:hAnsi="Consolas"/>
          <w:sz w:val="24"/>
          <w:szCs w:val="24"/>
          <w:lang w:val="en-US"/>
        </w:rPr>
      </w:pPr>
    </w:p>
    <w:p w14:paraId="6FD8DBAD" w14:textId="77777777" w:rsidR="00344B91" w:rsidRPr="000B6D77" w:rsidRDefault="00344B91" w:rsidP="00C37831">
      <w:pPr>
        <w:rPr>
          <w:rFonts w:ascii="Consolas" w:hAnsi="Consolas"/>
          <w:sz w:val="24"/>
          <w:szCs w:val="24"/>
          <w:lang w:val="en-US"/>
        </w:rPr>
      </w:pPr>
    </w:p>
    <w:p w14:paraId="23FC7ADA" w14:textId="77777777" w:rsidR="00C37831" w:rsidRDefault="00C37831" w:rsidP="00C37831">
      <w:pPr>
        <w:rPr>
          <w:rFonts w:ascii="Consolas" w:hAnsi="Consolas"/>
          <w:sz w:val="24"/>
          <w:szCs w:val="24"/>
          <w:lang w:val="en-US"/>
        </w:rPr>
      </w:pPr>
    </w:p>
    <w:p w14:paraId="66CBBF63" w14:textId="77777777" w:rsidR="00F2255E" w:rsidRPr="000B6D77" w:rsidRDefault="00F2255E" w:rsidP="00C37831">
      <w:pPr>
        <w:rPr>
          <w:rFonts w:ascii="Consolas" w:hAnsi="Consolas"/>
          <w:sz w:val="24"/>
          <w:szCs w:val="24"/>
          <w:lang w:val="en-US"/>
        </w:rPr>
      </w:pPr>
    </w:p>
    <w:p w14:paraId="641A25B2" w14:textId="441527F5" w:rsidR="00C37831" w:rsidRPr="00132184" w:rsidRDefault="00455B25" w:rsidP="00455B25">
      <w:pPr>
        <w:pStyle w:val="Ttulo3"/>
        <w:rPr>
          <w:sz w:val="28"/>
          <w:szCs w:val="24"/>
        </w:rPr>
      </w:pPr>
      <w:bookmarkStart w:id="43" w:name="_Toc235714293"/>
      <w:r w:rsidRPr="00132184">
        <w:rPr>
          <w:sz w:val="28"/>
          <w:szCs w:val="24"/>
        </w:rPr>
        <w:t>Verificación permisos y conexión a GCP</w:t>
      </w:r>
      <w:bookmarkEnd w:id="43"/>
    </w:p>
    <w:p w14:paraId="29723B88" w14:textId="77777777" w:rsidR="00190AFC" w:rsidRPr="00132184" w:rsidRDefault="00190AFC" w:rsidP="00097CA2">
      <w:pPr>
        <w:rPr>
          <w:b/>
          <w:bCs/>
        </w:rPr>
      </w:pPr>
    </w:p>
    <w:p w14:paraId="4A04A63D" w14:textId="2CDE2023" w:rsidR="00190AFC" w:rsidRPr="00132184" w:rsidRDefault="00190AFC" w:rsidP="00455B25">
      <w:pPr>
        <w:rPr>
          <w:b/>
          <w:bCs/>
          <w:sz w:val="24"/>
          <w:szCs w:val="24"/>
        </w:rPr>
      </w:pPr>
      <w:r w:rsidRPr="00132184">
        <w:rPr>
          <w:b/>
          <w:bCs/>
          <w:sz w:val="24"/>
          <w:szCs w:val="24"/>
        </w:rPr>
        <w:t xml:space="preserve">Roles </w:t>
      </w:r>
      <w:r w:rsidR="00E52EAA" w:rsidRPr="00132184">
        <w:rPr>
          <w:b/>
          <w:bCs/>
          <w:sz w:val="24"/>
          <w:szCs w:val="24"/>
        </w:rPr>
        <w:t>necesarios en GCP IAM</w:t>
      </w:r>
    </w:p>
    <w:p w14:paraId="245EAE77" w14:textId="77777777" w:rsidR="00455B25" w:rsidRPr="00132184" w:rsidRDefault="00455B25" w:rsidP="00455B25">
      <w:pPr>
        <w:rPr>
          <w:sz w:val="18"/>
          <w:szCs w:val="18"/>
        </w:rPr>
      </w:pPr>
    </w:p>
    <w:p w14:paraId="79159CC3" w14:textId="77777777" w:rsidR="00EB3638" w:rsidRDefault="00EB3638" w:rsidP="00455B25"/>
    <w:p w14:paraId="28D07F3B" w14:textId="77777777" w:rsidR="00EB3638" w:rsidRDefault="00EB3638" w:rsidP="00455B25"/>
    <w:p w14:paraId="5FCD2B9E" w14:textId="2C49F126" w:rsidR="00EB3638" w:rsidRPr="00EB3638" w:rsidRDefault="00EB3638" w:rsidP="00455B25">
      <w:pPr>
        <w:rPr>
          <w:sz w:val="24"/>
          <w:szCs w:val="24"/>
        </w:rPr>
      </w:pPr>
      <w:r w:rsidRPr="00EB3638">
        <w:rPr>
          <w:sz w:val="24"/>
          <w:szCs w:val="24"/>
        </w:rPr>
        <w:t xml:space="preserve">  Asegurarse </w:t>
      </w:r>
      <w:r>
        <w:rPr>
          <w:sz w:val="24"/>
          <w:szCs w:val="24"/>
        </w:rPr>
        <w:t xml:space="preserve"> de que </w:t>
      </w:r>
      <w:r w:rsidR="00497A69">
        <w:rPr>
          <w:sz w:val="24"/>
          <w:szCs w:val="24"/>
        </w:rPr>
        <w:t xml:space="preserve">la </w:t>
      </w:r>
      <w:r w:rsidRPr="00EB3638">
        <w:rPr>
          <w:sz w:val="24"/>
          <w:szCs w:val="24"/>
        </w:rPr>
        <w:t>Service Account específica tenga asignados los siguientes roles oficiales de Apigee Hybrid:</w:t>
      </w:r>
    </w:p>
    <w:p w14:paraId="28D6285C" w14:textId="77777777" w:rsidR="00EB3638" w:rsidRDefault="00EB3638" w:rsidP="00455B25"/>
    <w:p w14:paraId="153E4E72" w14:textId="3B3834D5" w:rsidR="00190AFC" w:rsidRPr="00190AFC" w:rsidRDefault="00190AFC" w:rsidP="00190AFC">
      <w:pPr>
        <w:rPr>
          <w:sz w:val="24"/>
          <w:szCs w:val="24"/>
        </w:rPr>
      </w:pPr>
      <w:r w:rsidRPr="00190AFC">
        <w:rPr>
          <w:sz w:val="24"/>
          <w:szCs w:val="24"/>
        </w:rPr>
        <w:t xml:space="preserve">  </w:t>
      </w:r>
      <w:r w:rsidRPr="00190AFC">
        <w:rPr>
          <w:b/>
          <w:bCs/>
          <w:sz w:val="24"/>
          <w:szCs w:val="24"/>
        </w:rPr>
        <w:t>Apigee Synchronizer Manager</w:t>
      </w:r>
      <w:r w:rsidRPr="00190AFC">
        <w:rPr>
          <w:sz w:val="24"/>
          <w:szCs w:val="24"/>
        </w:rPr>
        <w:t xml:space="preserve"> (permite sincronizar configuraciones).</w:t>
      </w:r>
    </w:p>
    <w:p w14:paraId="12542B7B" w14:textId="787F031F" w:rsidR="00190AFC" w:rsidRDefault="00190AFC" w:rsidP="00190AF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90AFC">
        <w:rPr>
          <w:sz w:val="24"/>
          <w:szCs w:val="24"/>
        </w:rPr>
        <w:t xml:space="preserve"> </w:t>
      </w:r>
      <w:r w:rsidRPr="00190AFC">
        <w:rPr>
          <w:b/>
          <w:bCs/>
          <w:sz w:val="24"/>
          <w:szCs w:val="24"/>
        </w:rPr>
        <w:t xml:space="preserve">Pub/Sub </w:t>
      </w:r>
      <w:proofErr w:type="spellStart"/>
      <w:r w:rsidRPr="00190AFC">
        <w:rPr>
          <w:b/>
          <w:bCs/>
          <w:sz w:val="24"/>
          <w:szCs w:val="24"/>
        </w:rPr>
        <w:t>Subscriber</w:t>
      </w:r>
      <w:proofErr w:type="spellEnd"/>
      <w:r w:rsidRPr="00190AFC">
        <w:rPr>
          <w:sz w:val="24"/>
          <w:szCs w:val="24"/>
        </w:rPr>
        <w:t xml:space="preserve"> (específicamente necesario para evitar el error PERMISSION_DENIED al intentar escuchar tópicos/suscripciones de Pub/Sub).</w:t>
      </w:r>
    </w:p>
    <w:p w14:paraId="75671983" w14:textId="77777777" w:rsidR="00FD71E9" w:rsidRDefault="00FD71E9" w:rsidP="00190AFC">
      <w:pPr>
        <w:rPr>
          <w:sz w:val="24"/>
          <w:szCs w:val="24"/>
        </w:rPr>
      </w:pPr>
    </w:p>
    <w:p w14:paraId="45C2E5D6" w14:textId="56015FC2" w:rsidR="00455B25" w:rsidRDefault="00D070D2" w:rsidP="00455B25">
      <w:pPr>
        <w:rPr>
          <w:sz w:val="24"/>
          <w:szCs w:val="24"/>
        </w:rPr>
      </w:pPr>
      <w:r>
        <w:rPr>
          <w:sz w:val="24"/>
          <w:szCs w:val="24"/>
        </w:rPr>
        <w:t xml:space="preserve">Como paso siguiente verificar la conexión de los </w:t>
      </w:r>
      <w:proofErr w:type="spellStart"/>
      <w:r>
        <w:rPr>
          <w:sz w:val="24"/>
          <w:szCs w:val="24"/>
        </w:rPr>
        <w:t>pod</w:t>
      </w:r>
      <w:proofErr w:type="spellEnd"/>
      <w:r>
        <w:rPr>
          <w:sz w:val="24"/>
          <w:szCs w:val="24"/>
        </w:rPr>
        <w:t xml:space="preserve"> </w:t>
      </w:r>
      <w:r w:rsidR="001B5541" w:rsidRPr="00813D0F">
        <w:rPr>
          <w:rFonts w:ascii="Consolas" w:hAnsi="Consolas"/>
          <w:sz w:val="24"/>
          <w:szCs w:val="24"/>
        </w:rPr>
        <w:t>apigee-</w:t>
      </w:r>
      <w:proofErr w:type="spellStart"/>
      <w:r w:rsidR="001B5541" w:rsidRPr="00813D0F">
        <w:rPr>
          <w:rFonts w:ascii="Consolas" w:hAnsi="Consolas"/>
          <w:sz w:val="24"/>
          <w:szCs w:val="24"/>
        </w:rPr>
        <w:t>synchronizer</w:t>
      </w:r>
      <w:proofErr w:type="spellEnd"/>
      <w:r w:rsidR="001B5541">
        <w:rPr>
          <w:sz w:val="24"/>
          <w:szCs w:val="24"/>
        </w:rPr>
        <w:t xml:space="preserve"> contra GCP. En nuestro caso verificamos los logs con el siguiente comando:</w:t>
      </w:r>
    </w:p>
    <w:p w14:paraId="7E8B0640" w14:textId="77777777" w:rsidR="001B5541" w:rsidRDefault="001B5541" w:rsidP="00455B25">
      <w:pPr>
        <w:rPr>
          <w:sz w:val="24"/>
          <w:szCs w:val="24"/>
        </w:rPr>
      </w:pPr>
    </w:p>
    <w:p w14:paraId="2CE04CC4" w14:textId="6313E639" w:rsidR="001E7C49" w:rsidRPr="00F2255E" w:rsidRDefault="001E7C49" w:rsidP="00455B25">
      <w:pPr>
        <w:rPr>
          <w:rFonts w:ascii="Consolas" w:hAnsi="Consolas"/>
        </w:rPr>
      </w:pPr>
      <w:r w:rsidRPr="001E7C49">
        <w:rPr>
          <w:rFonts w:ascii="Consolas" w:hAnsi="Consolas"/>
        </w:rPr>
        <w:t>oc logs -f -l app=apigee-</w:t>
      </w:r>
      <w:proofErr w:type="spellStart"/>
      <w:r w:rsidRPr="001E7C49">
        <w:rPr>
          <w:rFonts w:ascii="Consolas" w:hAnsi="Consolas"/>
        </w:rPr>
        <w:t>synchronizer</w:t>
      </w:r>
      <w:proofErr w:type="spellEnd"/>
      <w:r w:rsidRPr="001E7C49">
        <w:rPr>
          <w:rFonts w:ascii="Consolas" w:hAnsi="Consolas"/>
        </w:rPr>
        <w:t xml:space="preserve"> -n claro-apigee-hybrid-</w:t>
      </w:r>
      <w:proofErr w:type="spellStart"/>
      <w:r w:rsidRPr="001E7C49">
        <w:rPr>
          <w:rFonts w:ascii="Consolas" w:hAnsi="Consolas"/>
        </w:rPr>
        <w:t>desa</w:t>
      </w:r>
      <w:proofErr w:type="spellEnd"/>
      <w:r w:rsidRPr="001E7C49">
        <w:rPr>
          <w:rFonts w:ascii="Consolas" w:hAnsi="Consolas"/>
        </w:rPr>
        <w:t xml:space="preserve"> --</w:t>
      </w:r>
      <w:proofErr w:type="spellStart"/>
      <w:r w:rsidRPr="001E7C49">
        <w:rPr>
          <w:rFonts w:ascii="Consolas" w:hAnsi="Consolas"/>
        </w:rPr>
        <w:t>tail</w:t>
      </w:r>
      <w:proofErr w:type="spellEnd"/>
      <w:r w:rsidRPr="001E7C49">
        <w:rPr>
          <w:rFonts w:ascii="Consolas" w:hAnsi="Consolas"/>
        </w:rPr>
        <w:t>=50 --</w:t>
      </w:r>
      <w:proofErr w:type="spellStart"/>
      <w:r w:rsidRPr="001E7C49">
        <w:rPr>
          <w:rFonts w:ascii="Consolas" w:hAnsi="Consolas"/>
        </w:rPr>
        <w:t>max</w:t>
      </w:r>
      <w:proofErr w:type="spellEnd"/>
      <w:r w:rsidRPr="001E7C49">
        <w:rPr>
          <w:rFonts w:ascii="Consolas" w:hAnsi="Consolas"/>
        </w:rPr>
        <w:t>-log-</w:t>
      </w:r>
      <w:proofErr w:type="spellStart"/>
      <w:r w:rsidRPr="001E7C49">
        <w:rPr>
          <w:rFonts w:ascii="Consolas" w:hAnsi="Consolas"/>
        </w:rPr>
        <w:t>requests</w:t>
      </w:r>
      <w:proofErr w:type="spellEnd"/>
      <w:r w:rsidRPr="001E7C49">
        <w:rPr>
          <w:rFonts w:ascii="Consolas" w:hAnsi="Consolas"/>
        </w:rPr>
        <w:t>=10</w:t>
      </w:r>
    </w:p>
    <w:p w14:paraId="7287FE59" w14:textId="77777777" w:rsidR="00132184" w:rsidRPr="00F2255E" w:rsidRDefault="00132184" w:rsidP="00455B25">
      <w:pPr>
        <w:rPr>
          <w:rFonts w:ascii="Consolas" w:hAnsi="Consolas"/>
        </w:rPr>
      </w:pPr>
    </w:p>
    <w:p w14:paraId="32C2D9EF" w14:textId="4F920F6C" w:rsidR="00132184" w:rsidRPr="00F2255E" w:rsidRDefault="00CD379D" w:rsidP="00455B25">
      <w:pPr>
        <w:rPr>
          <w:rFonts w:ascii="Consolas" w:hAnsi="Consolas"/>
          <w:lang w:val="en-US"/>
        </w:rPr>
      </w:pPr>
      <w:r w:rsidRPr="00F2255E">
        <w:rPr>
          <w:rFonts w:ascii="Consolas" w:hAnsi="Consolas"/>
          <w:lang w:val="en-US"/>
        </w:rPr>
        <w:t>{"level":"SEVERE","thread":"Subscriber-SE-492-2","mdc":{},"className":"com.apigee.pubsub.service.cloudpubsub.CloudPubSubSubscriber$1","method":"failed","severity":"SEVERE","message":"Subscriber for subscription : apigee-fa20b598-bb89-43b4-b037-33639cd7fb10-82261d5ba1c3bd31 in project : u7d1e45c53554f46c-tp encountered a fatal error and is shutting down","formattedDate":"2026-07-01T04:48:08.258Z","logger":"</w:t>
      </w:r>
      <w:r w:rsidRPr="00F2255E">
        <w:rPr>
          <w:rFonts w:ascii="Consolas" w:hAnsi="Consolas"/>
          <w:color w:val="EE0000"/>
          <w:lang w:val="en-US"/>
        </w:rPr>
        <w:t>PUBSUB.SERVICE</w:t>
      </w:r>
      <w:r w:rsidRPr="00F2255E">
        <w:rPr>
          <w:rFonts w:ascii="Consolas" w:hAnsi="Consolas"/>
          <w:lang w:val="en-US"/>
        </w:rPr>
        <w:t>","exceptionStackTrace":"com.google.api.gax.rpc.</w:t>
      </w:r>
      <w:r w:rsidRPr="00F2255E">
        <w:rPr>
          <w:rFonts w:ascii="Consolas" w:hAnsi="Consolas"/>
          <w:color w:val="EE0000"/>
          <w:lang w:val="en-US"/>
        </w:rPr>
        <w:t>PermissionDeniedException</w:t>
      </w:r>
      <w:r w:rsidRPr="00F2255E">
        <w:rPr>
          <w:rFonts w:ascii="Consolas" w:hAnsi="Consolas"/>
          <w:lang w:val="en-US"/>
        </w:rPr>
        <w:t xml:space="preserve">: </w:t>
      </w:r>
      <w:proofErr w:type="spellStart"/>
      <w:r w:rsidRPr="00F2255E">
        <w:rPr>
          <w:rFonts w:ascii="Consolas" w:hAnsi="Consolas"/>
          <w:lang w:val="en-US"/>
        </w:rPr>
        <w:t>com.google.api.gax.rpc.</w:t>
      </w:r>
      <w:r w:rsidRPr="00F2255E">
        <w:rPr>
          <w:rFonts w:ascii="Consolas" w:hAnsi="Consolas"/>
          <w:color w:val="EE0000"/>
          <w:lang w:val="en-US"/>
        </w:rPr>
        <w:t>PermissionDeniedException</w:t>
      </w:r>
      <w:proofErr w:type="spellEnd"/>
      <w:r w:rsidRPr="00F2255E">
        <w:rPr>
          <w:rFonts w:ascii="Consolas" w:hAnsi="Consolas"/>
          <w:lang w:val="en-US"/>
        </w:rPr>
        <w:t xml:space="preserve">: </w:t>
      </w:r>
      <w:proofErr w:type="spellStart"/>
      <w:r w:rsidRPr="00F2255E">
        <w:rPr>
          <w:rFonts w:ascii="Consolas" w:hAnsi="Consolas"/>
          <w:lang w:val="en-US"/>
        </w:rPr>
        <w:t>io.grpc.StatusRuntimeException</w:t>
      </w:r>
      <w:proofErr w:type="spellEnd"/>
      <w:r w:rsidRPr="00F2255E">
        <w:rPr>
          <w:rFonts w:ascii="Consolas" w:hAnsi="Consolas"/>
          <w:lang w:val="en-US"/>
        </w:rPr>
        <w:t xml:space="preserve">: </w:t>
      </w:r>
      <w:r w:rsidRPr="00F2255E">
        <w:rPr>
          <w:rFonts w:ascii="Consolas" w:hAnsi="Consolas"/>
          <w:color w:val="EE0000"/>
          <w:lang w:val="en-US"/>
        </w:rPr>
        <w:t>PERMISSION_DENIED</w:t>
      </w:r>
      <w:r w:rsidRPr="00F2255E">
        <w:rPr>
          <w:rFonts w:ascii="Consolas" w:hAnsi="Consolas"/>
          <w:lang w:val="en-US"/>
        </w:rPr>
        <w:t>:</w:t>
      </w:r>
    </w:p>
    <w:p w14:paraId="596DC4CF" w14:textId="77777777" w:rsidR="00CD379D" w:rsidRDefault="00CD379D" w:rsidP="00455B25">
      <w:pPr>
        <w:rPr>
          <w:rFonts w:ascii="Consolas" w:hAnsi="Consolas"/>
          <w:sz w:val="22"/>
          <w:szCs w:val="22"/>
          <w:lang w:val="en-US"/>
        </w:rPr>
      </w:pPr>
    </w:p>
    <w:p w14:paraId="7D201417" w14:textId="77777777" w:rsidR="00CD379D" w:rsidRDefault="00CD379D" w:rsidP="00455B25">
      <w:pPr>
        <w:rPr>
          <w:rFonts w:ascii="Consolas" w:hAnsi="Consolas"/>
          <w:sz w:val="22"/>
          <w:szCs w:val="22"/>
          <w:lang w:val="en-US"/>
        </w:rPr>
      </w:pPr>
    </w:p>
    <w:p w14:paraId="1CD2616A" w14:textId="0378347E" w:rsidR="00517946" w:rsidRDefault="00DF0C25" w:rsidP="00517946">
      <w:pPr>
        <w:rPr>
          <w:b/>
          <w:bCs/>
          <w:sz w:val="24"/>
          <w:szCs w:val="24"/>
        </w:rPr>
      </w:pPr>
      <w:r w:rsidRPr="00DF0C25">
        <w:rPr>
          <w:rFonts w:cs="Arial"/>
          <w:sz w:val="24"/>
          <w:szCs w:val="24"/>
        </w:rPr>
        <w:lastRenderedPageBreak/>
        <w:t xml:space="preserve">Como podemos verificar en los logs de los pods del </w:t>
      </w:r>
      <w:r w:rsidR="00813D0F">
        <w:rPr>
          <w:rFonts w:cs="Arial"/>
          <w:sz w:val="24"/>
          <w:szCs w:val="24"/>
        </w:rPr>
        <w:t xml:space="preserve">componente </w:t>
      </w:r>
      <w:r w:rsidR="00813D0F" w:rsidRPr="00813D0F">
        <w:rPr>
          <w:rFonts w:ascii="Consolas" w:hAnsi="Consolas"/>
          <w:sz w:val="24"/>
          <w:szCs w:val="24"/>
        </w:rPr>
        <w:t>apigee-synchronizer</w:t>
      </w:r>
      <w:r w:rsidR="00813D0F">
        <w:rPr>
          <w:rFonts w:ascii="Consolas" w:hAnsi="Consolas"/>
          <w:sz w:val="24"/>
          <w:szCs w:val="24"/>
        </w:rPr>
        <w:t xml:space="preserve"> </w:t>
      </w:r>
      <w:r w:rsidR="00517946">
        <w:rPr>
          <w:rFonts w:cs="Arial"/>
          <w:sz w:val="24"/>
          <w:szCs w:val="24"/>
        </w:rPr>
        <w:t xml:space="preserve">nos indica que nos esta faltando crear el role </w:t>
      </w:r>
      <w:r w:rsidR="00AC5408" w:rsidRPr="00190AFC">
        <w:rPr>
          <w:b/>
          <w:bCs/>
          <w:sz w:val="24"/>
          <w:szCs w:val="24"/>
        </w:rPr>
        <w:t xml:space="preserve">Pub/Sub </w:t>
      </w:r>
      <w:proofErr w:type="spellStart"/>
      <w:r w:rsidR="00AC5408" w:rsidRPr="00190AFC">
        <w:rPr>
          <w:b/>
          <w:bCs/>
          <w:sz w:val="24"/>
          <w:szCs w:val="24"/>
        </w:rPr>
        <w:t>Subscriber</w:t>
      </w:r>
      <w:proofErr w:type="spellEnd"/>
      <w:r w:rsidR="00AC5408">
        <w:rPr>
          <w:b/>
          <w:bCs/>
          <w:sz w:val="24"/>
          <w:szCs w:val="24"/>
        </w:rPr>
        <w:t>.</w:t>
      </w:r>
    </w:p>
    <w:p w14:paraId="7E59F04B" w14:textId="77777777" w:rsidR="00A10F0E" w:rsidRDefault="00A10F0E" w:rsidP="00517946">
      <w:pPr>
        <w:rPr>
          <w:b/>
          <w:bCs/>
          <w:sz w:val="24"/>
          <w:szCs w:val="24"/>
        </w:rPr>
      </w:pPr>
    </w:p>
    <w:p w14:paraId="37AD9C2E" w14:textId="106B4268" w:rsidR="00A10F0E" w:rsidRDefault="00E02FE9" w:rsidP="00517946">
      <w:pPr>
        <w:rPr>
          <w:sz w:val="24"/>
          <w:szCs w:val="24"/>
        </w:rPr>
      </w:pPr>
      <w:r>
        <w:rPr>
          <w:sz w:val="24"/>
          <w:szCs w:val="24"/>
        </w:rPr>
        <w:t xml:space="preserve">La creación de este role se realiza desde la consola de GCP </w:t>
      </w:r>
      <w:r w:rsidR="00C959C9">
        <w:rPr>
          <w:sz w:val="24"/>
          <w:szCs w:val="24"/>
        </w:rPr>
        <w:t xml:space="preserve">de la siguiente </w:t>
      </w:r>
      <w:r w:rsidR="00F8326A">
        <w:rPr>
          <w:sz w:val="24"/>
          <w:szCs w:val="24"/>
        </w:rPr>
        <w:t>manera:</w:t>
      </w:r>
    </w:p>
    <w:p w14:paraId="7C4EA82D" w14:textId="77777777" w:rsidR="00952466" w:rsidRDefault="00952466" w:rsidP="00517946">
      <w:pPr>
        <w:rPr>
          <w:sz w:val="24"/>
          <w:szCs w:val="24"/>
        </w:rPr>
      </w:pPr>
    </w:p>
    <w:p w14:paraId="618B7524" w14:textId="219481BA" w:rsidR="00952466" w:rsidRDefault="00952466" w:rsidP="00517946">
      <w:pPr>
        <w:rPr>
          <w:sz w:val="24"/>
          <w:szCs w:val="24"/>
        </w:rPr>
      </w:pPr>
      <w:r>
        <w:rPr>
          <w:sz w:val="24"/>
          <w:szCs w:val="24"/>
        </w:rPr>
        <w:t xml:space="preserve">Ingresamos a </w:t>
      </w:r>
      <w:r w:rsidR="00BA0FA9">
        <w:rPr>
          <w:sz w:val="24"/>
          <w:szCs w:val="24"/>
        </w:rPr>
        <w:t xml:space="preserve">la configuración de la service account creada para </w:t>
      </w:r>
      <w:r w:rsidR="00070594">
        <w:rPr>
          <w:sz w:val="24"/>
          <w:szCs w:val="24"/>
        </w:rPr>
        <w:t>el entorno non-</w:t>
      </w:r>
      <w:proofErr w:type="spellStart"/>
      <w:r w:rsidR="002108E7">
        <w:rPr>
          <w:sz w:val="24"/>
          <w:szCs w:val="24"/>
        </w:rPr>
        <w:t>desa</w:t>
      </w:r>
      <w:proofErr w:type="spellEnd"/>
      <w:r w:rsidR="00070594">
        <w:rPr>
          <w:sz w:val="24"/>
          <w:szCs w:val="24"/>
        </w:rPr>
        <w:t>:</w:t>
      </w:r>
    </w:p>
    <w:p w14:paraId="65989CA1" w14:textId="77777777" w:rsidR="00070594" w:rsidRDefault="00070594" w:rsidP="00517946">
      <w:pPr>
        <w:rPr>
          <w:sz w:val="24"/>
          <w:szCs w:val="24"/>
        </w:rPr>
      </w:pPr>
    </w:p>
    <w:p w14:paraId="4CCD2635" w14:textId="03787B47" w:rsidR="00070594" w:rsidRDefault="00070594" w:rsidP="00517946">
      <w:pPr>
        <w:rPr>
          <w:sz w:val="24"/>
          <w:szCs w:val="24"/>
        </w:rPr>
      </w:pPr>
      <w:r w:rsidRPr="00070594">
        <w:rPr>
          <w:noProof/>
          <w:sz w:val="24"/>
          <w:szCs w:val="24"/>
        </w:rPr>
        <w:drawing>
          <wp:inline distT="0" distB="0" distL="0" distR="0" wp14:anchorId="401DF928" wp14:editId="0244F032">
            <wp:extent cx="4920029" cy="3144075"/>
            <wp:effectExtent l="0" t="0" r="0" b="0"/>
            <wp:docPr id="203238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89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8226" cy="31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16BA" w14:textId="77777777" w:rsidR="00070594" w:rsidRDefault="00070594" w:rsidP="00517946">
      <w:pPr>
        <w:rPr>
          <w:sz w:val="24"/>
          <w:szCs w:val="24"/>
        </w:rPr>
      </w:pPr>
    </w:p>
    <w:p w14:paraId="6B5CD813" w14:textId="415E5033" w:rsidR="00070594" w:rsidRDefault="00070594" w:rsidP="00517946">
      <w:pPr>
        <w:rPr>
          <w:sz w:val="24"/>
          <w:szCs w:val="24"/>
        </w:rPr>
      </w:pPr>
      <w:r>
        <w:rPr>
          <w:sz w:val="24"/>
          <w:szCs w:val="24"/>
        </w:rPr>
        <w:t xml:space="preserve">En la pestaña permisos </w:t>
      </w:r>
      <w:r w:rsidR="00D87718">
        <w:rPr>
          <w:sz w:val="24"/>
          <w:szCs w:val="24"/>
        </w:rPr>
        <w:t xml:space="preserve">ingresamos a </w:t>
      </w:r>
      <w:r w:rsidR="007B1A6E">
        <w:rPr>
          <w:sz w:val="24"/>
          <w:szCs w:val="24"/>
        </w:rPr>
        <w:t>administrar</w:t>
      </w:r>
      <w:r w:rsidR="00D87718">
        <w:rPr>
          <w:sz w:val="24"/>
          <w:szCs w:val="24"/>
        </w:rPr>
        <w:t xml:space="preserve"> acceso</w:t>
      </w:r>
      <w:r w:rsidR="00B41CA8">
        <w:rPr>
          <w:sz w:val="24"/>
          <w:szCs w:val="24"/>
        </w:rPr>
        <w:t>:</w:t>
      </w:r>
    </w:p>
    <w:p w14:paraId="6FDF6772" w14:textId="77777777" w:rsidR="00B41CA8" w:rsidRDefault="00B41CA8" w:rsidP="00517946">
      <w:pPr>
        <w:rPr>
          <w:sz w:val="24"/>
          <w:szCs w:val="24"/>
        </w:rPr>
      </w:pPr>
    </w:p>
    <w:p w14:paraId="64B50715" w14:textId="77777777" w:rsidR="00B41CA8" w:rsidRDefault="00B41CA8" w:rsidP="00517946">
      <w:pPr>
        <w:rPr>
          <w:sz w:val="24"/>
          <w:szCs w:val="24"/>
        </w:rPr>
      </w:pPr>
    </w:p>
    <w:p w14:paraId="45BED998" w14:textId="346E47AE" w:rsidR="00B41CA8" w:rsidRDefault="00B41CA8" w:rsidP="00517946">
      <w:pPr>
        <w:rPr>
          <w:sz w:val="24"/>
          <w:szCs w:val="24"/>
        </w:rPr>
      </w:pPr>
      <w:r w:rsidRPr="00B41CA8">
        <w:rPr>
          <w:noProof/>
          <w:sz w:val="24"/>
          <w:szCs w:val="24"/>
        </w:rPr>
        <w:drawing>
          <wp:inline distT="0" distB="0" distL="0" distR="0" wp14:anchorId="05C0B13C" wp14:editId="7FCF0A53">
            <wp:extent cx="4251813" cy="2071665"/>
            <wp:effectExtent l="0" t="0" r="0" b="5080"/>
            <wp:docPr id="1118734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4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9298" cy="208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CDE7" w14:textId="77777777" w:rsidR="00B41CA8" w:rsidRDefault="00B41CA8" w:rsidP="00517946">
      <w:pPr>
        <w:rPr>
          <w:sz w:val="24"/>
          <w:szCs w:val="24"/>
        </w:rPr>
      </w:pPr>
    </w:p>
    <w:p w14:paraId="758F821D" w14:textId="77777777" w:rsidR="00B41CA8" w:rsidRDefault="00B41CA8" w:rsidP="00517946">
      <w:pPr>
        <w:rPr>
          <w:sz w:val="24"/>
          <w:szCs w:val="24"/>
        </w:rPr>
      </w:pPr>
    </w:p>
    <w:p w14:paraId="3CE22CE7" w14:textId="77777777" w:rsidR="00F2255E" w:rsidRDefault="00F2255E" w:rsidP="00517946">
      <w:pPr>
        <w:rPr>
          <w:sz w:val="24"/>
          <w:szCs w:val="24"/>
        </w:rPr>
      </w:pPr>
    </w:p>
    <w:p w14:paraId="201D6DF0" w14:textId="2F19D8A7" w:rsidR="00F2255E" w:rsidRDefault="00F2255E" w:rsidP="00517946">
      <w:pPr>
        <w:rPr>
          <w:sz w:val="24"/>
          <w:szCs w:val="24"/>
        </w:rPr>
      </w:pPr>
    </w:p>
    <w:p w14:paraId="4AFAC1AC" w14:textId="769B4C76" w:rsidR="0035342B" w:rsidRDefault="0035342B" w:rsidP="00517946">
      <w:pPr>
        <w:rPr>
          <w:sz w:val="24"/>
          <w:szCs w:val="24"/>
        </w:rPr>
      </w:pPr>
    </w:p>
    <w:p w14:paraId="3200ADAC" w14:textId="533CF0B9" w:rsidR="0035342B" w:rsidRDefault="0035342B" w:rsidP="00517946">
      <w:pPr>
        <w:rPr>
          <w:sz w:val="24"/>
          <w:szCs w:val="24"/>
        </w:rPr>
      </w:pPr>
    </w:p>
    <w:p w14:paraId="0567E1C4" w14:textId="16EC6C6F" w:rsidR="0035342B" w:rsidRDefault="0035342B" w:rsidP="00517946">
      <w:pPr>
        <w:rPr>
          <w:sz w:val="24"/>
          <w:szCs w:val="24"/>
        </w:rPr>
      </w:pPr>
    </w:p>
    <w:p w14:paraId="3AFAB1D1" w14:textId="17987867" w:rsidR="0037711D" w:rsidRDefault="0037711D" w:rsidP="00517946">
      <w:pPr>
        <w:rPr>
          <w:sz w:val="24"/>
          <w:szCs w:val="24"/>
        </w:rPr>
      </w:pPr>
    </w:p>
    <w:p w14:paraId="77FD8CB2" w14:textId="3A2944DA" w:rsidR="0037711D" w:rsidRDefault="0037711D" w:rsidP="00517946">
      <w:pPr>
        <w:rPr>
          <w:sz w:val="24"/>
          <w:szCs w:val="24"/>
        </w:rPr>
      </w:pPr>
    </w:p>
    <w:p w14:paraId="7614E003" w14:textId="11BFA5E4" w:rsidR="0035342B" w:rsidRDefault="0035342B" w:rsidP="00517946">
      <w:pPr>
        <w:rPr>
          <w:sz w:val="24"/>
          <w:szCs w:val="24"/>
        </w:rPr>
      </w:pPr>
    </w:p>
    <w:p w14:paraId="2AF0D71A" w14:textId="34898AEB" w:rsidR="0035342B" w:rsidRDefault="0035342B" w:rsidP="00517946">
      <w:pPr>
        <w:rPr>
          <w:sz w:val="24"/>
          <w:szCs w:val="24"/>
        </w:rPr>
      </w:pPr>
    </w:p>
    <w:p w14:paraId="52E986E6" w14:textId="77777777" w:rsidR="00F2255E" w:rsidRDefault="00F2255E" w:rsidP="00517946">
      <w:pPr>
        <w:rPr>
          <w:sz w:val="24"/>
          <w:szCs w:val="24"/>
        </w:rPr>
      </w:pPr>
    </w:p>
    <w:p w14:paraId="42EDDCBF" w14:textId="7E270D10" w:rsidR="00B41CA8" w:rsidRDefault="75F9EC1E" w:rsidP="00517946">
      <w:pPr>
        <w:rPr>
          <w:sz w:val="24"/>
          <w:szCs w:val="24"/>
        </w:rPr>
      </w:pPr>
      <w:r w:rsidRPr="68396BE3">
        <w:rPr>
          <w:sz w:val="24"/>
          <w:szCs w:val="24"/>
        </w:rPr>
        <w:t>Luego vamos a la opción Agregar otro rol:</w:t>
      </w:r>
    </w:p>
    <w:p w14:paraId="59752A0C" w14:textId="5CAA0391" w:rsidR="0035342B" w:rsidRDefault="0035342B" w:rsidP="00517946">
      <w:pPr>
        <w:rPr>
          <w:sz w:val="24"/>
          <w:szCs w:val="24"/>
        </w:rPr>
      </w:pPr>
    </w:p>
    <w:p w14:paraId="2FDF74A1" w14:textId="56D61ED8" w:rsidR="0035342B" w:rsidRDefault="0035342B" w:rsidP="00517946">
      <w:pPr>
        <w:rPr>
          <w:sz w:val="24"/>
          <w:szCs w:val="24"/>
        </w:rPr>
      </w:pPr>
    </w:p>
    <w:p w14:paraId="06C0FF53" w14:textId="65AD6128" w:rsidR="00C140BB" w:rsidRDefault="00F2255E" w:rsidP="00517946">
      <w:pPr>
        <w:rPr>
          <w:sz w:val="24"/>
          <w:szCs w:val="24"/>
        </w:rPr>
      </w:pPr>
      <w:r w:rsidRPr="00C140BB">
        <w:rPr>
          <w:noProof/>
          <w:sz w:val="24"/>
          <w:szCs w:val="24"/>
        </w:rPr>
        <w:drawing>
          <wp:inline distT="0" distB="0" distL="0" distR="0" wp14:anchorId="47753990" wp14:editId="772E27B8">
            <wp:extent cx="3972273" cy="2883109"/>
            <wp:effectExtent l="0" t="0" r="9525" b="0"/>
            <wp:docPr id="86696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611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3421" cy="28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6C0F" w14:textId="3827B76F" w:rsidR="00C140BB" w:rsidRDefault="00C140BB" w:rsidP="00517946">
      <w:pPr>
        <w:rPr>
          <w:sz w:val="24"/>
          <w:szCs w:val="24"/>
        </w:rPr>
      </w:pPr>
    </w:p>
    <w:p w14:paraId="1090A2F8" w14:textId="77777777" w:rsidR="00C140BB" w:rsidRDefault="00C140BB" w:rsidP="00517946">
      <w:pPr>
        <w:rPr>
          <w:sz w:val="24"/>
          <w:szCs w:val="24"/>
        </w:rPr>
      </w:pPr>
    </w:p>
    <w:p w14:paraId="0D8CE74E" w14:textId="77777777" w:rsidR="00C140BB" w:rsidRDefault="00C140BB" w:rsidP="00517946">
      <w:pPr>
        <w:rPr>
          <w:sz w:val="24"/>
          <w:szCs w:val="24"/>
        </w:rPr>
      </w:pPr>
    </w:p>
    <w:p w14:paraId="1561EDAD" w14:textId="2E1BADB0" w:rsidR="00C140BB" w:rsidRDefault="0069376A" w:rsidP="00517946">
      <w:pPr>
        <w:rPr>
          <w:sz w:val="24"/>
          <w:szCs w:val="24"/>
        </w:rPr>
      </w:pPr>
      <w:r>
        <w:rPr>
          <w:sz w:val="24"/>
          <w:szCs w:val="24"/>
        </w:rPr>
        <w:t>Luego buscamos el rol:</w:t>
      </w:r>
    </w:p>
    <w:p w14:paraId="7C51FC21" w14:textId="77777777" w:rsidR="0069376A" w:rsidRDefault="0069376A" w:rsidP="00517946">
      <w:pPr>
        <w:rPr>
          <w:sz w:val="24"/>
          <w:szCs w:val="24"/>
        </w:rPr>
      </w:pPr>
    </w:p>
    <w:p w14:paraId="43E4190C" w14:textId="401CBF9E" w:rsidR="0069376A" w:rsidRDefault="0069376A" w:rsidP="00517946">
      <w:pPr>
        <w:rPr>
          <w:sz w:val="24"/>
          <w:szCs w:val="24"/>
        </w:rPr>
      </w:pPr>
      <w:r w:rsidRPr="0069376A">
        <w:rPr>
          <w:noProof/>
          <w:sz w:val="24"/>
          <w:szCs w:val="24"/>
        </w:rPr>
        <w:drawing>
          <wp:inline distT="0" distB="0" distL="0" distR="0" wp14:anchorId="29EFDB8E" wp14:editId="1DB29A99">
            <wp:extent cx="3453032" cy="3086727"/>
            <wp:effectExtent l="0" t="0" r="0" b="0"/>
            <wp:docPr id="1436993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35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9471" cy="309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F446" w14:textId="77777777" w:rsidR="00785E08" w:rsidRDefault="00785E08" w:rsidP="00517946">
      <w:pPr>
        <w:rPr>
          <w:sz w:val="24"/>
          <w:szCs w:val="24"/>
        </w:rPr>
      </w:pPr>
    </w:p>
    <w:p w14:paraId="77AA59DC" w14:textId="77777777" w:rsidR="00785E08" w:rsidRDefault="00785E08" w:rsidP="00517946">
      <w:pPr>
        <w:rPr>
          <w:sz w:val="24"/>
          <w:szCs w:val="24"/>
        </w:rPr>
      </w:pPr>
    </w:p>
    <w:p w14:paraId="6E096AC9" w14:textId="5EC8FE57" w:rsidR="00785E08" w:rsidRDefault="00785E08" w:rsidP="00517946">
      <w:pPr>
        <w:rPr>
          <w:sz w:val="24"/>
          <w:szCs w:val="24"/>
        </w:rPr>
      </w:pPr>
      <w:r>
        <w:rPr>
          <w:sz w:val="24"/>
          <w:szCs w:val="24"/>
        </w:rPr>
        <w:t xml:space="preserve">Seleccionamos </w:t>
      </w:r>
      <w:r w:rsidR="00E910CE">
        <w:rPr>
          <w:sz w:val="24"/>
          <w:szCs w:val="24"/>
        </w:rPr>
        <w:t xml:space="preserve">Suscriptor </w:t>
      </w:r>
      <w:r>
        <w:rPr>
          <w:sz w:val="24"/>
          <w:szCs w:val="24"/>
        </w:rPr>
        <w:t xml:space="preserve"> de Pub/Su</w:t>
      </w:r>
      <w:r w:rsidR="00E910CE">
        <w:rPr>
          <w:sz w:val="24"/>
          <w:szCs w:val="24"/>
        </w:rPr>
        <w:t>b y agregamos el rol</w:t>
      </w:r>
      <w:r w:rsidR="00444657">
        <w:rPr>
          <w:sz w:val="24"/>
          <w:szCs w:val="24"/>
        </w:rPr>
        <w:t xml:space="preserve"> y colocamos guardar</w:t>
      </w:r>
      <w:r w:rsidR="00E910CE">
        <w:rPr>
          <w:sz w:val="24"/>
          <w:szCs w:val="24"/>
        </w:rPr>
        <w:t>:</w:t>
      </w:r>
    </w:p>
    <w:p w14:paraId="07BC711D" w14:textId="77777777" w:rsidR="00E910CE" w:rsidRDefault="00E910CE" w:rsidP="00517946">
      <w:pPr>
        <w:rPr>
          <w:sz w:val="24"/>
          <w:szCs w:val="24"/>
        </w:rPr>
      </w:pPr>
    </w:p>
    <w:p w14:paraId="70F90AAD" w14:textId="2C99D0F4" w:rsidR="00444657" w:rsidRDefault="00444657" w:rsidP="00517946">
      <w:pPr>
        <w:rPr>
          <w:sz w:val="24"/>
          <w:szCs w:val="24"/>
        </w:rPr>
      </w:pPr>
      <w:r w:rsidRPr="00444657">
        <w:rPr>
          <w:noProof/>
          <w:sz w:val="24"/>
          <w:szCs w:val="24"/>
        </w:rPr>
        <w:lastRenderedPageBreak/>
        <w:drawing>
          <wp:inline distT="0" distB="0" distL="0" distR="0" wp14:anchorId="23F1DDDC" wp14:editId="7D5EABF8">
            <wp:extent cx="2877429" cy="2304806"/>
            <wp:effectExtent l="0" t="0" r="0" b="635"/>
            <wp:docPr id="127549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95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90303" cy="23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D615" w14:textId="77777777" w:rsidR="00E910CE" w:rsidRDefault="00E910CE" w:rsidP="00517946">
      <w:pPr>
        <w:rPr>
          <w:sz w:val="24"/>
          <w:szCs w:val="24"/>
        </w:rPr>
      </w:pPr>
    </w:p>
    <w:p w14:paraId="5D7D4ABB" w14:textId="77777777" w:rsidR="00785E08" w:rsidRDefault="00785E08" w:rsidP="00517946">
      <w:pPr>
        <w:rPr>
          <w:sz w:val="24"/>
          <w:szCs w:val="24"/>
        </w:rPr>
      </w:pPr>
    </w:p>
    <w:p w14:paraId="2A409685" w14:textId="785D5D2A" w:rsidR="00785E08" w:rsidRDefault="00785E08" w:rsidP="00517946">
      <w:pPr>
        <w:rPr>
          <w:sz w:val="24"/>
          <w:szCs w:val="24"/>
        </w:rPr>
      </w:pPr>
    </w:p>
    <w:p w14:paraId="2911D5AA" w14:textId="7338EABA" w:rsidR="00E910CE" w:rsidRDefault="004C0BAD" w:rsidP="00517946">
      <w:pPr>
        <w:rPr>
          <w:rFonts w:ascii="Consolas" w:hAnsi="Consolas"/>
          <w:sz w:val="24"/>
          <w:szCs w:val="24"/>
        </w:rPr>
      </w:pPr>
      <w:r>
        <w:rPr>
          <w:sz w:val="24"/>
          <w:szCs w:val="24"/>
        </w:rPr>
        <w:t xml:space="preserve">Luego de agregar estos permisos </w:t>
      </w:r>
      <w:r w:rsidR="006E31DD">
        <w:rPr>
          <w:sz w:val="24"/>
          <w:szCs w:val="24"/>
        </w:rPr>
        <w:t xml:space="preserve">esperamos unos minutos y verificamos nuevamente </w:t>
      </w:r>
      <w:proofErr w:type="gramStart"/>
      <w:r w:rsidR="006E31DD">
        <w:rPr>
          <w:sz w:val="24"/>
          <w:szCs w:val="24"/>
        </w:rPr>
        <w:t>los log</w:t>
      </w:r>
      <w:proofErr w:type="gramEnd"/>
      <w:r w:rsidR="006E31DD">
        <w:rPr>
          <w:sz w:val="24"/>
          <w:szCs w:val="24"/>
        </w:rPr>
        <w:t xml:space="preserve"> de </w:t>
      </w:r>
      <w:r w:rsidR="00671F30" w:rsidRPr="00813D0F">
        <w:rPr>
          <w:rFonts w:ascii="Consolas" w:hAnsi="Consolas"/>
          <w:sz w:val="24"/>
          <w:szCs w:val="24"/>
        </w:rPr>
        <w:t>apigee-synchronizer</w:t>
      </w:r>
      <w:r w:rsidR="00C21691">
        <w:rPr>
          <w:rFonts w:ascii="Consolas" w:hAnsi="Consolas"/>
          <w:sz w:val="24"/>
          <w:szCs w:val="24"/>
        </w:rPr>
        <w:t>.</w:t>
      </w:r>
    </w:p>
    <w:p w14:paraId="19A6BC19" w14:textId="77777777" w:rsidR="00C21691" w:rsidRDefault="00C21691" w:rsidP="00517946">
      <w:pPr>
        <w:rPr>
          <w:rFonts w:ascii="Consolas" w:hAnsi="Consolas"/>
          <w:sz w:val="24"/>
          <w:szCs w:val="24"/>
        </w:rPr>
      </w:pPr>
    </w:p>
    <w:p w14:paraId="66662FF3" w14:textId="77777777" w:rsidR="00C21691" w:rsidRDefault="00C21691" w:rsidP="00517946">
      <w:pPr>
        <w:rPr>
          <w:sz w:val="24"/>
          <w:szCs w:val="24"/>
        </w:rPr>
      </w:pPr>
    </w:p>
    <w:p w14:paraId="75254B5A" w14:textId="77777777" w:rsidR="002814C6" w:rsidRPr="00F2255E" w:rsidRDefault="002814C6" w:rsidP="002814C6">
      <w:pPr>
        <w:rPr>
          <w:rFonts w:ascii="Consolas" w:hAnsi="Consolas"/>
        </w:rPr>
      </w:pPr>
      <w:r w:rsidRPr="00F2255E">
        <w:rPr>
          <w:rFonts w:ascii="Consolas" w:hAnsi="Consolas"/>
        </w:rPr>
        <w:t>oc logs -f -l app=apigee-</w:t>
      </w:r>
      <w:proofErr w:type="spellStart"/>
      <w:r w:rsidRPr="00F2255E">
        <w:rPr>
          <w:rFonts w:ascii="Consolas" w:hAnsi="Consolas"/>
        </w:rPr>
        <w:t>synchronizer</w:t>
      </w:r>
      <w:proofErr w:type="spellEnd"/>
      <w:r w:rsidRPr="00F2255E">
        <w:rPr>
          <w:rFonts w:ascii="Consolas" w:hAnsi="Consolas"/>
        </w:rPr>
        <w:t xml:space="preserve"> -n claro-apigee-hybrid-</w:t>
      </w:r>
      <w:proofErr w:type="spellStart"/>
      <w:r w:rsidRPr="00F2255E">
        <w:rPr>
          <w:rFonts w:ascii="Consolas" w:hAnsi="Consolas"/>
        </w:rPr>
        <w:t>desa</w:t>
      </w:r>
      <w:proofErr w:type="spellEnd"/>
      <w:r w:rsidRPr="00F2255E">
        <w:rPr>
          <w:rFonts w:ascii="Consolas" w:hAnsi="Consolas"/>
        </w:rPr>
        <w:t xml:space="preserve">  </w:t>
      </w:r>
    </w:p>
    <w:p w14:paraId="32C8A785" w14:textId="77777777" w:rsidR="002814C6" w:rsidRPr="00F2255E" w:rsidRDefault="002814C6" w:rsidP="002814C6">
      <w:pPr>
        <w:rPr>
          <w:rFonts w:ascii="Consolas" w:hAnsi="Consolas"/>
        </w:rPr>
      </w:pPr>
    </w:p>
    <w:p w14:paraId="56CF6704" w14:textId="77777777" w:rsidR="002814C6" w:rsidRPr="00F2255E" w:rsidRDefault="002814C6" w:rsidP="002814C6">
      <w:pPr>
        <w:rPr>
          <w:rFonts w:ascii="Consolas" w:hAnsi="Consolas"/>
        </w:rPr>
      </w:pPr>
    </w:p>
    <w:p w14:paraId="6DAFEC27" w14:textId="77777777" w:rsidR="002814C6" w:rsidRPr="00F2255E" w:rsidRDefault="002814C6" w:rsidP="002814C6">
      <w:pPr>
        <w:rPr>
          <w:rFonts w:ascii="Consolas" w:hAnsi="Consolas"/>
        </w:rPr>
      </w:pPr>
      <w:r w:rsidRPr="00F2255E">
        <w:rPr>
          <w:rFonts w:ascii="Consolas" w:hAnsi="Consolas"/>
          <w:lang w:val="en-US"/>
        </w:rPr>
        <w:t>{"</w:t>
      </w:r>
      <w:proofErr w:type="spellStart"/>
      <w:r w:rsidRPr="00F2255E">
        <w:rPr>
          <w:rFonts w:ascii="Consolas" w:hAnsi="Consolas"/>
          <w:lang w:val="en-US"/>
        </w:rPr>
        <w:t>level":"INFO</w:t>
      </w:r>
      <w:proofErr w:type="spellEnd"/>
      <w:r w:rsidRPr="00F2255E">
        <w:rPr>
          <w:rFonts w:ascii="Consolas" w:hAnsi="Consolas"/>
          <w:lang w:val="en-US"/>
        </w:rPr>
        <w:t>", ... "</w:t>
      </w:r>
      <w:proofErr w:type="spellStart"/>
      <w:r w:rsidRPr="00F2255E">
        <w:rPr>
          <w:rFonts w:ascii="Consolas" w:hAnsi="Consolas"/>
          <w:lang w:val="en-US"/>
        </w:rPr>
        <w:t>logger":"CONTRACT-REPLICATION","message":"cleaning</w:t>
      </w:r>
      <w:proofErr w:type="spellEnd"/>
      <w:r w:rsidRPr="00F2255E">
        <w:rPr>
          <w:rFonts w:ascii="Consolas" w:hAnsi="Consolas"/>
          <w:lang w:val="en-US"/>
        </w:rPr>
        <w:t xml:space="preserve"> up older </w:t>
      </w:r>
      <w:proofErr w:type="gramStart"/>
      <w:r w:rsidRPr="00F2255E">
        <w:rPr>
          <w:rFonts w:ascii="Consolas" w:hAnsi="Consolas"/>
          <w:lang w:val="en-US"/>
        </w:rPr>
        <w:t>versions"} {</w:t>
      </w:r>
      <w:proofErr w:type="gramEnd"/>
      <w:r w:rsidRPr="00F2255E">
        <w:rPr>
          <w:rFonts w:ascii="Consolas" w:hAnsi="Consolas"/>
          <w:lang w:val="en-US"/>
        </w:rPr>
        <w:t>"</w:t>
      </w:r>
      <w:proofErr w:type="spellStart"/>
      <w:r w:rsidRPr="00F2255E">
        <w:rPr>
          <w:rFonts w:ascii="Consolas" w:hAnsi="Consolas"/>
          <w:lang w:val="en-US"/>
        </w:rPr>
        <w:t>level":"INFO</w:t>
      </w:r>
      <w:proofErr w:type="spellEnd"/>
      <w:r w:rsidRPr="00F2255E">
        <w:rPr>
          <w:rFonts w:ascii="Consolas" w:hAnsi="Consolas"/>
          <w:lang w:val="en-US"/>
        </w:rPr>
        <w:t xml:space="preserve">", ... </w:t>
      </w:r>
      <w:r w:rsidRPr="00F2255E">
        <w:rPr>
          <w:rFonts w:ascii="Consolas" w:hAnsi="Consolas"/>
        </w:rPr>
        <w:t>"</w:t>
      </w:r>
      <w:proofErr w:type="spellStart"/>
      <w:r w:rsidRPr="00F2255E">
        <w:rPr>
          <w:rFonts w:ascii="Consolas" w:hAnsi="Consolas"/>
        </w:rPr>
        <w:t>logger</w:t>
      </w:r>
      <w:proofErr w:type="spellEnd"/>
      <w:r w:rsidRPr="00F2255E">
        <w:rPr>
          <w:rFonts w:ascii="Consolas" w:hAnsi="Consolas"/>
        </w:rPr>
        <w:t>":"CONTRACT-REPLICATION","</w:t>
      </w:r>
      <w:proofErr w:type="spellStart"/>
      <w:r w:rsidRPr="00F2255E">
        <w:rPr>
          <w:rFonts w:ascii="Consolas" w:hAnsi="Consolas"/>
        </w:rPr>
        <w:t>message</w:t>
      </w:r>
      <w:proofErr w:type="spellEnd"/>
      <w:r w:rsidRPr="00F2255E">
        <w:rPr>
          <w:rFonts w:ascii="Consolas" w:hAnsi="Consolas"/>
        </w:rPr>
        <w:t>":"</w:t>
      </w:r>
      <w:proofErr w:type="spellStart"/>
      <w:r w:rsidRPr="00F2255E">
        <w:rPr>
          <w:rFonts w:ascii="Consolas" w:hAnsi="Consolas"/>
        </w:rPr>
        <w:t>cleaned</w:t>
      </w:r>
      <w:proofErr w:type="spellEnd"/>
      <w:r w:rsidRPr="00F2255E">
        <w:rPr>
          <w:rFonts w:ascii="Consolas" w:hAnsi="Consolas"/>
        </w:rPr>
        <w:t xml:space="preserve"> up </w:t>
      </w:r>
      <w:proofErr w:type="spellStart"/>
      <w:r w:rsidRPr="00F2255E">
        <w:rPr>
          <w:rFonts w:ascii="Consolas" w:hAnsi="Consolas"/>
        </w:rPr>
        <w:t>older</w:t>
      </w:r>
      <w:proofErr w:type="spellEnd"/>
      <w:r w:rsidRPr="00F2255E">
        <w:rPr>
          <w:rFonts w:ascii="Consolas" w:hAnsi="Consolas"/>
        </w:rPr>
        <w:t xml:space="preserve"> </w:t>
      </w:r>
      <w:proofErr w:type="spellStart"/>
      <w:proofErr w:type="gramStart"/>
      <w:r w:rsidRPr="00F2255E">
        <w:rPr>
          <w:rFonts w:ascii="Consolas" w:hAnsi="Consolas"/>
        </w:rPr>
        <w:t>versions</w:t>
      </w:r>
      <w:proofErr w:type="spellEnd"/>
      <w:r w:rsidRPr="00F2255E">
        <w:rPr>
          <w:rFonts w:ascii="Consolas" w:hAnsi="Consolas"/>
        </w:rPr>
        <w:t>"}</w:t>
      </w:r>
      <w:proofErr w:type="gramEnd"/>
    </w:p>
    <w:p w14:paraId="11037CFF" w14:textId="77777777" w:rsidR="002814C6" w:rsidRPr="00F2255E" w:rsidRDefault="002814C6" w:rsidP="002814C6">
      <w:pPr>
        <w:rPr>
          <w:rFonts w:ascii="Consolas" w:hAnsi="Consolas"/>
        </w:rPr>
      </w:pPr>
    </w:p>
    <w:p w14:paraId="6E20D080" w14:textId="77777777" w:rsidR="008F09F7" w:rsidRDefault="008F09F7" w:rsidP="002814C6">
      <w:pPr>
        <w:rPr>
          <w:sz w:val="24"/>
          <w:szCs w:val="24"/>
        </w:rPr>
      </w:pPr>
    </w:p>
    <w:p w14:paraId="7E410072" w14:textId="160A8ED9" w:rsidR="002814C6" w:rsidRDefault="002814C6" w:rsidP="002814C6">
      <w:pPr>
        <w:rPr>
          <w:sz w:val="24"/>
          <w:szCs w:val="24"/>
        </w:rPr>
      </w:pPr>
      <w:r>
        <w:rPr>
          <w:sz w:val="24"/>
          <w:szCs w:val="24"/>
        </w:rPr>
        <w:t>Adicionalmente</w:t>
      </w:r>
      <w:r w:rsidR="008F09F7">
        <w:rPr>
          <w:sz w:val="24"/>
          <w:szCs w:val="24"/>
        </w:rPr>
        <w:t xml:space="preserve"> desde la consola de GCP</w:t>
      </w:r>
      <w:r w:rsidR="005554D0">
        <w:rPr>
          <w:sz w:val="24"/>
          <w:szCs w:val="24"/>
        </w:rPr>
        <w:t xml:space="preserve"> verificamos que la instancia </w:t>
      </w:r>
      <w:r w:rsidR="00E1469F" w:rsidRPr="00E1469F">
        <w:rPr>
          <w:sz w:val="24"/>
          <w:szCs w:val="24"/>
        </w:rPr>
        <w:t>claro-apigee-hybrid-</w:t>
      </w:r>
      <w:proofErr w:type="spellStart"/>
      <w:r w:rsidR="00E1469F" w:rsidRPr="00E1469F">
        <w:rPr>
          <w:sz w:val="24"/>
          <w:szCs w:val="24"/>
        </w:rPr>
        <w:t>desa</w:t>
      </w:r>
      <w:proofErr w:type="spellEnd"/>
      <w:r w:rsidR="00E1469F" w:rsidRPr="00E1469F">
        <w:rPr>
          <w:sz w:val="24"/>
          <w:szCs w:val="24"/>
        </w:rPr>
        <w:t>-</w:t>
      </w:r>
      <w:proofErr w:type="spellStart"/>
      <w:r w:rsidR="00E1469F" w:rsidRPr="00E1469F">
        <w:rPr>
          <w:sz w:val="24"/>
          <w:szCs w:val="24"/>
        </w:rPr>
        <w:t>inst</w:t>
      </w:r>
      <w:proofErr w:type="spellEnd"/>
      <w:r w:rsidR="00E1469F">
        <w:rPr>
          <w:sz w:val="24"/>
          <w:szCs w:val="24"/>
        </w:rPr>
        <w:t xml:space="preserve"> y </w:t>
      </w:r>
      <w:proofErr w:type="spellStart"/>
      <w:r w:rsidR="00E1469F">
        <w:rPr>
          <w:sz w:val="24"/>
          <w:szCs w:val="24"/>
        </w:rPr>
        <w:t>esta</w:t>
      </w:r>
      <w:proofErr w:type="spellEnd"/>
      <w:r w:rsidR="00E1469F">
        <w:rPr>
          <w:sz w:val="24"/>
          <w:szCs w:val="24"/>
        </w:rPr>
        <w:t xml:space="preserve"> registrada.</w:t>
      </w:r>
    </w:p>
    <w:p w14:paraId="3493626F" w14:textId="77777777" w:rsidR="00E1469F" w:rsidRDefault="00E1469F" w:rsidP="002814C6">
      <w:pPr>
        <w:rPr>
          <w:sz w:val="24"/>
          <w:szCs w:val="24"/>
        </w:rPr>
      </w:pPr>
    </w:p>
    <w:p w14:paraId="0820F381" w14:textId="101699C2" w:rsidR="00E1469F" w:rsidRDefault="00FE0C8C" w:rsidP="002814C6">
      <w:pPr>
        <w:rPr>
          <w:sz w:val="24"/>
          <w:szCs w:val="24"/>
        </w:rPr>
      </w:pPr>
      <w:r w:rsidRPr="00FE0C8C">
        <w:rPr>
          <w:noProof/>
          <w:sz w:val="24"/>
          <w:szCs w:val="24"/>
        </w:rPr>
        <w:drawing>
          <wp:inline distT="0" distB="0" distL="0" distR="0" wp14:anchorId="4E156332" wp14:editId="37BAD859">
            <wp:extent cx="5400675" cy="1715770"/>
            <wp:effectExtent l="0" t="0" r="9525" b="0"/>
            <wp:docPr id="2060899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90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1374" w14:textId="5813D5F6" w:rsidR="005554D0" w:rsidRDefault="005554D0" w:rsidP="005554D0">
      <w:pPr>
        <w:rPr>
          <w:sz w:val="24"/>
          <w:szCs w:val="24"/>
        </w:rPr>
      </w:pPr>
    </w:p>
    <w:p w14:paraId="4D0472C2" w14:textId="77777777" w:rsidR="005554D0" w:rsidRDefault="005554D0" w:rsidP="005554D0">
      <w:pPr>
        <w:jc w:val="center"/>
        <w:rPr>
          <w:sz w:val="24"/>
          <w:szCs w:val="24"/>
        </w:rPr>
      </w:pPr>
    </w:p>
    <w:p w14:paraId="6E36A16F" w14:textId="77777777" w:rsidR="0013718D" w:rsidRDefault="0013718D" w:rsidP="005554D0">
      <w:pPr>
        <w:jc w:val="center"/>
        <w:rPr>
          <w:sz w:val="24"/>
          <w:szCs w:val="24"/>
        </w:rPr>
      </w:pPr>
    </w:p>
    <w:p w14:paraId="53907F61" w14:textId="77777777" w:rsidR="0013718D" w:rsidRDefault="0013718D" w:rsidP="005554D0">
      <w:pPr>
        <w:jc w:val="center"/>
        <w:rPr>
          <w:sz w:val="24"/>
          <w:szCs w:val="24"/>
        </w:rPr>
      </w:pPr>
    </w:p>
    <w:p w14:paraId="1073BC3A" w14:textId="42A19DEC" w:rsidR="0013718D" w:rsidRPr="0013718D" w:rsidRDefault="0013718D" w:rsidP="00144D93">
      <w:pPr>
        <w:rPr>
          <w:sz w:val="24"/>
          <w:szCs w:val="24"/>
        </w:rPr>
      </w:pPr>
      <w:r w:rsidRPr="0013718D">
        <w:rPr>
          <w:sz w:val="24"/>
          <w:szCs w:val="24"/>
        </w:rPr>
        <w:t xml:space="preserve">El clúster de </w:t>
      </w:r>
      <w:proofErr w:type="spellStart"/>
      <w:r w:rsidRPr="0013718D">
        <w:rPr>
          <w:sz w:val="24"/>
          <w:szCs w:val="24"/>
        </w:rPr>
        <w:t>OpenShift</w:t>
      </w:r>
      <w:proofErr w:type="spellEnd"/>
      <w:r w:rsidRPr="0013718D">
        <w:rPr>
          <w:sz w:val="24"/>
          <w:szCs w:val="24"/>
        </w:rPr>
        <w:t xml:space="preserve"> local validó correctamente las credenciales de la cuenta apigee-non-</w:t>
      </w:r>
      <w:proofErr w:type="spellStart"/>
      <w:r w:rsidR="002108E7">
        <w:rPr>
          <w:sz w:val="24"/>
          <w:szCs w:val="24"/>
        </w:rPr>
        <w:t>desa</w:t>
      </w:r>
      <w:proofErr w:type="spellEnd"/>
      <w:r w:rsidRPr="0013718D">
        <w:rPr>
          <w:sz w:val="24"/>
          <w:szCs w:val="24"/>
        </w:rPr>
        <w:t>.</w:t>
      </w:r>
    </w:p>
    <w:p w14:paraId="4308B09F" w14:textId="02528784" w:rsidR="0013718D" w:rsidRPr="0013718D" w:rsidRDefault="0013718D" w:rsidP="00144D93">
      <w:pPr>
        <w:rPr>
          <w:sz w:val="24"/>
          <w:szCs w:val="24"/>
        </w:rPr>
      </w:pPr>
      <w:r w:rsidRPr="0013718D">
        <w:rPr>
          <w:sz w:val="24"/>
          <w:szCs w:val="24"/>
        </w:rPr>
        <w:t>Se conectó e interactuó con el plano de control en la nube de Google.</w:t>
      </w:r>
    </w:p>
    <w:p w14:paraId="3F6C9C67" w14:textId="3325823A" w:rsidR="0013718D" w:rsidRDefault="0013718D" w:rsidP="00144D93">
      <w:pPr>
        <w:rPr>
          <w:sz w:val="24"/>
          <w:szCs w:val="24"/>
        </w:rPr>
      </w:pPr>
      <w:r w:rsidRPr="0013718D">
        <w:rPr>
          <w:sz w:val="24"/>
          <w:szCs w:val="24"/>
        </w:rPr>
        <w:t>GCP ya reconoce que tu entorno de desarrollo está activo y listo para operar.</w:t>
      </w:r>
    </w:p>
    <w:p w14:paraId="12D46CDC" w14:textId="77777777" w:rsidR="00144D93" w:rsidRDefault="00144D93" w:rsidP="00144D93">
      <w:pPr>
        <w:rPr>
          <w:sz w:val="24"/>
          <w:szCs w:val="24"/>
        </w:rPr>
      </w:pPr>
    </w:p>
    <w:p w14:paraId="74D60BFD" w14:textId="77777777" w:rsidR="00144D93" w:rsidRDefault="00144D93" w:rsidP="00144D93">
      <w:pPr>
        <w:rPr>
          <w:sz w:val="24"/>
          <w:szCs w:val="24"/>
        </w:rPr>
      </w:pPr>
    </w:p>
    <w:p w14:paraId="0040A8E5" w14:textId="77777777" w:rsidR="00144D93" w:rsidRPr="0013718D" w:rsidRDefault="00144D93" w:rsidP="00144D93">
      <w:pPr>
        <w:rPr>
          <w:sz w:val="24"/>
          <w:szCs w:val="24"/>
        </w:rPr>
      </w:pPr>
    </w:p>
    <w:p w14:paraId="72397085" w14:textId="5CB939D3" w:rsidR="000C2BB2" w:rsidRPr="000C2BB2" w:rsidRDefault="000C2BB2" w:rsidP="000C2BB2">
      <w:pPr>
        <w:rPr>
          <w:sz w:val="24"/>
          <w:szCs w:val="24"/>
        </w:rPr>
      </w:pPr>
      <w:r w:rsidRPr="000C2BB2">
        <w:rPr>
          <w:noProof/>
          <w:sz w:val="24"/>
          <w:szCs w:val="24"/>
        </w:rPr>
        <w:lastRenderedPageBreak/>
        <w:drawing>
          <wp:inline distT="0" distB="0" distL="0" distR="0" wp14:anchorId="647EDEE2" wp14:editId="4EA414F3">
            <wp:extent cx="3217985" cy="2299885"/>
            <wp:effectExtent l="0" t="0" r="1905" b="5715"/>
            <wp:docPr id="3217334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844" cy="231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7083" w14:textId="77777777" w:rsidR="0013718D" w:rsidRDefault="0013718D" w:rsidP="00144D93">
      <w:pPr>
        <w:rPr>
          <w:sz w:val="24"/>
          <w:szCs w:val="24"/>
        </w:rPr>
      </w:pPr>
    </w:p>
    <w:p w14:paraId="7AD1C799" w14:textId="77777777" w:rsidR="00B92B82" w:rsidRDefault="00B92B82" w:rsidP="00144D93">
      <w:pPr>
        <w:rPr>
          <w:sz w:val="24"/>
          <w:szCs w:val="24"/>
        </w:rPr>
      </w:pPr>
    </w:p>
    <w:p w14:paraId="107711D7" w14:textId="77777777" w:rsidR="00B92B82" w:rsidRDefault="00B92B82" w:rsidP="00144D93">
      <w:pPr>
        <w:rPr>
          <w:sz w:val="24"/>
          <w:szCs w:val="24"/>
        </w:rPr>
      </w:pPr>
    </w:p>
    <w:p w14:paraId="2BB2E308" w14:textId="472AF2AD" w:rsidR="00B92B82" w:rsidRDefault="00F33558" w:rsidP="008F322C">
      <w:pPr>
        <w:pStyle w:val="Ttulo3"/>
        <w:rPr>
          <w:sz w:val="28"/>
          <w:szCs w:val="24"/>
        </w:rPr>
      </w:pPr>
      <w:bookmarkStart w:id="44" w:name="_Toc235714294"/>
      <w:r w:rsidRPr="008F322C">
        <w:rPr>
          <w:sz w:val="28"/>
          <w:szCs w:val="24"/>
        </w:rPr>
        <w:t>Creación</w:t>
      </w:r>
      <w:r w:rsidR="008F322C" w:rsidRPr="008F322C">
        <w:rPr>
          <w:sz w:val="28"/>
          <w:szCs w:val="24"/>
        </w:rPr>
        <w:t xml:space="preserve"> de  API proxys de prueba</w:t>
      </w:r>
      <w:bookmarkEnd w:id="44"/>
    </w:p>
    <w:p w14:paraId="749AA13C" w14:textId="2A04CEC9" w:rsidR="008F322C" w:rsidRDefault="008F322C" w:rsidP="008F322C"/>
    <w:p w14:paraId="06BF31E5" w14:textId="77777777" w:rsidR="008F322C" w:rsidRPr="00245172" w:rsidRDefault="008F322C" w:rsidP="008F322C">
      <w:pPr>
        <w:rPr>
          <w:sz w:val="24"/>
          <w:szCs w:val="24"/>
        </w:rPr>
      </w:pPr>
    </w:p>
    <w:p w14:paraId="7811DF4F" w14:textId="7F7A4F1D" w:rsidR="008F322C" w:rsidRPr="00245172" w:rsidRDefault="00184BCE" w:rsidP="008F322C">
      <w:pPr>
        <w:rPr>
          <w:sz w:val="24"/>
          <w:szCs w:val="24"/>
        </w:rPr>
      </w:pPr>
      <w:r w:rsidRPr="00245172">
        <w:rPr>
          <w:sz w:val="24"/>
          <w:szCs w:val="24"/>
        </w:rPr>
        <w:t xml:space="preserve">Realizamos </w:t>
      </w:r>
      <w:r w:rsidR="00F33558" w:rsidRPr="00245172">
        <w:rPr>
          <w:sz w:val="24"/>
          <w:szCs w:val="24"/>
        </w:rPr>
        <w:t>la creación de un proxy en el entorno Desa y de otro en el entorno Test.</w:t>
      </w:r>
    </w:p>
    <w:p w14:paraId="55999D96" w14:textId="77777777" w:rsidR="00920516" w:rsidRPr="00245172" w:rsidRDefault="00920516" w:rsidP="008F322C">
      <w:pPr>
        <w:rPr>
          <w:sz w:val="24"/>
          <w:szCs w:val="24"/>
        </w:rPr>
      </w:pPr>
    </w:p>
    <w:p w14:paraId="75BE8521" w14:textId="7538B688" w:rsidR="00920516" w:rsidRPr="00245172" w:rsidRDefault="00920516" w:rsidP="008F322C">
      <w:pPr>
        <w:rPr>
          <w:sz w:val="24"/>
          <w:szCs w:val="24"/>
        </w:rPr>
      </w:pPr>
      <w:r w:rsidRPr="00245172">
        <w:rPr>
          <w:sz w:val="24"/>
          <w:szCs w:val="24"/>
        </w:rPr>
        <w:t xml:space="preserve">En la consola GCP </w:t>
      </w:r>
      <w:r w:rsidR="00932FB2" w:rsidRPr="00245172">
        <w:rPr>
          <w:sz w:val="24"/>
          <w:szCs w:val="24"/>
        </w:rPr>
        <w:t xml:space="preserve">nos dirigimos </w:t>
      </w:r>
      <w:r w:rsidR="00245172" w:rsidRPr="00245172">
        <w:rPr>
          <w:sz w:val="24"/>
          <w:szCs w:val="24"/>
        </w:rPr>
        <w:t xml:space="preserve">al portal de apigee : </w:t>
      </w:r>
      <w:hyperlink r:id="rId38" w:history="1">
        <w:r w:rsidR="00245172" w:rsidRPr="00245172">
          <w:rPr>
            <w:rStyle w:val="Hipervnculo"/>
            <w:sz w:val="24"/>
            <w:szCs w:val="24"/>
          </w:rPr>
          <w:t>https://console.cloud.google.com/apigee/</w:t>
        </w:r>
      </w:hyperlink>
    </w:p>
    <w:p w14:paraId="4132FAA9" w14:textId="77777777" w:rsidR="00245172" w:rsidRPr="00245172" w:rsidRDefault="00245172" w:rsidP="008F322C">
      <w:pPr>
        <w:rPr>
          <w:sz w:val="24"/>
          <w:szCs w:val="24"/>
        </w:rPr>
      </w:pPr>
    </w:p>
    <w:p w14:paraId="1AD8B713" w14:textId="77777777" w:rsidR="00245172" w:rsidRPr="00245172" w:rsidRDefault="00245172" w:rsidP="008F322C">
      <w:pPr>
        <w:rPr>
          <w:sz w:val="24"/>
          <w:szCs w:val="24"/>
        </w:rPr>
      </w:pPr>
    </w:p>
    <w:p w14:paraId="079FD1A1" w14:textId="6728A1F9" w:rsidR="00920516" w:rsidRDefault="00245172" w:rsidP="008F322C">
      <w:pPr>
        <w:rPr>
          <w:sz w:val="24"/>
          <w:szCs w:val="24"/>
        </w:rPr>
      </w:pPr>
      <w:r>
        <w:rPr>
          <w:sz w:val="24"/>
          <w:szCs w:val="24"/>
        </w:rPr>
        <w:t>Una vez allí</w:t>
      </w:r>
      <w:r w:rsidR="008E1FAD">
        <w:rPr>
          <w:sz w:val="24"/>
          <w:szCs w:val="24"/>
        </w:rPr>
        <w:t xml:space="preserve">, en el panel izquierdo, seleccionamos </w:t>
      </w:r>
      <w:r w:rsidR="00226EE2">
        <w:rPr>
          <w:sz w:val="24"/>
          <w:szCs w:val="24"/>
        </w:rPr>
        <w:t>proxies de API:</w:t>
      </w:r>
    </w:p>
    <w:p w14:paraId="4BC40BAD" w14:textId="77777777" w:rsidR="00CA41B8" w:rsidRDefault="00CA41B8" w:rsidP="008F322C">
      <w:pPr>
        <w:rPr>
          <w:sz w:val="24"/>
          <w:szCs w:val="24"/>
        </w:rPr>
      </w:pPr>
    </w:p>
    <w:p w14:paraId="1A101D9D" w14:textId="77777777" w:rsidR="00CA41B8" w:rsidRPr="00226EE2" w:rsidRDefault="00CA41B8" w:rsidP="00CA41B8">
      <w:pPr>
        <w:rPr>
          <w:sz w:val="24"/>
          <w:szCs w:val="24"/>
        </w:rPr>
      </w:pPr>
      <w:r>
        <w:rPr>
          <w:sz w:val="24"/>
          <w:szCs w:val="24"/>
        </w:rPr>
        <w:t>Luego seleccionamos Crear un proxy</w:t>
      </w:r>
    </w:p>
    <w:p w14:paraId="26FEDA79" w14:textId="77777777" w:rsidR="00CA41B8" w:rsidRPr="008E1FAD" w:rsidRDefault="00CA41B8" w:rsidP="008F322C">
      <w:pPr>
        <w:rPr>
          <w:sz w:val="24"/>
          <w:szCs w:val="24"/>
        </w:rPr>
      </w:pPr>
    </w:p>
    <w:p w14:paraId="2B893757" w14:textId="4E532065" w:rsidR="00F666D8" w:rsidRDefault="006D2FE9" w:rsidP="008F322C">
      <w:r w:rsidRPr="006D2FE9">
        <w:rPr>
          <w:noProof/>
        </w:rPr>
        <w:drawing>
          <wp:inline distT="0" distB="0" distL="0" distR="0" wp14:anchorId="660E933D" wp14:editId="4C8853B6">
            <wp:extent cx="3566013" cy="3072515"/>
            <wp:effectExtent l="0" t="0" r="0" b="0"/>
            <wp:docPr id="200137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787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3788" cy="307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D1CD" w14:textId="77777777" w:rsidR="00226EE2" w:rsidRDefault="00226EE2" w:rsidP="008F322C"/>
    <w:p w14:paraId="1E2CF6CC" w14:textId="77777777" w:rsidR="00226EE2" w:rsidRDefault="00226EE2" w:rsidP="008F322C"/>
    <w:p w14:paraId="0305D4DE" w14:textId="77777777" w:rsidR="00CA41B8" w:rsidRDefault="00CA41B8" w:rsidP="008F322C"/>
    <w:p w14:paraId="4EFEFF10" w14:textId="4823A57D" w:rsidR="00F666D8" w:rsidRDefault="006D2FE9" w:rsidP="008F322C">
      <w:pPr>
        <w:rPr>
          <w:sz w:val="24"/>
          <w:szCs w:val="24"/>
        </w:rPr>
      </w:pPr>
      <w:r w:rsidRPr="00600C5C">
        <w:rPr>
          <w:sz w:val="24"/>
          <w:szCs w:val="24"/>
        </w:rPr>
        <w:t xml:space="preserve">Luego de completar los campos presionamos el botón siguiente </w:t>
      </w:r>
      <w:r w:rsidR="003C1147">
        <w:rPr>
          <w:sz w:val="24"/>
          <w:szCs w:val="24"/>
        </w:rPr>
        <w:t xml:space="preserve">y seleccionamos el </w:t>
      </w:r>
      <w:proofErr w:type="spellStart"/>
      <w:r w:rsidR="003C1147">
        <w:rPr>
          <w:sz w:val="24"/>
          <w:szCs w:val="24"/>
        </w:rPr>
        <w:t>environments</w:t>
      </w:r>
      <w:proofErr w:type="spellEnd"/>
      <w:r w:rsidR="003C1147">
        <w:rPr>
          <w:sz w:val="24"/>
          <w:szCs w:val="24"/>
        </w:rPr>
        <w:t xml:space="preserve"> </w:t>
      </w:r>
      <w:r w:rsidR="00EF5F0E">
        <w:rPr>
          <w:sz w:val="24"/>
          <w:szCs w:val="24"/>
        </w:rPr>
        <w:t xml:space="preserve">y elegimos </w:t>
      </w:r>
      <w:proofErr w:type="spellStart"/>
      <w:r w:rsidR="00EF5F0E">
        <w:rPr>
          <w:sz w:val="24"/>
          <w:szCs w:val="24"/>
        </w:rPr>
        <w:t>desa</w:t>
      </w:r>
      <w:proofErr w:type="spellEnd"/>
      <w:r w:rsidR="00EF5F0E">
        <w:rPr>
          <w:sz w:val="24"/>
          <w:szCs w:val="24"/>
        </w:rPr>
        <w:t>:</w:t>
      </w:r>
    </w:p>
    <w:p w14:paraId="32E8D48A" w14:textId="77777777" w:rsidR="00EF5F0E" w:rsidRDefault="00EF5F0E" w:rsidP="008F322C">
      <w:pPr>
        <w:rPr>
          <w:sz w:val="24"/>
          <w:szCs w:val="24"/>
        </w:rPr>
      </w:pPr>
    </w:p>
    <w:p w14:paraId="775E1C6A" w14:textId="77777777" w:rsidR="00EF5F0E" w:rsidRDefault="00EF5F0E" w:rsidP="008F322C">
      <w:pPr>
        <w:rPr>
          <w:sz w:val="24"/>
          <w:szCs w:val="24"/>
        </w:rPr>
      </w:pPr>
    </w:p>
    <w:p w14:paraId="53C564D4" w14:textId="11CDDDEE" w:rsidR="00EF5F0E" w:rsidRDefault="00EF5F0E" w:rsidP="008F322C">
      <w:pPr>
        <w:rPr>
          <w:sz w:val="24"/>
          <w:szCs w:val="24"/>
        </w:rPr>
      </w:pPr>
      <w:r w:rsidRPr="00EF5F0E">
        <w:rPr>
          <w:noProof/>
          <w:sz w:val="24"/>
          <w:szCs w:val="24"/>
        </w:rPr>
        <w:drawing>
          <wp:inline distT="0" distB="0" distL="0" distR="0" wp14:anchorId="21C7BB78" wp14:editId="2EEEF760">
            <wp:extent cx="3724275" cy="3636697"/>
            <wp:effectExtent l="0" t="0" r="0" b="1905"/>
            <wp:docPr id="441826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268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9644" cy="364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752F" w14:textId="77777777" w:rsidR="00600C5C" w:rsidRDefault="00600C5C" w:rsidP="008F322C">
      <w:pPr>
        <w:rPr>
          <w:sz w:val="24"/>
          <w:szCs w:val="24"/>
        </w:rPr>
      </w:pPr>
    </w:p>
    <w:p w14:paraId="5C187EFC" w14:textId="6F4EB01F" w:rsidR="00600C5C" w:rsidRDefault="0020137D" w:rsidP="008F322C">
      <w:pPr>
        <w:rPr>
          <w:sz w:val="24"/>
          <w:szCs w:val="24"/>
        </w:rPr>
      </w:pPr>
      <w:r>
        <w:rPr>
          <w:sz w:val="24"/>
          <w:szCs w:val="24"/>
        </w:rPr>
        <w:t>Presionamos crear:</w:t>
      </w:r>
    </w:p>
    <w:p w14:paraId="5813143C" w14:textId="77777777" w:rsidR="0020137D" w:rsidRDefault="0020137D" w:rsidP="008F322C">
      <w:pPr>
        <w:rPr>
          <w:sz w:val="24"/>
          <w:szCs w:val="24"/>
        </w:rPr>
      </w:pPr>
    </w:p>
    <w:p w14:paraId="1B89F995" w14:textId="7987A9BB" w:rsidR="0020137D" w:rsidRDefault="0020137D" w:rsidP="008F322C">
      <w:pPr>
        <w:rPr>
          <w:sz w:val="24"/>
          <w:szCs w:val="24"/>
        </w:rPr>
      </w:pPr>
      <w:r w:rsidRPr="0020137D">
        <w:rPr>
          <w:noProof/>
          <w:sz w:val="24"/>
          <w:szCs w:val="24"/>
        </w:rPr>
        <w:drawing>
          <wp:inline distT="0" distB="0" distL="0" distR="0" wp14:anchorId="64877087" wp14:editId="42BE8EA6">
            <wp:extent cx="3624629" cy="2730937"/>
            <wp:effectExtent l="0" t="0" r="0" b="0"/>
            <wp:docPr id="142128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893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3684" cy="27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0405" w14:textId="77777777" w:rsidR="00EF5F0E" w:rsidRDefault="00EF5F0E" w:rsidP="008F322C">
      <w:pPr>
        <w:rPr>
          <w:sz w:val="24"/>
          <w:szCs w:val="24"/>
        </w:rPr>
      </w:pPr>
    </w:p>
    <w:p w14:paraId="694A3233" w14:textId="542CCEB1" w:rsidR="00EF5F0E" w:rsidRDefault="00CF29A2" w:rsidP="008F322C">
      <w:pPr>
        <w:rPr>
          <w:sz w:val="24"/>
          <w:szCs w:val="24"/>
        </w:rPr>
      </w:pPr>
      <w:r>
        <w:rPr>
          <w:sz w:val="24"/>
          <w:szCs w:val="24"/>
        </w:rPr>
        <w:t xml:space="preserve">Luego </w:t>
      </w:r>
      <w:r w:rsidR="00A90246">
        <w:rPr>
          <w:sz w:val="24"/>
          <w:szCs w:val="24"/>
        </w:rPr>
        <w:t>comienza el deploy del proxy:</w:t>
      </w:r>
    </w:p>
    <w:p w14:paraId="2D99181D" w14:textId="77777777" w:rsidR="00A90246" w:rsidRDefault="00A90246" w:rsidP="008F322C">
      <w:pPr>
        <w:rPr>
          <w:sz w:val="24"/>
          <w:szCs w:val="24"/>
        </w:rPr>
      </w:pPr>
    </w:p>
    <w:p w14:paraId="38704508" w14:textId="77777777" w:rsidR="00A90246" w:rsidRDefault="00A90246" w:rsidP="008F322C">
      <w:pPr>
        <w:rPr>
          <w:sz w:val="24"/>
          <w:szCs w:val="24"/>
        </w:rPr>
      </w:pPr>
    </w:p>
    <w:p w14:paraId="681206E4" w14:textId="75227362" w:rsidR="00D54B99" w:rsidRDefault="00D54B99" w:rsidP="008F322C">
      <w:pPr>
        <w:rPr>
          <w:sz w:val="24"/>
          <w:szCs w:val="24"/>
        </w:rPr>
      </w:pPr>
    </w:p>
    <w:p w14:paraId="44302E45" w14:textId="77777777" w:rsidR="00D54B99" w:rsidRDefault="00D54B99" w:rsidP="008F322C">
      <w:pPr>
        <w:rPr>
          <w:sz w:val="24"/>
          <w:szCs w:val="24"/>
        </w:rPr>
      </w:pPr>
    </w:p>
    <w:p w14:paraId="51B14203" w14:textId="77777777" w:rsidR="00D54B99" w:rsidRDefault="00D54B99" w:rsidP="008F322C">
      <w:pPr>
        <w:rPr>
          <w:sz w:val="24"/>
          <w:szCs w:val="24"/>
        </w:rPr>
      </w:pPr>
    </w:p>
    <w:p w14:paraId="2A5EB12D" w14:textId="77777777" w:rsidR="00D54B99" w:rsidRDefault="00D54B99" w:rsidP="008F322C">
      <w:pPr>
        <w:rPr>
          <w:sz w:val="24"/>
          <w:szCs w:val="24"/>
        </w:rPr>
      </w:pPr>
    </w:p>
    <w:p w14:paraId="11810563" w14:textId="77777777" w:rsidR="00D54B99" w:rsidRDefault="00D54B99" w:rsidP="008F322C">
      <w:pPr>
        <w:rPr>
          <w:sz w:val="24"/>
          <w:szCs w:val="24"/>
        </w:rPr>
      </w:pPr>
    </w:p>
    <w:p w14:paraId="43F6D849" w14:textId="77777777" w:rsidR="00D54B99" w:rsidRDefault="00D54B99" w:rsidP="008F322C">
      <w:pPr>
        <w:rPr>
          <w:sz w:val="24"/>
          <w:szCs w:val="24"/>
        </w:rPr>
      </w:pPr>
    </w:p>
    <w:p w14:paraId="3AC0CF17" w14:textId="77777777" w:rsidR="00D54B99" w:rsidRDefault="00D54B99" w:rsidP="008F322C">
      <w:pPr>
        <w:rPr>
          <w:sz w:val="24"/>
          <w:szCs w:val="24"/>
        </w:rPr>
      </w:pPr>
    </w:p>
    <w:p w14:paraId="44164E83" w14:textId="77777777" w:rsidR="00D54B99" w:rsidRDefault="00D54B99" w:rsidP="008F322C">
      <w:pPr>
        <w:rPr>
          <w:sz w:val="24"/>
          <w:szCs w:val="24"/>
        </w:rPr>
      </w:pPr>
    </w:p>
    <w:p w14:paraId="6722BC2F" w14:textId="77777777" w:rsidR="00D54B99" w:rsidRDefault="00D54B99" w:rsidP="008F322C">
      <w:pPr>
        <w:rPr>
          <w:sz w:val="24"/>
          <w:szCs w:val="24"/>
        </w:rPr>
      </w:pPr>
    </w:p>
    <w:p w14:paraId="49EB8051" w14:textId="77777777" w:rsidR="00D54B99" w:rsidRDefault="00D54B99" w:rsidP="008F322C">
      <w:pPr>
        <w:rPr>
          <w:sz w:val="24"/>
          <w:szCs w:val="24"/>
        </w:rPr>
      </w:pPr>
    </w:p>
    <w:p w14:paraId="333FB8C4" w14:textId="60F25C3D" w:rsidR="00A90246" w:rsidRDefault="00A90246" w:rsidP="008F322C">
      <w:pPr>
        <w:rPr>
          <w:sz w:val="24"/>
          <w:szCs w:val="24"/>
        </w:rPr>
      </w:pPr>
      <w:r w:rsidRPr="00A90246">
        <w:rPr>
          <w:noProof/>
          <w:sz w:val="24"/>
          <w:szCs w:val="24"/>
        </w:rPr>
        <w:drawing>
          <wp:inline distT="0" distB="0" distL="0" distR="0" wp14:anchorId="4CC98293" wp14:editId="2CB0D052">
            <wp:extent cx="5400675" cy="2597150"/>
            <wp:effectExtent l="0" t="0" r="9525" b="0"/>
            <wp:docPr id="643278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9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6E2E" w14:textId="77777777" w:rsidR="00A90246" w:rsidRDefault="00A90246" w:rsidP="008F322C">
      <w:pPr>
        <w:rPr>
          <w:sz w:val="24"/>
          <w:szCs w:val="24"/>
        </w:rPr>
      </w:pPr>
    </w:p>
    <w:p w14:paraId="430512AF" w14:textId="77777777" w:rsidR="00A90246" w:rsidRDefault="00A90246" w:rsidP="008F322C">
      <w:pPr>
        <w:rPr>
          <w:sz w:val="24"/>
          <w:szCs w:val="24"/>
        </w:rPr>
      </w:pPr>
    </w:p>
    <w:p w14:paraId="12FDBF4F" w14:textId="3A8FB7E8" w:rsidR="00A90246" w:rsidRDefault="007370E3" w:rsidP="008F322C">
      <w:pPr>
        <w:rPr>
          <w:sz w:val="24"/>
          <w:szCs w:val="24"/>
        </w:rPr>
      </w:pPr>
      <w:r>
        <w:rPr>
          <w:sz w:val="24"/>
          <w:szCs w:val="24"/>
        </w:rPr>
        <w:t xml:space="preserve">Una vez finalizado el deploy veremos </w:t>
      </w:r>
      <w:r w:rsidR="00D31ED2">
        <w:rPr>
          <w:sz w:val="24"/>
          <w:szCs w:val="24"/>
        </w:rPr>
        <w:t>una pantalla similar a la siguiente:</w:t>
      </w:r>
    </w:p>
    <w:p w14:paraId="29D4F6AB" w14:textId="77777777" w:rsidR="00D31ED2" w:rsidRDefault="00D31ED2" w:rsidP="008F322C">
      <w:pPr>
        <w:rPr>
          <w:sz w:val="24"/>
          <w:szCs w:val="24"/>
        </w:rPr>
      </w:pPr>
    </w:p>
    <w:p w14:paraId="4967F060" w14:textId="77777777" w:rsidR="00D31ED2" w:rsidRDefault="00D31ED2" w:rsidP="008F322C">
      <w:pPr>
        <w:rPr>
          <w:sz w:val="24"/>
          <w:szCs w:val="24"/>
        </w:rPr>
      </w:pPr>
    </w:p>
    <w:p w14:paraId="6F334977" w14:textId="77777777" w:rsidR="00D31ED2" w:rsidRDefault="00D31ED2" w:rsidP="008F322C">
      <w:pPr>
        <w:rPr>
          <w:sz w:val="24"/>
          <w:szCs w:val="24"/>
        </w:rPr>
      </w:pPr>
    </w:p>
    <w:p w14:paraId="2B875885" w14:textId="4EA0641A" w:rsidR="00D31ED2" w:rsidRDefault="00D31ED2" w:rsidP="008F322C">
      <w:pPr>
        <w:rPr>
          <w:sz w:val="24"/>
          <w:szCs w:val="24"/>
        </w:rPr>
      </w:pPr>
      <w:r w:rsidRPr="00D31ED2">
        <w:rPr>
          <w:noProof/>
          <w:sz w:val="24"/>
          <w:szCs w:val="24"/>
        </w:rPr>
        <w:drawing>
          <wp:inline distT="0" distB="0" distL="0" distR="0" wp14:anchorId="7A2D1AD9" wp14:editId="4B832157">
            <wp:extent cx="5400675" cy="2356485"/>
            <wp:effectExtent l="0" t="0" r="9525" b="5715"/>
            <wp:docPr id="1560963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636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D150" w14:textId="77777777" w:rsidR="00792DB9" w:rsidRDefault="00792DB9" w:rsidP="008F322C">
      <w:pPr>
        <w:rPr>
          <w:sz w:val="24"/>
          <w:szCs w:val="24"/>
        </w:rPr>
      </w:pPr>
    </w:p>
    <w:p w14:paraId="442D66AB" w14:textId="77777777" w:rsidR="00792DB9" w:rsidRDefault="00792DB9" w:rsidP="008F322C">
      <w:pPr>
        <w:rPr>
          <w:sz w:val="24"/>
          <w:szCs w:val="24"/>
        </w:rPr>
      </w:pPr>
    </w:p>
    <w:p w14:paraId="0D9596FC" w14:textId="47BA5ABD" w:rsidR="00D31ED2" w:rsidRDefault="00D31ED2" w:rsidP="008F322C">
      <w:pPr>
        <w:rPr>
          <w:sz w:val="24"/>
          <w:szCs w:val="24"/>
        </w:rPr>
      </w:pPr>
      <w:r>
        <w:rPr>
          <w:sz w:val="24"/>
          <w:szCs w:val="24"/>
        </w:rPr>
        <w:t xml:space="preserve">Ahora podemos </w:t>
      </w:r>
      <w:r w:rsidR="003D542B">
        <w:rPr>
          <w:sz w:val="24"/>
          <w:szCs w:val="24"/>
        </w:rPr>
        <w:t xml:space="preserve">probar si el proxy responde </w:t>
      </w:r>
      <w:r w:rsidR="009C1138">
        <w:rPr>
          <w:sz w:val="24"/>
          <w:szCs w:val="24"/>
        </w:rPr>
        <w:t>:</w:t>
      </w:r>
    </w:p>
    <w:p w14:paraId="1FBBF90E" w14:textId="77777777" w:rsidR="009C1138" w:rsidRDefault="009C1138" w:rsidP="008F322C">
      <w:pPr>
        <w:rPr>
          <w:sz w:val="24"/>
          <w:szCs w:val="24"/>
        </w:rPr>
      </w:pPr>
    </w:p>
    <w:p w14:paraId="3B866322" w14:textId="5CA12C1C" w:rsidR="000B0112" w:rsidRPr="00820DED" w:rsidRDefault="000B0112" w:rsidP="000B0112">
      <w:pPr>
        <w:rPr>
          <w:rFonts w:ascii="Consolas" w:hAnsi="Consolas"/>
          <w:lang w:val="en-US"/>
        </w:rPr>
      </w:pPr>
      <w:r w:rsidRPr="00820DED">
        <w:rPr>
          <w:rFonts w:ascii="Consolas" w:hAnsi="Consolas"/>
          <w:lang w:val="en-US"/>
        </w:rPr>
        <w:t>curl https://apigee-desa-test-ar.apps.oseinfrait01.claro.amx/myproxy-ar -k</w:t>
      </w:r>
    </w:p>
    <w:p w14:paraId="003DC306" w14:textId="2D95DCFB" w:rsidR="000B0112" w:rsidRPr="008C2790" w:rsidRDefault="000B0112" w:rsidP="000B0112">
      <w:pPr>
        <w:rPr>
          <w:rFonts w:ascii="Consolas" w:hAnsi="Consolas"/>
          <w:lang w:val="en-US"/>
        </w:rPr>
      </w:pPr>
      <w:r w:rsidRPr="008C2790">
        <w:rPr>
          <w:rFonts w:ascii="Consolas" w:hAnsi="Consolas"/>
          <w:lang w:val="en-US"/>
        </w:rPr>
        <w:t>Hello, Guest!</w:t>
      </w:r>
    </w:p>
    <w:p w14:paraId="1E12D680" w14:textId="77777777" w:rsidR="009C1138" w:rsidRPr="008C2790" w:rsidRDefault="009C1138" w:rsidP="008F322C">
      <w:pPr>
        <w:rPr>
          <w:rFonts w:ascii="Consolas" w:hAnsi="Consolas"/>
          <w:sz w:val="22"/>
          <w:szCs w:val="22"/>
          <w:lang w:val="en-US"/>
        </w:rPr>
      </w:pPr>
    </w:p>
    <w:p w14:paraId="51003554" w14:textId="77777777" w:rsidR="007077A1" w:rsidRPr="008C2790" w:rsidRDefault="007077A1" w:rsidP="008F322C">
      <w:pPr>
        <w:rPr>
          <w:rFonts w:ascii="Consolas" w:hAnsi="Consolas"/>
          <w:sz w:val="22"/>
          <w:szCs w:val="22"/>
          <w:lang w:val="en-US"/>
        </w:rPr>
      </w:pPr>
    </w:p>
    <w:p w14:paraId="238A2734" w14:textId="3173BC31" w:rsidR="00A96596" w:rsidRDefault="00A96596" w:rsidP="008F322C">
      <w:pPr>
        <w:rPr>
          <w:rFonts w:ascii="Consolas" w:hAnsi="Consolas"/>
          <w:sz w:val="22"/>
          <w:szCs w:val="22"/>
          <w:lang w:val="en-US"/>
        </w:rPr>
      </w:pPr>
    </w:p>
    <w:p w14:paraId="77D4825C" w14:textId="77777777" w:rsidR="00FD51C3" w:rsidRDefault="00FD51C3" w:rsidP="008F322C">
      <w:pPr>
        <w:rPr>
          <w:rFonts w:ascii="Consolas" w:hAnsi="Consolas"/>
          <w:sz w:val="22"/>
          <w:szCs w:val="22"/>
          <w:lang w:val="en-US"/>
        </w:rPr>
      </w:pPr>
    </w:p>
    <w:p w14:paraId="6267E6E1" w14:textId="77777777" w:rsidR="00FD51C3" w:rsidRDefault="00FD51C3" w:rsidP="008F322C">
      <w:pPr>
        <w:rPr>
          <w:rFonts w:ascii="Consolas" w:hAnsi="Consolas"/>
          <w:sz w:val="22"/>
          <w:szCs w:val="22"/>
          <w:lang w:val="en-US"/>
        </w:rPr>
      </w:pPr>
    </w:p>
    <w:p w14:paraId="76B8E526" w14:textId="77777777" w:rsidR="00FD51C3" w:rsidRDefault="00FD51C3" w:rsidP="008F322C">
      <w:pPr>
        <w:rPr>
          <w:rFonts w:ascii="Consolas" w:hAnsi="Consolas"/>
          <w:sz w:val="22"/>
          <w:szCs w:val="22"/>
          <w:lang w:val="en-US"/>
        </w:rPr>
      </w:pPr>
    </w:p>
    <w:p w14:paraId="4BE7E53B" w14:textId="77777777" w:rsidR="00FD51C3" w:rsidRDefault="00FD51C3" w:rsidP="008F322C">
      <w:pPr>
        <w:rPr>
          <w:rFonts w:ascii="Consolas" w:hAnsi="Consolas"/>
          <w:sz w:val="22"/>
          <w:szCs w:val="22"/>
          <w:lang w:val="en-US"/>
        </w:rPr>
      </w:pPr>
    </w:p>
    <w:p w14:paraId="559B63FC" w14:textId="77777777" w:rsidR="00FD51C3" w:rsidRDefault="00FD51C3" w:rsidP="008F322C">
      <w:pPr>
        <w:rPr>
          <w:rFonts w:ascii="Consolas" w:hAnsi="Consolas"/>
          <w:sz w:val="22"/>
          <w:szCs w:val="22"/>
          <w:lang w:val="en-US"/>
        </w:rPr>
      </w:pPr>
    </w:p>
    <w:p w14:paraId="4CCD4129" w14:textId="77777777" w:rsidR="00FD51C3" w:rsidRDefault="00FD51C3" w:rsidP="008F322C">
      <w:pPr>
        <w:rPr>
          <w:rFonts w:ascii="Consolas" w:hAnsi="Consolas"/>
          <w:sz w:val="22"/>
          <w:szCs w:val="22"/>
          <w:lang w:val="en-US"/>
        </w:rPr>
      </w:pPr>
    </w:p>
    <w:p w14:paraId="198ED9F6" w14:textId="77777777" w:rsidR="00FD51C3" w:rsidRDefault="00FD51C3" w:rsidP="008F322C">
      <w:pPr>
        <w:rPr>
          <w:rFonts w:ascii="Consolas" w:hAnsi="Consolas"/>
          <w:sz w:val="22"/>
          <w:szCs w:val="22"/>
          <w:lang w:val="en-US"/>
        </w:rPr>
      </w:pPr>
    </w:p>
    <w:p w14:paraId="471113F3" w14:textId="77777777" w:rsidR="00FD51C3" w:rsidRPr="008C2790" w:rsidRDefault="00FD51C3" w:rsidP="008F322C">
      <w:pPr>
        <w:rPr>
          <w:rFonts w:ascii="Consolas" w:hAnsi="Consolas"/>
          <w:sz w:val="22"/>
          <w:szCs w:val="22"/>
          <w:lang w:val="en-US"/>
        </w:rPr>
      </w:pPr>
    </w:p>
    <w:p w14:paraId="2994B072" w14:textId="6F40ABA2" w:rsidR="001127E0" w:rsidRPr="008C2790" w:rsidRDefault="001127E0" w:rsidP="008F322C">
      <w:pPr>
        <w:rPr>
          <w:rFonts w:ascii="Consolas" w:hAnsi="Consolas"/>
          <w:sz w:val="22"/>
          <w:szCs w:val="22"/>
          <w:lang w:val="en-US"/>
        </w:rPr>
      </w:pPr>
    </w:p>
    <w:p w14:paraId="6028C92A" w14:textId="0A26E085" w:rsidR="009C1138" w:rsidRPr="008C2790" w:rsidRDefault="001C5EAE" w:rsidP="008C2790">
      <w:pPr>
        <w:pStyle w:val="Ttulo3"/>
        <w:rPr>
          <w:sz w:val="28"/>
          <w:szCs w:val="24"/>
        </w:rPr>
      </w:pPr>
      <w:bookmarkStart w:id="45" w:name="_Toc235714295"/>
      <w:r w:rsidRPr="008C2790">
        <w:rPr>
          <w:sz w:val="28"/>
          <w:szCs w:val="24"/>
        </w:rPr>
        <w:t>Chequeando status</w:t>
      </w:r>
      <w:r w:rsidR="008C2790" w:rsidRPr="008C2790">
        <w:rPr>
          <w:sz w:val="28"/>
          <w:szCs w:val="24"/>
        </w:rPr>
        <w:t xml:space="preserve"> de </w:t>
      </w:r>
      <w:proofErr w:type="spellStart"/>
      <w:r w:rsidR="008C2790" w:rsidRPr="008C2790">
        <w:rPr>
          <w:sz w:val="28"/>
          <w:szCs w:val="24"/>
        </w:rPr>
        <w:t>conexion</w:t>
      </w:r>
      <w:proofErr w:type="spellEnd"/>
      <w:r w:rsidR="008C2790" w:rsidRPr="008C2790">
        <w:rPr>
          <w:sz w:val="28"/>
          <w:szCs w:val="24"/>
        </w:rPr>
        <w:t xml:space="preserve"> entre runtime y control plane:</w:t>
      </w:r>
      <w:bookmarkEnd w:id="45"/>
    </w:p>
    <w:p w14:paraId="1BC5C3EB" w14:textId="77777777" w:rsidR="008C2790" w:rsidRDefault="008C2790" w:rsidP="008F322C">
      <w:pPr>
        <w:rPr>
          <w:sz w:val="24"/>
          <w:szCs w:val="24"/>
        </w:rPr>
      </w:pPr>
    </w:p>
    <w:p w14:paraId="66435FD8" w14:textId="77777777" w:rsidR="008C2790" w:rsidRDefault="008C2790" w:rsidP="008F322C">
      <w:pPr>
        <w:rPr>
          <w:sz w:val="24"/>
          <w:szCs w:val="24"/>
        </w:rPr>
      </w:pPr>
    </w:p>
    <w:p w14:paraId="1DAA2BA9" w14:textId="499AF821" w:rsidR="008C2790" w:rsidRDefault="008C2790" w:rsidP="008F322C">
      <w:pPr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="00B041FF">
        <w:rPr>
          <w:sz w:val="24"/>
          <w:szCs w:val="24"/>
        </w:rPr>
        <w:t xml:space="preserve">verificar la conexión entre el runtime y el plano de control </w:t>
      </w:r>
      <w:r w:rsidR="002B6301">
        <w:rPr>
          <w:sz w:val="24"/>
          <w:szCs w:val="24"/>
        </w:rPr>
        <w:t>podemos revisar los logs de apigee-</w:t>
      </w:r>
      <w:proofErr w:type="spellStart"/>
      <w:r w:rsidR="002F70F4">
        <w:rPr>
          <w:sz w:val="24"/>
          <w:szCs w:val="24"/>
        </w:rPr>
        <w:t>synchronizer</w:t>
      </w:r>
      <w:proofErr w:type="spellEnd"/>
      <w:r w:rsidR="002B6301">
        <w:rPr>
          <w:sz w:val="24"/>
          <w:szCs w:val="24"/>
        </w:rPr>
        <w:t xml:space="preserve"> :</w:t>
      </w:r>
    </w:p>
    <w:p w14:paraId="4F453C4D" w14:textId="77777777" w:rsidR="002F70F4" w:rsidRDefault="002F70F4" w:rsidP="008F322C">
      <w:pPr>
        <w:rPr>
          <w:sz w:val="24"/>
          <w:szCs w:val="24"/>
        </w:rPr>
      </w:pPr>
    </w:p>
    <w:p w14:paraId="311CE7D4" w14:textId="205D848C" w:rsidR="002F70F4" w:rsidRDefault="006A71A5" w:rsidP="008F322C">
      <w:pPr>
        <w:rPr>
          <w:sz w:val="24"/>
          <w:szCs w:val="24"/>
        </w:rPr>
      </w:pPr>
      <w:r w:rsidRPr="006A71A5">
        <w:rPr>
          <w:sz w:val="24"/>
          <w:szCs w:val="24"/>
        </w:rPr>
        <w:t>oc logs -f -l app=apigee-</w:t>
      </w:r>
      <w:proofErr w:type="spellStart"/>
      <w:r w:rsidRPr="006A71A5">
        <w:rPr>
          <w:sz w:val="24"/>
          <w:szCs w:val="24"/>
        </w:rPr>
        <w:t>synchronizer</w:t>
      </w:r>
      <w:proofErr w:type="spellEnd"/>
      <w:r w:rsidRPr="006A71A5">
        <w:rPr>
          <w:sz w:val="24"/>
          <w:szCs w:val="24"/>
        </w:rPr>
        <w:t xml:space="preserve"> -n claro-apigee-hybrid-</w:t>
      </w:r>
      <w:proofErr w:type="spellStart"/>
      <w:r w:rsidRPr="006A71A5">
        <w:rPr>
          <w:sz w:val="24"/>
          <w:szCs w:val="24"/>
        </w:rPr>
        <w:t>desa</w:t>
      </w:r>
      <w:proofErr w:type="spellEnd"/>
      <w:r w:rsidRPr="006A71A5">
        <w:rPr>
          <w:sz w:val="24"/>
          <w:szCs w:val="24"/>
        </w:rPr>
        <w:t xml:space="preserve"> --</w:t>
      </w:r>
      <w:proofErr w:type="spellStart"/>
      <w:r w:rsidRPr="006A71A5">
        <w:rPr>
          <w:sz w:val="24"/>
          <w:szCs w:val="24"/>
        </w:rPr>
        <w:t>tail</w:t>
      </w:r>
      <w:proofErr w:type="spellEnd"/>
      <w:r w:rsidRPr="006A71A5">
        <w:rPr>
          <w:sz w:val="24"/>
          <w:szCs w:val="24"/>
        </w:rPr>
        <w:t>=50 --</w:t>
      </w:r>
      <w:proofErr w:type="spellStart"/>
      <w:r w:rsidRPr="006A71A5">
        <w:rPr>
          <w:sz w:val="24"/>
          <w:szCs w:val="24"/>
        </w:rPr>
        <w:t>max</w:t>
      </w:r>
      <w:proofErr w:type="spellEnd"/>
      <w:r w:rsidRPr="006A71A5">
        <w:rPr>
          <w:sz w:val="24"/>
          <w:szCs w:val="24"/>
        </w:rPr>
        <w:t>-log-</w:t>
      </w:r>
      <w:proofErr w:type="spellStart"/>
      <w:r w:rsidRPr="006A71A5">
        <w:rPr>
          <w:sz w:val="24"/>
          <w:szCs w:val="24"/>
        </w:rPr>
        <w:t>requests</w:t>
      </w:r>
      <w:proofErr w:type="spellEnd"/>
      <w:r w:rsidRPr="006A71A5">
        <w:rPr>
          <w:sz w:val="24"/>
          <w:szCs w:val="24"/>
        </w:rPr>
        <w:t>=10</w:t>
      </w:r>
    </w:p>
    <w:p w14:paraId="63A5072D" w14:textId="77777777" w:rsidR="002B6301" w:rsidRDefault="002B6301" w:rsidP="008F322C">
      <w:pPr>
        <w:rPr>
          <w:sz w:val="24"/>
          <w:szCs w:val="24"/>
        </w:rPr>
      </w:pPr>
    </w:p>
    <w:p w14:paraId="4B7862EC" w14:textId="77777777" w:rsidR="00BC42DA" w:rsidRPr="002F70F4" w:rsidRDefault="00BC42DA" w:rsidP="00F05662">
      <w:pPr>
        <w:rPr>
          <w:rFonts w:ascii="Consolas" w:hAnsi="Consolas"/>
          <w:sz w:val="24"/>
          <w:szCs w:val="24"/>
        </w:rPr>
      </w:pPr>
    </w:p>
    <w:p w14:paraId="0A98010C" w14:textId="77777777" w:rsidR="006A71A5" w:rsidRDefault="00BC42DA" w:rsidP="00F05662">
      <w:pPr>
        <w:rPr>
          <w:sz w:val="24"/>
          <w:szCs w:val="24"/>
        </w:rPr>
      </w:pPr>
      <w:r w:rsidRPr="00BC42DA">
        <w:rPr>
          <w:rFonts w:ascii="Consolas" w:hAnsi="Consolas"/>
          <w:sz w:val="24"/>
          <w:szCs w:val="24"/>
        </w:rPr>
        <w:t xml:space="preserve">Como resultado de este </w:t>
      </w:r>
      <w:proofErr w:type="spellStart"/>
      <w:r w:rsidRPr="00BC42DA">
        <w:rPr>
          <w:rFonts w:ascii="Consolas" w:hAnsi="Consolas"/>
          <w:sz w:val="24"/>
          <w:szCs w:val="24"/>
        </w:rPr>
        <w:t>commando</w:t>
      </w:r>
      <w:proofErr w:type="spellEnd"/>
      <w:r w:rsidRPr="00BC42DA">
        <w:rPr>
          <w:rFonts w:ascii="Consolas" w:hAnsi="Consolas"/>
          <w:sz w:val="24"/>
          <w:szCs w:val="24"/>
        </w:rPr>
        <w:t xml:space="preserve"> v</w:t>
      </w:r>
      <w:r>
        <w:rPr>
          <w:rFonts w:ascii="Consolas" w:hAnsi="Consolas"/>
          <w:sz w:val="24"/>
          <w:szCs w:val="24"/>
        </w:rPr>
        <w:t xml:space="preserve">amos a visualizar los logs </w:t>
      </w:r>
      <w:r w:rsidR="004478BC">
        <w:rPr>
          <w:rFonts w:ascii="Consolas" w:hAnsi="Consolas"/>
          <w:sz w:val="24"/>
          <w:szCs w:val="24"/>
        </w:rPr>
        <w:t>de todos los pods con la label apigee</w:t>
      </w:r>
      <w:r w:rsidR="00A67A0A">
        <w:rPr>
          <w:rFonts w:ascii="Consolas" w:hAnsi="Consolas"/>
          <w:sz w:val="24"/>
          <w:szCs w:val="24"/>
        </w:rPr>
        <w:t>-</w:t>
      </w:r>
      <w:r w:rsidR="006A71A5" w:rsidRPr="006A71A5">
        <w:rPr>
          <w:sz w:val="24"/>
          <w:szCs w:val="24"/>
        </w:rPr>
        <w:t xml:space="preserve"> </w:t>
      </w:r>
      <w:proofErr w:type="spellStart"/>
      <w:r w:rsidR="006A71A5" w:rsidRPr="006A71A5">
        <w:rPr>
          <w:sz w:val="24"/>
          <w:szCs w:val="24"/>
        </w:rPr>
        <w:t>synchronizer</w:t>
      </w:r>
      <w:proofErr w:type="spellEnd"/>
    </w:p>
    <w:p w14:paraId="663C48B7" w14:textId="46CBC5CF" w:rsidR="00BC42DA" w:rsidRDefault="00A67A0A" w:rsidP="00F0566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</w:p>
    <w:p w14:paraId="6B1CE72E" w14:textId="77777777" w:rsidR="00A67A0A" w:rsidRDefault="00A67A0A" w:rsidP="00F05662">
      <w:pPr>
        <w:rPr>
          <w:rFonts w:ascii="Consolas" w:hAnsi="Consolas"/>
          <w:sz w:val="24"/>
          <w:szCs w:val="24"/>
        </w:rPr>
      </w:pPr>
    </w:p>
    <w:p w14:paraId="2D33848E" w14:textId="77777777" w:rsidR="00A67A0A" w:rsidRDefault="00A67A0A" w:rsidP="00F05662">
      <w:pPr>
        <w:rPr>
          <w:rFonts w:ascii="Consolas" w:hAnsi="Consolas"/>
          <w:sz w:val="24"/>
          <w:szCs w:val="24"/>
        </w:rPr>
      </w:pPr>
    </w:p>
    <w:p w14:paraId="058713DB" w14:textId="36943379" w:rsidR="00A67A0A" w:rsidRDefault="00A67A0A" w:rsidP="00F0566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En este momento la salida de el comando nos muestra:</w:t>
      </w:r>
    </w:p>
    <w:p w14:paraId="5DC8F3C4" w14:textId="77777777" w:rsidR="00A67A0A" w:rsidRDefault="00A67A0A" w:rsidP="00F05662">
      <w:pPr>
        <w:rPr>
          <w:rFonts w:ascii="Consolas" w:hAnsi="Consolas"/>
          <w:sz w:val="24"/>
          <w:szCs w:val="24"/>
        </w:rPr>
      </w:pPr>
    </w:p>
    <w:p w14:paraId="406F0D4D" w14:textId="77777777" w:rsidR="003A3850" w:rsidRPr="005D643A" w:rsidRDefault="003A3850" w:rsidP="003A3850">
      <w:pPr>
        <w:rPr>
          <w:rFonts w:ascii="Consolas" w:hAnsi="Consolas"/>
          <w:sz w:val="18"/>
          <w:szCs w:val="18"/>
        </w:rPr>
      </w:pPr>
      <w:r w:rsidRPr="003A3850">
        <w:rPr>
          <w:rFonts w:ascii="Consolas" w:hAnsi="Consolas"/>
        </w:rPr>
        <w:t>.</w:t>
      </w:r>
      <w:r w:rsidRPr="005D643A">
        <w:rPr>
          <w:rFonts w:ascii="Consolas" w:hAnsi="Consolas"/>
          <w:sz w:val="18"/>
          <w:szCs w:val="18"/>
        </w:rPr>
        <w:t>730602408Z"}}</w:t>
      </w:r>
    </w:p>
    <w:p w14:paraId="7F5E0CD9" w14:textId="77777777" w:rsidR="003A3850" w:rsidRPr="005D643A" w:rsidRDefault="003A3850" w:rsidP="003A3850">
      <w:pPr>
        <w:rPr>
          <w:rFonts w:ascii="Consolas" w:hAnsi="Consolas"/>
          <w:sz w:val="18"/>
          <w:szCs w:val="18"/>
        </w:rPr>
      </w:pPr>
      <w:r w:rsidRPr="005D643A">
        <w:rPr>
          <w:rFonts w:ascii="Consolas" w:hAnsi="Consolas"/>
          <w:sz w:val="18"/>
          <w:szCs w:val="18"/>
        </w:rPr>
        <w:t xml:space="preserve">{"level":"info","ts":1783968323.740039,"caller":"apigeeapi/apigeeapi.go:322","msg":"sending </w:t>
      </w:r>
      <w:proofErr w:type="spellStart"/>
      <w:r w:rsidRPr="005D643A">
        <w:rPr>
          <w:rFonts w:ascii="Consolas" w:hAnsi="Consolas"/>
          <w:sz w:val="18"/>
          <w:szCs w:val="18"/>
        </w:rPr>
        <w:t>following</w:t>
      </w:r>
      <w:proofErr w:type="spellEnd"/>
      <w:r w:rsidRPr="005D643A">
        <w:rPr>
          <w:rFonts w:ascii="Consolas" w:hAnsi="Consolas"/>
          <w:sz w:val="18"/>
          <w:szCs w:val="18"/>
        </w:rPr>
        <w:t xml:space="preserve"> status","status":{"instance":"organizations/claup-apigee-hybrid-desa/instances/claro-apigee-hybrid-desa-inst","instanceUid":"5f4122f6-92d0-4fc9-8051-f43d335bc6d7","reportTime":"2026-07-13T18:45:23.740029761Z","resources":[{"resource":"organizations/claup-apigee-hybrid-desa/environments/desa-py/deployedConfig","uid":"81aee5a4-6979-4741-a10d-d7697415e801","totalReplicas":1,"revisions":[{"revisionId":"2-34816271","replicas":1,"jsonSpec":"omitted </w:t>
      </w:r>
      <w:proofErr w:type="spellStart"/>
      <w:r w:rsidRPr="005D643A">
        <w:rPr>
          <w:rFonts w:ascii="Consolas" w:hAnsi="Consolas"/>
          <w:sz w:val="18"/>
          <w:szCs w:val="18"/>
        </w:rPr>
        <w:t>for</w:t>
      </w:r>
      <w:proofErr w:type="spellEnd"/>
      <w:r w:rsidRPr="005D643A">
        <w:rPr>
          <w:rFonts w:ascii="Consolas" w:hAnsi="Consolas"/>
          <w:sz w:val="18"/>
          <w:szCs w:val="18"/>
        </w:rPr>
        <w:t xml:space="preserve"> logging"}]},{"resource":"organizations/claup-apigee-hybrid-desa/environments/desa-ar/deployedConfig","uid":"16c919d4-aa0a-424b-aa93-8998a05db043","totalReplicas":1,"revisions":[{"revisionId":"2-EBFF23F8","replicas":1,"jsonSpec":"omitted </w:t>
      </w:r>
      <w:proofErr w:type="spellStart"/>
      <w:r w:rsidRPr="005D643A">
        <w:rPr>
          <w:rFonts w:ascii="Consolas" w:hAnsi="Consolas"/>
          <w:sz w:val="18"/>
          <w:szCs w:val="18"/>
        </w:rPr>
        <w:t>for</w:t>
      </w:r>
      <w:proofErr w:type="spellEnd"/>
      <w:r w:rsidRPr="005D643A">
        <w:rPr>
          <w:rFonts w:ascii="Consolas" w:hAnsi="Consolas"/>
          <w:sz w:val="18"/>
          <w:szCs w:val="18"/>
        </w:rPr>
        <w:t xml:space="preserve"> logging"}]},{"resource":"organizations/claup-apigee-hybrid-desa/environments/desa-uy/deployedConfig","uid":"e34ba3ad-4c61-4fe0-9b72-a17e36d625ca","totalReplicas":1,"revisions":[{"revisionId":"2-69F3CB93","replicas":1,"jsonSpec":"omitted </w:t>
      </w:r>
      <w:proofErr w:type="spellStart"/>
      <w:r w:rsidRPr="005D643A">
        <w:rPr>
          <w:rFonts w:ascii="Consolas" w:hAnsi="Consolas"/>
          <w:sz w:val="18"/>
          <w:szCs w:val="18"/>
        </w:rPr>
        <w:t>for</w:t>
      </w:r>
      <w:proofErr w:type="spellEnd"/>
      <w:r w:rsidRPr="005D643A">
        <w:rPr>
          <w:rFonts w:ascii="Consolas" w:hAnsi="Consolas"/>
          <w:sz w:val="18"/>
          <w:szCs w:val="18"/>
        </w:rPr>
        <w:t xml:space="preserve"> logging"}]},{"resource":"organizations/claup-apigee-hybrid-desa/environments/test-uy/deployedConfig","uid":"e517d8d8-6674-4411-97d7-8e33e5b73021","totalReplicas":1,"revisions":[{"revisionId":"2-69F3CB93","replicas":1,"jsonSpec":"omitted </w:t>
      </w:r>
      <w:proofErr w:type="spellStart"/>
      <w:r w:rsidRPr="005D643A">
        <w:rPr>
          <w:rFonts w:ascii="Consolas" w:hAnsi="Consolas"/>
          <w:sz w:val="18"/>
          <w:szCs w:val="18"/>
        </w:rPr>
        <w:t>for</w:t>
      </w:r>
      <w:proofErr w:type="spellEnd"/>
      <w:r w:rsidRPr="005D643A">
        <w:rPr>
          <w:rFonts w:ascii="Consolas" w:hAnsi="Consolas"/>
          <w:sz w:val="18"/>
          <w:szCs w:val="18"/>
        </w:rPr>
        <w:t xml:space="preserve"> logging"}]},{"resource":"organizations/claup-apigee-hybrid-desa/environments/test-py/deployedConfig","uid":"dd87e51b-f60c-45a7-91ad-6616a10bc6f9","totalReplicas":1,"revisions":[{"revisionId":"2-34816271","replicas":1,"jsonSpec":"omitted </w:t>
      </w:r>
      <w:proofErr w:type="spellStart"/>
      <w:r w:rsidRPr="005D643A">
        <w:rPr>
          <w:rFonts w:ascii="Consolas" w:hAnsi="Consolas"/>
          <w:sz w:val="18"/>
          <w:szCs w:val="18"/>
        </w:rPr>
        <w:t>for</w:t>
      </w:r>
      <w:proofErr w:type="spellEnd"/>
      <w:r w:rsidRPr="005D643A">
        <w:rPr>
          <w:rFonts w:ascii="Consolas" w:hAnsi="Consolas"/>
          <w:sz w:val="18"/>
          <w:szCs w:val="18"/>
        </w:rPr>
        <w:t xml:space="preserve"> logging"}]},{"resource":"organizations/claup-apigee-hybrid-desa/environments/test-ar/deployedConfig","uid":"651fd4e2-c01a-4a55-a60a-bd7953b133e6","totalReplicas":1,"revisions":[{"revisionId":"2-EBFF23F8","replicas":1,"jsonSpec":"omitted </w:t>
      </w:r>
      <w:proofErr w:type="spellStart"/>
      <w:r w:rsidRPr="005D643A">
        <w:rPr>
          <w:rFonts w:ascii="Consolas" w:hAnsi="Consolas"/>
          <w:sz w:val="18"/>
          <w:szCs w:val="18"/>
        </w:rPr>
        <w:t>for</w:t>
      </w:r>
      <w:proofErr w:type="spellEnd"/>
      <w:r w:rsidRPr="005D643A">
        <w:rPr>
          <w:rFonts w:ascii="Consolas" w:hAnsi="Consolas"/>
          <w:sz w:val="18"/>
          <w:szCs w:val="18"/>
        </w:rPr>
        <w:t xml:space="preserve"> </w:t>
      </w:r>
      <w:proofErr w:type="spellStart"/>
      <w:r w:rsidRPr="005D643A">
        <w:rPr>
          <w:rFonts w:ascii="Consolas" w:hAnsi="Consolas"/>
          <w:sz w:val="18"/>
          <w:szCs w:val="18"/>
        </w:rPr>
        <w:t>logging</w:t>
      </w:r>
      <w:proofErr w:type="spellEnd"/>
      <w:r w:rsidRPr="005D643A">
        <w:rPr>
          <w:rFonts w:ascii="Consolas" w:hAnsi="Consolas"/>
          <w:sz w:val="18"/>
          <w:szCs w:val="18"/>
        </w:rPr>
        <w:t>"}]}]}}</w:t>
      </w:r>
    </w:p>
    <w:p w14:paraId="561FE4C8" w14:textId="77777777" w:rsidR="003A3850" w:rsidRPr="005D643A" w:rsidRDefault="003A3850" w:rsidP="003A3850">
      <w:pPr>
        <w:rPr>
          <w:rFonts w:ascii="Consolas" w:hAnsi="Consolas"/>
          <w:sz w:val="18"/>
          <w:szCs w:val="18"/>
          <w:lang w:val="en-US"/>
        </w:rPr>
      </w:pPr>
      <w:r w:rsidRPr="005D643A">
        <w:rPr>
          <w:rFonts w:ascii="Consolas" w:hAnsi="Consolas"/>
          <w:sz w:val="18"/>
          <w:szCs w:val="18"/>
          <w:lang w:val="en-US"/>
        </w:rPr>
        <w:t>{"level":"info","ts":1783968324.5265977,"caller":"ingress/ingress.go:382","msg":"fetched ingressConfig","name":"organizations/claup-apigee-hybrid-desa/deployedIngressConfig"}</w:t>
      </w:r>
    </w:p>
    <w:p w14:paraId="2098A18D" w14:textId="77777777" w:rsidR="003A3850" w:rsidRPr="005D643A" w:rsidRDefault="003A3850" w:rsidP="003A3850">
      <w:pPr>
        <w:rPr>
          <w:rFonts w:ascii="Consolas" w:hAnsi="Consolas"/>
          <w:sz w:val="18"/>
          <w:szCs w:val="18"/>
          <w:lang w:val="en-US"/>
        </w:rPr>
      </w:pPr>
      <w:r w:rsidRPr="005D643A">
        <w:rPr>
          <w:rFonts w:ascii="Consolas" w:hAnsi="Consolas"/>
          <w:sz w:val="18"/>
          <w:szCs w:val="18"/>
          <w:lang w:val="en-US"/>
        </w:rPr>
        <w:t>{"level":"info","</w:t>
      </w:r>
      <w:proofErr w:type="gramStart"/>
      <w:r w:rsidRPr="005D643A">
        <w:rPr>
          <w:rFonts w:ascii="Consolas" w:hAnsi="Consolas"/>
          <w:sz w:val="18"/>
          <w:szCs w:val="18"/>
          <w:lang w:val="en-US"/>
        </w:rPr>
        <w:t>ts":</w:t>
      </w:r>
      <w:proofErr w:type="gramEnd"/>
      <w:r w:rsidRPr="005D643A">
        <w:rPr>
          <w:rFonts w:ascii="Consolas" w:hAnsi="Consolas"/>
          <w:sz w:val="18"/>
          <w:szCs w:val="18"/>
          <w:lang w:val="en-US"/>
        </w:rPr>
        <w:t>1783968324.5316641,"caller":"ingressstatus/ingressstatus.go:931","msg":"fetched ingressConfig","name":"organizations/claup-apigee-hybrid-desa/</w:t>
      </w:r>
      <w:proofErr w:type="gramStart"/>
      <w:r w:rsidRPr="005D643A">
        <w:rPr>
          <w:rFonts w:ascii="Consolas" w:hAnsi="Consolas"/>
          <w:sz w:val="18"/>
          <w:szCs w:val="18"/>
          <w:lang w:val="en-US"/>
        </w:rPr>
        <w:t>deployedIngressConfig"}</w:t>
      </w:r>
      <w:proofErr w:type="gramEnd"/>
    </w:p>
    <w:p w14:paraId="539D7945" w14:textId="1A7A7059" w:rsidR="00A67A0A" w:rsidRPr="005D643A" w:rsidRDefault="003A3850" w:rsidP="003A3850">
      <w:pPr>
        <w:rPr>
          <w:rFonts w:ascii="Consolas" w:hAnsi="Consolas"/>
          <w:sz w:val="18"/>
          <w:szCs w:val="18"/>
          <w:lang w:val="en-US"/>
        </w:rPr>
      </w:pPr>
      <w:r w:rsidRPr="005D643A">
        <w:rPr>
          <w:rFonts w:ascii="Consolas" w:hAnsi="Consolas"/>
          <w:sz w:val="18"/>
          <w:szCs w:val="18"/>
          <w:lang w:val="en-US"/>
        </w:rPr>
        <w:t>{"level":"info","ts":1783968324.6231313,"caller":"apigeeapi/apigeeapi.go:322","msg":"sending following status","status":{"instance":"organizations/claup-apigee-hybrid-desa/instances/claro-apigee-hybrid-desa-inst","instanceUid":"5f4122f6-92d0-4fc9-8051-f43d335bc6d7","reportTime":"2026-07-13T18:45:24.623121312Z","resources":[{"resource":"organizations/claup-apigee-hybrid-desa/envgroups/claro-desa-test-uy-group","uid":"e97f6881-278d-4461-9d5c-29811ebc8d15","totalReplicas":2,"revisions":[{"revisionId":"2","replicas":2,"jsonSpec</w:t>
      </w:r>
      <w:r w:rsidRPr="005D643A">
        <w:rPr>
          <w:rFonts w:ascii="Consolas" w:hAnsi="Consolas"/>
          <w:sz w:val="18"/>
          <w:szCs w:val="18"/>
          <w:lang w:val="en-US"/>
        </w:rPr>
        <w:lastRenderedPageBreak/>
        <w:t>":"omitted for logging"}]},{"resource":"organizations/claup-apigee-hybrid-desa/envgroups/claro-desa-test-py-group","uid":"e546aad2-a885-4bee-ad63-b8faa1b99b83","totalReplicas":2,"revisions":[{"revisionId":"2","replicas":2,"jsonSpec":"omitted for logging"}]},{"resource":"organizations/claup-apigee-hybrid-desa/envgroups/claro-desa-test-ar-group","uid":"7f88efcc-a72c-4dda-81d8-c6cfa36d8ec0","totalReplicas":2,"revisions":[{"revisionId":"3","replicas":2,"jsonSpec":"omitted for logging"}]}]}}</w:t>
      </w:r>
    </w:p>
    <w:p w14:paraId="7E691CD7" w14:textId="77777777" w:rsidR="00DD1567" w:rsidRDefault="00DD1567" w:rsidP="003A3850">
      <w:pPr>
        <w:rPr>
          <w:rFonts w:ascii="Consolas" w:hAnsi="Consolas"/>
          <w:lang w:val="en-US"/>
        </w:rPr>
      </w:pPr>
    </w:p>
    <w:p w14:paraId="6C00DF5D" w14:textId="541A0C53" w:rsidR="00DD1567" w:rsidRDefault="00967C0F" w:rsidP="003A3850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En el log podemos ver que e</w:t>
      </w:r>
      <w:r w:rsidR="00E8602F" w:rsidRPr="00E8602F">
        <w:rPr>
          <w:rFonts w:cs="Arial"/>
          <w:sz w:val="24"/>
          <w:szCs w:val="24"/>
        </w:rPr>
        <w:t xml:space="preserve">xiste una comunicación entre </w:t>
      </w:r>
      <w:r w:rsidRPr="00E8602F">
        <w:rPr>
          <w:rFonts w:cs="Arial"/>
          <w:sz w:val="24"/>
          <w:szCs w:val="24"/>
        </w:rPr>
        <w:t>Openshift</w:t>
      </w:r>
      <w:r w:rsidR="00E8602F" w:rsidRPr="00E8602F">
        <w:rPr>
          <w:rFonts w:cs="Arial"/>
          <w:sz w:val="24"/>
          <w:szCs w:val="24"/>
        </w:rPr>
        <w:t xml:space="preserve"> y Google Cloud Control Plane, confirmando que el tráfico de </w:t>
      </w:r>
      <w:r w:rsidRPr="00E8602F">
        <w:rPr>
          <w:rFonts w:cs="Arial"/>
          <w:sz w:val="24"/>
          <w:szCs w:val="24"/>
        </w:rPr>
        <w:t>API’s</w:t>
      </w:r>
      <w:r w:rsidR="00E8602F" w:rsidRPr="00E8602F">
        <w:rPr>
          <w:rFonts w:cs="Arial"/>
          <w:sz w:val="24"/>
          <w:szCs w:val="24"/>
        </w:rPr>
        <w:t xml:space="preserve"> para Argentina, Uruguay y Paraguay en los niveles de Desa y Test está completamente sincronizado y balanceado en alta disponibilidad.</w:t>
      </w:r>
    </w:p>
    <w:p w14:paraId="64EAA7AE" w14:textId="77777777" w:rsidR="00CB6CA3" w:rsidRDefault="00CB6CA3" w:rsidP="003A3850">
      <w:pPr>
        <w:rPr>
          <w:rFonts w:cs="Arial"/>
          <w:sz w:val="24"/>
          <w:szCs w:val="24"/>
        </w:rPr>
      </w:pPr>
    </w:p>
    <w:p w14:paraId="046F93D7" w14:textId="46A07E27" w:rsidR="00CB6CA3" w:rsidRDefault="00CB6CA3" w:rsidP="003A3850">
      <w:pPr>
        <w:rPr>
          <w:rFonts w:cs="Arial"/>
          <w:sz w:val="24"/>
          <w:szCs w:val="24"/>
        </w:rPr>
      </w:pPr>
    </w:p>
    <w:p w14:paraId="53FCCD67" w14:textId="2AB654A7" w:rsidR="009D5106" w:rsidRPr="006A2E2A" w:rsidRDefault="00616967" w:rsidP="0012711C">
      <w:pPr>
        <w:pStyle w:val="Ttulo3"/>
        <w:rPr>
          <w:sz w:val="28"/>
          <w:szCs w:val="24"/>
        </w:rPr>
      </w:pPr>
      <w:bookmarkStart w:id="46" w:name="_Toc235714296"/>
      <w:r w:rsidRPr="006A2E2A">
        <w:rPr>
          <w:sz w:val="28"/>
          <w:szCs w:val="24"/>
        </w:rPr>
        <w:t xml:space="preserve">Verificar la creación de un </w:t>
      </w:r>
      <w:r w:rsidR="0012711C" w:rsidRPr="006A2E2A">
        <w:rPr>
          <w:sz w:val="28"/>
          <w:szCs w:val="24"/>
        </w:rPr>
        <w:t>proxy</w:t>
      </w:r>
      <w:bookmarkEnd w:id="46"/>
    </w:p>
    <w:p w14:paraId="657481BF" w14:textId="77777777" w:rsidR="0012711C" w:rsidRDefault="0012711C" w:rsidP="003A3850">
      <w:pPr>
        <w:rPr>
          <w:rFonts w:cs="Arial"/>
          <w:sz w:val="24"/>
          <w:szCs w:val="24"/>
        </w:rPr>
      </w:pPr>
    </w:p>
    <w:p w14:paraId="6D74B7F2" w14:textId="77777777" w:rsidR="0012711C" w:rsidRDefault="0012711C" w:rsidP="003A3850">
      <w:pPr>
        <w:rPr>
          <w:rFonts w:cs="Arial"/>
          <w:sz w:val="24"/>
          <w:szCs w:val="24"/>
        </w:rPr>
      </w:pPr>
    </w:p>
    <w:p w14:paraId="70749794" w14:textId="4A836640" w:rsidR="0012711C" w:rsidRDefault="006A2E2A" w:rsidP="003A3850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Para poder corroborar en el runtime que se </w:t>
      </w:r>
      <w:r w:rsidR="000220F2">
        <w:rPr>
          <w:rFonts w:cs="Arial"/>
          <w:sz w:val="24"/>
          <w:szCs w:val="24"/>
        </w:rPr>
        <w:t>creó</w:t>
      </w:r>
      <w:r>
        <w:rPr>
          <w:rFonts w:cs="Arial"/>
          <w:sz w:val="24"/>
          <w:szCs w:val="24"/>
        </w:rPr>
        <w:t xml:space="preserve"> un proxy </w:t>
      </w:r>
      <w:r w:rsidR="00D14C92">
        <w:rPr>
          <w:rFonts w:cs="Arial"/>
          <w:sz w:val="24"/>
          <w:szCs w:val="24"/>
        </w:rPr>
        <w:t xml:space="preserve">deployado en el control plane lo podemos ver en los logs </w:t>
      </w:r>
      <w:r w:rsidR="00B1393A">
        <w:rPr>
          <w:rFonts w:cs="Arial"/>
          <w:sz w:val="24"/>
          <w:szCs w:val="24"/>
        </w:rPr>
        <w:t xml:space="preserve">de </w:t>
      </w:r>
      <w:r w:rsidR="00B1393A" w:rsidRPr="00B1393A">
        <w:rPr>
          <w:rFonts w:cs="Arial"/>
          <w:sz w:val="24"/>
          <w:szCs w:val="24"/>
        </w:rPr>
        <w:t>apigee-</w:t>
      </w:r>
      <w:proofErr w:type="spellStart"/>
      <w:r w:rsidR="002F70F4">
        <w:rPr>
          <w:rFonts w:cs="Arial"/>
          <w:sz w:val="24"/>
          <w:szCs w:val="24"/>
        </w:rPr>
        <w:t>watcher</w:t>
      </w:r>
      <w:proofErr w:type="spellEnd"/>
      <w:r w:rsidR="00B1393A">
        <w:rPr>
          <w:rFonts w:cs="Arial"/>
          <w:sz w:val="24"/>
          <w:szCs w:val="24"/>
        </w:rPr>
        <w:t xml:space="preserve"> con el siguiente comando:</w:t>
      </w:r>
    </w:p>
    <w:p w14:paraId="6EF6DEC5" w14:textId="77777777" w:rsidR="00B1393A" w:rsidRDefault="00B1393A" w:rsidP="003A3850">
      <w:pPr>
        <w:rPr>
          <w:rFonts w:cs="Arial"/>
          <w:sz w:val="24"/>
          <w:szCs w:val="24"/>
        </w:rPr>
      </w:pPr>
    </w:p>
    <w:p w14:paraId="05D694C8" w14:textId="77777777" w:rsidR="002F70F4" w:rsidRPr="009F0C37" w:rsidRDefault="002F70F4" w:rsidP="002F70F4">
      <w:pPr>
        <w:rPr>
          <w:rFonts w:ascii="Consolas" w:hAnsi="Consolas"/>
          <w:sz w:val="18"/>
          <w:szCs w:val="18"/>
          <w:lang w:val="en-US"/>
        </w:rPr>
      </w:pPr>
      <w:r w:rsidRPr="009F0C37">
        <w:rPr>
          <w:rFonts w:ascii="Consolas" w:hAnsi="Consolas"/>
          <w:sz w:val="18"/>
          <w:szCs w:val="18"/>
          <w:lang w:val="en-US"/>
        </w:rPr>
        <w:t>oc logs -l app=apigee-watcher -n claro-apigee-hybrid-desa --tail=50 -f</w:t>
      </w:r>
    </w:p>
    <w:p w14:paraId="2CA77289" w14:textId="77777777" w:rsidR="001746AB" w:rsidRPr="002F70F4" w:rsidRDefault="001746AB" w:rsidP="003A3850">
      <w:pPr>
        <w:rPr>
          <w:rFonts w:cs="Arial"/>
          <w:sz w:val="24"/>
          <w:szCs w:val="24"/>
          <w:lang w:val="en-US"/>
        </w:rPr>
      </w:pPr>
    </w:p>
    <w:p w14:paraId="271C138B" w14:textId="2AFBBAF2" w:rsidR="001746AB" w:rsidRDefault="001746AB" w:rsidP="003A3850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Filtrando por el nombre del proxy, llamado test 1 podemos verificar la creación </w:t>
      </w:r>
      <w:proofErr w:type="gramStart"/>
      <w:r>
        <w:rPr>
          <w:rFonts w:cs="Arial"/>
          <w:sz w:val="24"/>
          <w:szCs w:val="24"/>
        </w:rPr>
        <w:t>del mismo</w:t>
      </w:r>
      <w:proofErr w:type="gramEnd"/>
      <w:r>
        <w:rPr>
          <w:rFonts w:cs="Arial"/>
          <w:sz w:val="24"/>
          <w:szCs w:val="24"/>
        </w:rPr>
        <w:t>:</w:t>
      </w:r>
    </w:p>
    <w:p w14:paraId="1FBFE4E8" w14:textId="77777777" w:rsidR="001746AB" w:rsidRDefault="001746AB" w:rsidP="003A3850">
      <w:pPr>
        <w:rPr>
          <w:rFonts w:cs="Arial"/>
          <w:sz w:val="24"/>
          <w:szCs w:val="24"/>
        </w:rPr>
      </w:pPr>
    </w:p>
    <w:p w14:paraId="1335726B" w14:textId="77777777" w:rsidR="005C0ED7" w:rsidRPr="009F0C37" w:rsidRDefault="005C0ED7" w:rsidP="005C0ED7">
      <w:pPr>
        <w:rPr>
          <w:rFonts w:ascii="Consolas" w:hAnsi="Consolas" w:cs="Arial"/>
          <w:sz w:val="18"/>
          <w:szCs w:val="18"/>
          <w:lang w:val="en-US"/>
        </w:rPr>
      </w:pPr>
      <w:r w:rsidRPr="009F0C37">
        <w:rPr>
          <w:rFonts w:ascii="Consolas" w:hAnsi="Consolas" w:cs="Arial"/>
          <w:sz w:val="18"/>
          <w:szCs w:val="18"/>
          <w:lang w:val="en-US"/>
        </w:rPr>
        <w:t>{"level":"INFO","thread":"Apigee-Timer-7","mdc":{"action":"REPLICATE","contextid":"5","targetpath":"/organizations/claup-apigee-hybrid-desa/environments/test-ar/apiproxies/test1/revisions/1","env":"test-ar","org":"claup-apigee-hybrid-desa"},"className":"com.apigee.hybrid.runtime.contract.replication.replicators.ConfigReplicator","method":"startReplication","severity":"INFO","message":"Replication started for /organizations/claup-apigee-hybrid-desa/environments/test-ar/apiproxies/test1/revisions/1","formattedDate":"2026-07-13T19:17:57.651Z","logger":"MasterArtifactDownloader"}</w:t>
      </w:r>
    </w:p>
    <w:p w14:paraId="09401720" w14:textId="77777777" w:rsidR="0012711C" w:rsidRPr="009F0C37" w:rsidRDefault="0012711C" w:rsidP="003A3850">
      <w:pPr>
        <w:rPr>
          <w:rFonts w:ascii="Consolas" w:hAnsi="Consolas" w:cs="Arial"/>
          <w:sz w:val="18"/>
          <w:szCs w:val="18"/>
          <w:lang w:val="en-US"/>
        </w:rPr>
      </w:pPr>
    </w:p>
    <w:p w14:paraId="346C0E52" w14:textId="77777777" w:rsidR="005C0ED7" w:rsidRPr="004D4324" w:rsidRDefault="005C0ED7" w:rsidP="003A3850">
      <w:pPr>
        <w:rPr>
          <w:rFonts w:ascii="Consolas" w:hAnsi="Consolas" w:cs="Arial"/>
          <w:lang w:val="en-US"/>
        </w:rPr>
      </w:pPr>
    </w:p>
    <w:sectPr w:rsidR="005C0ED7" w:rsidRPr="004D4324" w:rsidSect="00F9050F">
      <w:headerReference w:type="default" r:id="rId44"/>
      <w:footerReference w:type="default" r:id="rId45"/>
      <w:headerReference w:type="first" r:id="rId46"/>
      <w:footerReference w:type="first" r:id="rId47"/>
      <w:pgSz w:w="11907" w:h="16839" w:code="9"/>
      <w:pgMar w:top="1418" w:right="1701" w:bottom="851" w:left="1701" w:header="851" w:footer="14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4996A" w14:textId="77777777" w:rsidR="00BE3CF2" w:rsidRDefault="00BE3CF2">
      <w:r>
        <w:separator/>
      </w:r>
    </w:p>
  </w:endnote>
  <w:endnote w:type="continuationSeparator" w:id="0">
    <w:p w14:paraId="2FFB2B4E" w14:textId="77777777" w:rsidR="00BE3CF2" w:rsidRDefault="00BE3CF2">
      <w:r>
        <w:continuationSeparator/>
      </w:r>
    </w:p>
  </w:endnote>
  <w:endnote w:type="continuationNotice" w:id="1">
    <w:p w14:paraId="4708D98C" w14:textId="77777777" w:rsidR="00BE3CF2" w:rsidRDefault="00BE3C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egrit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77102" w14:textId="2BFE0FC7" w:rsidR="0047525E" w:rsidRDefault="008706F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2E4510" wp14:editId="1FAB4D2A">
              <wp:simplePos x="0" y="0"/>
              <wp:positionH relativeFrom="rightMargin">
                <wp:posOffset>95250</wp:posOffset>
              </wp:positionH>
              <wp:positionV relativeFrom="bottomMargin">
                <wp:posOffset>165100</wp:posOffset>
              </wp:positionV>
              <wp:extent cx="365760" cy="266700"/>
              <wp:effectExtent l="0" t="0" r="0" b="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5760" cy="2667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D12A99" w14:textId="77777777" w:rsidR="0047525E" w:rsidRPr="008706F1" w:rsidRDefault="0047525E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8706F1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8706F1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8706F1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8706F1">
                            <w:rPr>
                              <w:color w:val="FFFFFF" w:themeColor="background1"/>
                              <w:lang w:val="es-ES"/>
                            </w:rPr>
                            <w:t>2</w:t>
                          </w:r>
                          <w:r w:rsidRPr="008706F1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2E4510" id="Rectángulo 45" o:spid="_x0000_s1029" style="position:absolute;margin-left:7.5pt;margin-top:13pt;width:28.8pt;height:21pt;z-index:251658240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" fillcolor="black [3213]" stroked="f" strokeweight="3pt">
              <v:textbox>
                <w:txbxContent>
                  <w:p w14:paraId="11D12A99" w14:textId="77777777" w:rsidR="0047525E" w:rsidRPr="008706F1" w:rsidRDefault="0047525E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8706F1">
                      <w:rPr>
                        <w:color w:val="FFFFFF" w:themeColor="background1"/>
                      </w:rPr>
                      <w:fldChar w:fldCharType="begin"/>
                    </w:r>
                    <w:r w:rsidRPr="008706F1">
                      <w:rPr>
                        <w:color w:val="FFFFFF" w:themeColor="background1"/>
                      </w:rPr>
                      <w:instrText>PAGE   \* MERGEFORMAT</w:instrText>
                    </w:r>
                    <w:r w:rsidRPr="008706F1">
                      <w:rPr>
                        <w:color w:val="FFFFFF" w:themeColor="background1"/>
                      </w:rPr>
                      <w:fldChar w:fldCharType="separate"/>
                    </w:r>
                    <w:r w:rsidRPr="008706F1">
                      <w:rPr>
                        <w:color w:val="FFFFFF" w:themeColor="background1"/>
                        <w:lang w:val="es-ES"/>
                      </w:rPr>
                      <w:t>2</w:t>
                    </w:r>
                    <w:r w:rsidRPr="008706F1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1718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7FE217" wp14:editId="5FD2C6BC">
              <wp:simplePos x="0" y="0"/>
              <wp:positionH relativeFrom="column">
                <wp:posOffset>20893</wp:posOffset>
              </wp:positionH>
              <wp:positionV relativeFrom="paragraph">
                <wp:posOffset>-219710</wp:posOffset>
              </wp:positionV>
              <wp:extent cx="5924611" cy="18604"/>
              <wp:effectExtent l="0" t="0" r="0" b="0"/>
              <wp:wrapSquare wrapText="bothSides"/>
              <wp:docPr id="600599944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4B6A50B2">
            <v:rect id="Rectángulo 38" style="position:absolute;margin-left:1.65pt;margin-top:-17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black [3213]" stroked="f" strokeweight="2pt" w14:anchorId="209B31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"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6D70" w14:textId="40F199EC" w:rsidR="00E96684" w:rsidRDefault="00E96684">
    <w:pPr>
      <w:pStyle w:val="Piedepgina"/>
    </w:pPr>
  </w:p>
  <w:p w14:paraId="0146E0A1" w14:textId="3BAF2AB8" w:rsidR="00E96684" w:rsidRDefault="00E966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B7E4" w14:textId="77777777" w:rsidR="00BE3CF2" w:rsidRDefault="00BE3CF2">
      <w:r>
        <w:separator/>
      </w:r>
    </w:p>
  </w:footnote>
  <w:footnote w:type="continuationSeparator" w:id="0">
    <w:p w14:paraId="683CC25F" w14:textId="77777777" w:rsidR="00BE3CF2" w:rsidRDefault="00BE3CF2">
      <w:r>
        <w:continuationSeparator/>
      </w:r>
    </w:p>
  </w:footnote>
  <w:footnote w:type="continuationNotice" w:id="1">
    <w:p w14:paraId="6BB04C85" w14:textId="77777777" w:rsidR="00BE3CF2" w:rsidRDefault="00BE3C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9E816" w14:textId="442744A6" w:rsidR="00E96684" w:rsidRDefault="00CB2799" w:rsidP="00F846A4">
    <w:pPr>
      <w:pStyle w:val="Encabezado"/>
      <w:jc w:val="left"/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04F6D128" wp14:editId="12FBEE92">
              <wp:simplePos x="0" y="0"/>
              <wp:positionH relativeFrom="margin">
                <wp:posOffset>398145</wp:posOffset>
              </wp:positionH>
              <wp:positionV relativeFrom="paragraph">
                <wp:posOffset>-403225</wp:posOffset>
              </wp:positionV>
              <wp:extent cx="5905500" cy="502920"/>
              <wp:effectExtent l="0" t="0" r="0" b="0"/>
              <wp:wrapNone/>
              <wp:docPr id="258249896" name="Cuadro de texto 2582498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0" cy="502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32420" w14:textId="725E6A5A" w:rsidR="00E96684" w:rsidRPr="00D631BD" w:rsidRDefault="00860F44" w:rsidP="00F846A4">
                          <w:pPr>
                            <w:jc w:val="center"/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sz w:val="28"/>
                            </w:rPr>
                            <w:tab/>
                          </w:r>
                          <w:r w:rsidRPr="00D631BD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 xml:space="preserve">Apigee hybrid </w:t>
                          </w:r>
                          <w:r w:rsidR="001D75D6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1D75D6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>desa</w:t>
                          </w:r>
                          <w:proofErr w:type="spellEnd"/>
                          <w:r w:rsidR="001D75D6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>/test</w:t>
                          </w:r>
                          <w:r w:rsidR="00E96684" w:rsidRPr="00D631BD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ab/>
                            <w:t>Arquitectura IT</w:t>
                          </w:r>
                          <w:r w:rsidR="00E96684" w:rsidRPr="00D631BD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ab/>
                          </w:r>
                          <w:r w:rsidR="00E96684" w:rsidRPr="00D631BD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ab/>
                          </w:r>
                          <w:r w:rsidR="0086334F" w:rsidRPr="00D631BD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 xml:space="preserve">Actualizado: </w:t>
                          </w:r>
                          <w:r w:rsidR="008C71BB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>Jun</w:t>
                          </w:r>
                          <w:r w:rsidR="00E96684" w:rsidRPr="00D631BD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>/</w:t>
                          </w:r>
                          <w:r w:rsidR="00DE2CBB" w:rsidRPr="00D631BD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>202</w:t>
                          </w:r>
                          <w:r w:rsidR="00F4189C" w:rsidRPr="00D631BD">
                            <w:rPr>
                              <w:rFonts w:cs="Arial"/>
                              <w:color w:val="FFFFFF" w:themeColor="background1"/>
                              <w:sz w:val="24"/>
                              <w:szCs w:val="18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F6D128" id="_x0000_t202" coordsize="21600,21600" o:spt="202" path="m,l,21600r21600,l21600,xe">
              <v:stroke joinstyle="miter"/>
              <v:path gradientshapeok="t" o:connecttype="rect"/>
            </v:shapetype>
            <v:shape id="Cuadro de texto 258249896" o:spid="_x0000_s1028" type="#_x0000_t202" style="position:absolute;margin-left:31.35pt;margin-top:-31.75pt;width:465pt;height:39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" filled="f" stroked="f">
              <v:textbox>
                <w:txbxContent>
                  <w:p w14:paraId="0FD32420" w14:textId="725E6A5A" w:rsidR="00E96684" w:rsidRPr="00D631BD" w:rsidRDefault="00860F44" w:rsidP="00F846A4">
                    <w:pPr>
                      <w:jc w:val="center"/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sz w:val="28"/>
                      </w:rPr>
                      <w:tab/>
                    </w:r>
                    <w:r w:rsidRPr="00D631BD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 xml:space="preserve">Apigee hybrid </w:t>
                    </w:r>
                    <w:r w:rsidR="001D75D6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 xml:space="preserve"> </w:t>
                    </w:r>
                    <w:proofErr w:type="spellStart"/>
                    <w:r w:rsidR="001D75D6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>desa</w:t>
                    </w:r>
                    <w:proofErr w:type="spellEnd"/>
                    <w:r w:rsidR="001D75D6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>/test</w:t>
                    </w:r>
                    <w:r w:rsidR="00E96684" w:rsidRPr="00D631BD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ab/>
                      <w:t>Arquitectura IT</w:t>
                    </w:r>
                    <w:r w:rsidR="00E96684" w:rsidRPr="00D631BD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ab/>
                    </w:r>
                    <w:r w:rsidR="00E96684" w:rsidRPr="00D631BD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ab/>
                    </w:r>
                    <w:r w:rsidR="0086334F" w:rsidRPr="00D631BD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 xml:space="preserve">Actualizado: </w:t>
                    </w:r>
                    <w:r w:rsidR="008C71BB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>Jun</w:t>
                    </w:r>
                    <w:r w:rsidR="00E96684" w:rsidRPr="00D631BD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>/</w:t>
                    </w:r>
                    <w:r w:rsidR="00DE2CBB" w:rsidRPr="00D631BD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>202</w:t>
                    </w:r>
                    <w:r w:rsidR="00F4189C" w:rsidRPr="00D631BD">
                      <w:rPr>
                        <w:rFonts w:cs="Arial"/>
                        <w:color w:val="FFFFFF" w:themeColor="background1"/>
                        <w:sz w:val="24"/>
                        <w:szCs w:val="18"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96684">
      <w:rPr>
        <w:rFonts w:ascii="Calibri Light" w:hAnsi="Calibri Light"/>
        <w:b w:val="0"/>
        <w:noProof/>
        <w:lang w:val="en-US" w:eastAsia="en-US"/>
      </w:rPr>
      <w:drawing>
        <wp:anchor distT="0" distB="0" distL="114300" distR="114300" simplePos="0" relativeHeight="251656192" behindDoc="0" locked="0" layoutInCell="1" allowOverlap="1" wp14:anchorId="12C93FA9" wp14:editId="699C4AA0">
          <wp:simplePos x="0" y="0"/>
          <wp:positionH relativeFrom="column">
            <wp:posOffset>-813937</wp:posOffset>
          </wp:positionH>
          <wp:positionV relativeFrom="paragraph">
            <wp:posOffset>-370220</wp:posOffset>
          </wp:positionV>
          <wp:extent cx="1073888" cy="387761"/>
          <wp:effectExtent l="0" t="0" r="0" b="0"/>
          <wp:wrapNone/>
          <wp:docPr id="1579625579" name="Imagen 1579625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_Claro_-05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888" cy="3877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FFA80E9" wp14:editId="5E93DD43">
              <wp:simplePos x="0" y="0"/>
              <wp:positionH relativeFrom="page">
                <wp:align>left</wp:align>
              </wp:positionH>
              <wp:positionV relativeFrom="paragraph">
                <wp:posOffset>-539750</wp:posOffset>
              </wp:positionV>
              <wp:extent cx="7591425" cy="723265"/>
              <wp:effectExtent l="0" t="0" r="0" b="0"/>
              <wp:wrapNone/>
              <wp:docPr id="111153235" name="Rectángulo 111153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91425" cy="723265"/>
                      </a:xfrm>
                      <a:prstGeom prst="rect">
                        <a:avLst/>
                      </a:prstGeom>
                      <a:solidFill>
                        <a:srgbClr val="E6372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 w14:anchorId="58962D29">
            <v:rect id="Rectángulo 111153235" style="position:absolute;margin-left:0;margin-top:-42.5pt;width:597.75pt;height:56.95pt;z-index: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e63728" stroked="f" strokeweight="2pt" w14:anchorId="21B10A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9435900"/>
      <w:docPartObj>
        <w:docPartGallery w:val="Watermarks"/>
        <w:docPartUnique/>
      </w:docPartObj>
    </w:sdtPr>
    <w:sdtContent>
      <w:p w14:paraId="58DFADE3" w14:textId="4E2DE960" w:rsidR="00E96684" w:rsidRDefault="00000000">
        <w:pPr>
          <w:pStyle w:val="Encabezado"/>
        </w:pPr>
        <w:r>
          <w:pict w14:anchorId="0467C4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style="position:absolute;left:0;text-align:left;margin-left:0;margin-top:0;width:527.85pt;height:131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p>
    </w:sdtContent>
  </w:sdt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Alq2ciWeKEBTZ" int2:id="0mwCg6BC">
      <int2:state int2:value="Rejected" int2:type="AugLoop_Text_Critique"/>
    </int2:textHash>
    <int2:textHash int2:hashCode="kED6dUG8+fKNrh" int2:id="iPvZbs64">
      <int2:state int2:value="Rejected" int2:type="AugLoop_Text_Critique"/>
    </int2:textHash>
    <int2:textHash int2:hashCode="z6M1h63DD9Zd10" int2:id="qw0VXpR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FE9"/>
    <w:multiLevelType w:val="multilevel"/>
    <w:tmpl w:val="0FEE68E0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546"/>
        </w:tabs>
        <w:ind w:left="454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color w:val="000000" w:themeColor="text1"/>
        <w:sz w:val="28"/>
        <w:szCs w:val="28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2565"/>
        </w:tabs>
        <w:ind w:left="2565" w:hanging="864"/>
      </w:pPr>
      <w:rPr>
        <w:rFonts w:ascii="Arial" w:hAnsi="Arial" w:cs="Arial" w:hint="default"/>
        <w:b w:val="0"/>
        <w:bCs/>
        <w:sz w:val="28"/>
        <w:szCs w:val="28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858"/>
        </w:tabs>
        <w:ind w:left="185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7D95E7A"/>
    <w:multiLevelType w:val="multilevel"/>
    <w:tmpl w:val="925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0EB0"/>
    <w:multiLevelType w:val="multilevel"/>
    <w:tmpl w:val="60B0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54207"/>
    <w:multiLevelType w:val="multilevel"/>
    <w:tmpl w:val="9FB2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567F1"/>
    <w:multiLevelType w:val="multilevel"/>
    <w:tmpl w:val="90D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D29A4"/>
    <w:multiLevelType w:val="multilevel"/>
    <w:tmpl w:val="1CA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A5109"/>
    <w:multiLevelType w:val="multilevel"/>
    <w:tmpl w:val="10D4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76803"/>
    <w:multiLevelType w:val="multilevel"/>
    <w:tmpl w:val="09AC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D574B"/>
    <w:multiLevelType w:val="multilevel"/>
    <w:tmpl w:val="313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A42DFA"/>
    <w:multiLevelType w:val="multilevel"/>
    <w:tmpl w:val="F98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C9A"/>
    <w:multiLevelType w:val="hybridMultilevel"/>
    <w:tmpl w:val="B75263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587078">
    <w:abstractNumId w:val="0"/>
  </w:num>
  <w:num w:numId="2" w16cid:durableId="502865828">
    <w:abstractNumId w:val="10"/>
  </w:num>
  <w:num w:numId="3" w16cid:durableId="2027437062">
    <w:abstractNumId w:val="2"/>
  </w:num>
  <w:num w:numId="4" w16cid:durableId="978730238">
    <w:abstractNumId w:val="5"/>
  </w:num>
  <w:num w:numId="5" w16cid:durableId="409816661">
    <w:abstractNumId w:val="1"/>
  </w:num>
  <w:num w:numId="6" w16cid:durableId="1856266542">
    <w:abstractNumId w:val="3"/>
  </w:num>
  <w:num w:numId="7" w16cid:durableId="1791050048">
    <w:abstractNumId w:val="7"/>
  </w:num>
  <w:num w:numId="8" w16cid:durableId="1413116785">
    <w:abstractNumId w:val="6"/>
  </w:num>
  <w:num w:numId="9" w16cid:durableId="933394344">
    <w:abstractNumId w:val="8"/>
  </w:num>
  <w:num w:numId="10" w16cid:durableId="16932204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078371">
    <w:abstractNumId w:val="9"/>
  </w:num>
  <w:num w:numId="12" w16cid:durableId="991179952">
    <w:abstractNumId w:val="4"/>
  </w:num>
  <w:num w:numId="13" w16cid:durableId="5709645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s-419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2FD"/>
    <w:rsid w:val="000007F7"/>
    <w:rsid w:val="00000FFD"/>
    <w:rsid w:val="00002DD5"/>
    <w:rsid w:val="000036E6"/>
    <w:rsid w:val="0000497A"/>
    <w:rsid w:val="00005E19"/>
    <w:rsid w:val="00006B9D"/>
    <w:rsid w:val="00006D1F"/>
    <w:rsid w:val="000073EC"/>
    <w:rsid w:val="00007967"/>
    <w:rsid w:val="00010BA9"/>
    <w:rsid w:val="0001244A"/>
    <w:rsid w:val="00012577"/>
    <w:rsid w:val="000157D8"/>
    <w:rsid w:val="00016920"/>
    <w:rsid w:val="00016EC4"/>
    <w:rsid w:val="00016FCC"/>
    <w:rsid w:val="000177F3"/>
    <w:rsid w:val="000202BA"/>
    <w:rsid w:val="000216E1"/>
    <w:rsid w:val="00021BBC"/>
    <w:rsid w:val="00021DAC"/>
    <w:rsid w:val="000220F2"/>
    <w:rsid w:val="00023368"/>
    <w:rsid w:val="000239B9"/>
    <w:rsid w:val="00024719"/>
    <w:rsid w:val="00026028"/>
    <w:rsid w:val="00026E61"/>
    <w:rsid w:val="00026FE9"/>
    <w:rsid w:val="0003225E"/>
    <w:rsid w:val="000342DC"/>
    <w:rsid w:val="000345D0"/>
    <w:rsid w:val="000352C3"/>
    <w:rsid w:val="0003709D"/>
    <w:rsid w:val="00041961"/>
    <w:rsid w:val="000431AC"/>
    <w:rsid w:val="00043FB5"/>
    <w:rsid w:val="00044293"/>
    <w:rsid w:val="0004489C"/>
    <w:rsid w:val="0004604B"/>
    <w:rsid w:val="00046509"/>
    <w:rsid w:val="00046578"/>
    <w:rsid w:val="00050287"/>
    <w:rsid w:val="00050C4C"/>
    <w:rsid w:val="00052EA1"/>
    <w:rsid w:val="000538EF"/>
    <w:rsid w:val="00053F72"/>
    <w:rsid w:val="00054E4D"/>
    <w:rsid w:val="00056636"/>
    <w:rsid w:val="00056AEF"/>
    <w:rsid w:val="00057399"/>
    <w:rsid w:val="00060132"/>
    <w:rsid w:val="00062311"/>
    <w:rsid w:val="00062612"/>
    <w:rsid w:val="000632F7"/>
    <w:rsid w:val="00063B32"/>
    <w:rsid w:val="00064FF6"/>
    <w:rsid w:val="00070594"/>
    <w:rsid w:val="00070D39"/>
    <w:rsid w:val="00071157"/>
    <w:rsid w:val="000725DD"/>
    <w:rsid w:val="0007260B"/>
    <w:rsid w:val="00073032"/>
    <w:rsid w:val="00073A6C"/>
    <w:rsid w:val="00073C6C"/>
    <w:rsid w:val="00073F21"/>
    <w:rsid w:val="00073F3A"/>
    <w:rsid w:val="000742CF"/>
    <w:rsid w:val="00074CD8"/>
    <w:rsid w:val="000750B4"/>
    <w:rsid w:val="00075CC4"/>
    <w:rsid w:val="00075FD7"/>
    <w:rsid w:val="0007742E"/>
    <w:rsid w:val="0007757E"/>
    <w:rsid w:val="0008147F"/>
    <w:rsid w:val="00082B6F"/>
    <w:rsid w:val="000857CF"/>
    <w:rsid w:val="000863C1"/>
    <w:rsid w:val="000875CF"/>
    <w:rsid w:val="00087CFE"/>
    <w:rsid w:val="000902E9"/>
    <w:rsid w:val="0009241A"/>
    <w:rsid w:val="0009354E"/>
    <w:rsid w:val="00094679"/>
    <w:rsid w:val="0009489F"/>
    <w:rsid w:val="00095A80"/>
    <w:rsid w:val="00095D15"/>
    <w:rsid w:val="00095F5B"/>
    <w:rsid w:val="00097CA2"/>
    <w:rsid w:val="00097D35"/>
    <w:rsid w:val="000A05A2"/>
    <w:rsid w:val="000A1150"/>
    <w:rsid w:val="000A14A2"/>
    <w:rsid w:val="000A1983"/>
    <w:rsid w:val="000A1CE2"/>
    <w:rsid w:val="000A2418"/>
    <w:rsid w:val="000A2A80"/>
    <w:rsid w:val="000A370F"/>
    <w:rsid w:val="000A374A"/>
    <w:rsid w:val="000A4345"/>
    <w:rsid w:val="000A46FD"/>
    <w:rsid w:val="000A49BE"/>
    <w:rsid w:val="000A60F2"/>
    <w:rsid w:val="000A74D2"/>
    <w:rsid w:val="000A7915"/>
    <w:rsid w:val="000B0112"/>
    <w:rsid w:val="000B12B3"/>
    <w:rsid w:val="000B23C7"/>
    <w:rsid w:val="000B274E"/>
    <w:rsid w:val="000B34A1"/>
    <w:rsid w:val="000B3CE9"/>
    <w:rsid w:val="000B4E6A"/>
    <w:rsid w:val="000B5D87"/>
    <w:rsid w:val="000B5FB4"/>
    <w:rsid w:val="000B6CBF"/>
    <w:rsid w:val="000B6D77"/>
    <w:rsid w:val="000B6DA8"/>
    <w:rsid w:val="000B79F3"/>
    <w:rsid w:val="000C1EA8"/>
    <w:rsid w:val="000C2BB2"/>
    <w:rsid w:val="000C58C7"/>
    <w:rsid w:val="000C7EAC"/>
    <w:rsid w:val="000D1726"/>
    <w:rsid w:val="000D1794"/>
    <w:rsid w:val="000D2199"/>
    <w:rsid w:val="000D3A60"/>
    <w:rsid w:val="000D3E9E"/>
    <w:rsid w:val="000D4129"/>
    <w:rsid w:val="000D4AD6"/>
    <w:rsid w:val="000D4B7E"/>
    <w:rsid w:val="000D52BF"/>
    <w:rsid w:val="000D5A75"/>
    <w:rsid w:val="000D782E"/>
    <w:rsid w:val="000D795E"/>
    <w:rsid w:val="000E071E"/>
    <w:rsid w:val="000E0AC8"/>
    <w:rsid w:val="000E11EE"/>
    <w:rsid w:val="000E221E"/>
    <w:rsid w:val="000E2F9F"/>
    <w:rsid w:val="000E3BAE"/>
    <w:rsid w:val="000E3E53"/>
    <w:rsid w:val="000E515B"/>
    <w:rsid w:val="000E5BAA"/>
    <w:rsid w:val="000E6153"/>
    <w:rsid w:val="000F0BB1"/>
    <w:rsid w:val="000F174E"/>
    <w:rsid w:val="000F2D1E"/>
    <w:rsid w:val="000F394E"/>
    <w:rsid w:val="000F48F6"/>
    <w:rsid w:val="000F5B6C"/>
    <w:rsid w:val="000F6002"/>
    <w:rsid w:val="000F7821"/>
    <w:rsid w:val="0010015A"/>
    <w:rsid w:val="0010043A"/>
    <w:rsid w:val="001009CA"/>
    <w:rsid w:val="0010140A"/>
    <w:rsid w:val="001024F8"/>
    <w:rsid w:val="001028B7"/>
    <w:rsid w:val="00102A4E"/>
    <w:rsid w:val="00104252"/>
    <w:rsid w:val="00106072"/>
    <w:rsid w:val="001062E2"/>
    <w:rsid w:val="00107168"/>
    <w:rsid w:val="00110C89"/>
    <w:rsid w:val="00110DAE"/>
    <w:rsid w:val="00110E90"/>
    <w:rsid w:val="00111927"/>
    <w:rsid w:val="00112008"/>
    <w:rsid w:val="001122D3"/>
    <w:rsid w:val="001127E0"/>
    <w:rsid w:val="00114F6A"/>
    <w:rsid w:val="0011510B"/>
    <w:rsid w:val="0011536D"/>
    <w:rsid w:val="00115F02"/>
    <w:rsid w:val="00116198"/>
    <w:rsid w:val="00116CF6"/>
    <w:rsid w:val="0011720B"/>
    <w:rsid w:val="0011761C"/>
    <w:rsid w:val="00117B61"/>
    <w:rsid w:val="00120558"/>
    <w:rsid w:val="00120A1D"/>
    <w:rsid w:val="00121EA7"/>
    <w:rsid w:val="0012221C"/>
    <w:rsid w:val="00122615"/>
    <w:rsid w:val="00122989"/>
    <w:rsid w:val="0012315D"/>
    <w:rsid w:val="00124327"/>
    <w:rsid w:val="001260F0"/>
    <w:rsid w:val="00126382"/>
    <w:rsid w:val="0012711C"/>
    <w:rsid w:val="001301CD"/>
    <w:rsid w:val="00130C12"/>
    <w:rsid w:val="00132184"/>
    <w:rsid w:val="00132E02"/>
    <w:rsid w:val="00134231"/>
    <w:rsid w:val="00134E38"/>
    <w:rsid w:val="00134FDE"/>
    <w:rsid w:val="00136441"/>
    <w:rsid w:val="001365E0"/>
    <w:rsid w:val="00136811"/>
    <w:rsid w:val="00137115"/>
    <w:rsid w:val="0013718D"/>
    <w:rsid w:val="001405C0"/>
    <w:rsid w:val="00143181"/>
    <w:rsid w:val="00144A70"/>
    <w:rsid w:val="00144D93"/>
    <w:rsid w:val="00146587"/>
    <w:rsid w:val="00146F4C"/>
    <w:rsid w:val="001476CC"/>
    <w:rsid w:val="001476E5"/>
    <w:rsid w:val="00147CF0"/>
    <w:rsid w:val="001509F5"/>
    <w:rsid w:val="001519E6"/>
    <w:rsid w:val="00152944"/>
    <w:rsid w:val="0015302E"/>
    <w:rsid w:val="00156930"/>
    <w:rsid w:val="00161D1B"/>
    <w:rsid w:val="001623FC"/>
    <w:rsid w:val="00162541"/>
    <w:rsid w:val="00162998"/>
    <w:rsid w:val="00163060"/>
    <w:rsid w:val="00165BF3"/>
    <w:rsid w:val="00166AAA"/>
    <w:rsid w:val="00166C4B"/>
    <w:rsid w:val="00166E1C"/>
    <w:rsid w:val="00167203"/>
    <w:rsid w:val="00170D34"/>
    <w:rsid w:val="00171862"/>
    <w:rsid w:val="00172544"/>
    <w:rsid w:val="00173D21"/>
    <w:rsid w:val="001746AB"/>
    <w:rsid w:val="0017489C"/>
    <w:rsid w:val="00175483"/>
    <w:rsid w:val="00177C4E"/>
    <w:rsid w:val="00180AE5"/>
    <w:rsid w:val="00181703"/>
    <w:rsid w:val="001826CD"/>
    <w:rsid w:val="00183BF9"/>
    <w:rsid w:val="00184B39"/>
    <w:rsid w:val="00184BCE"/>
    <w:rsid w:val="0018507A"/>
    <w:rsid w:val="0018603E"/>
    <w:rsid w:val="001865EB"/>
    <w:rsid w:val="00186A87"/>
    <w:rsid w:val="001877D7"/>
    <w:rsid w:val="0019029D"/>
    <w:rsid w:val="00190AFC"/>
    <w:rsid w:val="00191501"/>
    <w:rsid w:val="0019274E"/>
    <w:rsid w:val="00194023"/>
    <w:rsid w:val="00194046"/>
    <w:rsid w:val="001941B9"/>
    <w:rsid w:val="001941DF"/>
    <w:rsid w:val="001945D6"/>
    <w:rsid w:val="0019474B"/>
    <w:rsid w:val="00194DE2"/>
    <w:rsid w:val="001950BF"/>
    <w:rsid w:val="00195475"/>
    <w:rsid w:val="00197A7C"/>
    <w:rsid w:val="00197B55"/>
    <w:rsid w:val="001A1897"/>
    <w:rsid w:val="001A274F"/>
    <w:rsid w:val="001A305A"/>
    <w:rsid w:val="001A30AF"/>
    <w:rsid w:val="001A3B90"/>
    <w:rsid w:val="001A4216"/>
    <w:rsid w:val="001A425A"/>
    <w:rsid w:val="001A4A14"/>
    <w:rsid w:val="001A5722"/>
    <w:rsid w:val="001A6258"/>
    <w:rsid w:val="001A6BD1"/>
    <w:rsid w:val="001B0239"/>
    <w:rsid w:val="001B0D41"/>
    <w:rsid w:val="001B1EB7"/>
    <w:rsid w:val="001B3230"/>
    <w:rsid w:val="001B36DA"/>
    <w:rsid w:val="001B416E"/>
    <w:rsid w:val="001B5541"/>
    <w:rsid w:val="001B6655"/>
    <w:rsid w:val="001B6DF9"/>
    <w:rsid w:val="001B72ED"/>
    <w:rsid w:val="001B7682"/>
    <w:rsid w:val="001C0253"/>
    <w:rsid w:val="001C1BB8"/>
    <w:rsid w:val="001C1C35"/>
    <w:rsid w:val="001C212D"/>
    <w:rsid w:val="001C4769"/>
    <w:rsid w:val="001C4897"/>
    <w:rsid w:val="001C5EAE"/>
    <w:rsid w:val="001C6AED"/>
    <w:rsid w:val="001C7C92"/>
    <w:rsid w:val="001D072F"/>
    <w:rsid w:val="001D079A"/>
    <w:rsid w:val="001D1D31"/>
    <w:rsid w:val="001D2F3F"/>
    <w:rsid w:val="001D38B1"/>
    <w:rsid w:val="001D3D29"/>
    <w:rsid w:val="001D411C"/>
    <w:rsid w:val="001D5E10"/>
    <w:rsid w:val="001D6906"/>
    <w:rsid w:val="001D75D6"/>
    <w:rsid w:val="001D76D0"/>
    <w:rsid w:val="001D78F7"/>
    <w:rsid w:val="001D7FF8"/>
    <w:rsid w:val="001E2BF9"/>
    <w:rsid w:val="001E2D71"/>
    <w:rsid w:val="001E3F0B"/>
    <w:rsid w:val="001E49BD"/>
    <w:rsid w:val="001E5727"/>
    <w:rsid w:val="001E6138"/>
    <w:rsid w:val="001E67FB"/>
    <w:rsid w:val="001E6C23"/>
    <w:rsid w:val="001E6CB4"/>
    <w:rsid w:val="001E6E86"/>
    <w:rsid w:val="001E764E"/>
    <w:rsid w:val="001E7C49"/>
    <w:rsid w:val="001E7E65"/>
    <w:rsid w:val="001F3320"/>
    <w:rsid w:val="001F386B"/>
    <w:rsid w:val="001F4F43"/>
    <w:rsid w:val="001F67F4"/>
    <w:rsid w:val="0020137D"/>
    <w:rsid w:val="00201FAE"/>
    <w:rsid w:val="002025EF"/>
    <w:rsid w:val="00204068"/>
    <w:rsid w:val="002060F3"/>
    <w:rsid w:val="0020690E"/>
    <w:rsid w:val="00206966"/>
    <w:rsid w:val="002108E7"/>
    <w:rsid w:val="002126B7"/>
    <w:rsid w:val="0021352F"/>
    <w:rsid w:val="002153CF"/>
    <w:rsid w:val="0021628E"/>
    <w:rsid w:val="00217405"/>
    <w:rsid w:val="002176E4"/>
    <w:rsid w:val="002179BD"/>
    <w:rsid w:val="002217C0"/>
    <w:rsid w:val="002223F6"/>
    <w:rsid w:val="00222AA5"/>
    <w:rsid w:val="002231D6"/>
    <w:rsid w:val="002240D4"/>
    <w:rsid w:val="00224107"/>
    <w:rsid w:val="0022418E"/>
    <w:rsid w:val="00226EE2"/>
    <w:rsid w:val="002279AD"/>
    <w:rsid w:val="00230D06"/>
    <w:rsid w:val="00230FE9"/>
    <w:rsid w:val="0023170D"/>
    <w:rsid w:val="0023359E"/>
    <w:rsid w:val="00233C36"/>
    <w:rsid w:val="002340B4"/>
    <w:rsid w:val="00234792"/>
    <w:rsid w:val="00234C7C"/>
    <w:rsid w:val="00235B99"/>
    <w:rsid w:val="00235EE8"/>
    <w:rsid w:val="002375D1"/>
    <w:rsid w:val="00237D26"/>
    <w:rsid w:val="0024098D"/>
    <w:rsid w:val="00240E24"/>
    <w:rsid w:val="002417DC"/>
    <w:rsid w:val="00241B29"/>
    <w:rsid w:val="00241EA4"/>
    <w:rsid w:val="00241EAC"/>
    <w:rsid w:val="00242737"/>
    <w:rsid w:val="00242D5A"/>
    <w:rsid w:val="002430F7"/>
    <w:rsid w:val="00243504"/>
    <w:rsid w:val="0024457D"/>
    <w:rsid w:val="00244CFB"/>
    <w:rsid w:val="00245172"/>
    <w:rsid w:val="00247055"/>
    <w:rsid w:val="00247086"/>
    <w:rsid w:val="00247270"/>
    <w:rsid w:val="002472CF"/>
    <w:rsid w:val="00247BA0"/>
    <w:rsid w:val="0025035F"/>
    <w:rsid w:val="00250A60"/>
    <w:rsid w:val="00250E94"/>
    <w:rsid w:val="00251357"/>
    <w:rsid w:val="002530E8"/>
    <w:rsid w:val="0025358A"/>
    <w:rsid w:val="0025361F"/>
    <w:rsid w:val="00253915"/>
    <w:rsid w:val="0025395B"/>
    <w:rsid w:val="00254221"/>
    <w:rsid w:val="00254590"/>
    <w:rsid w:val="00254AFD"/>
    <w:rsid w:val="00255868"/>
    <w:rsid w:val="00255D3B"/>
    <w:rsid w:val="00260810"/>
    <w:rsid w:val="00261C56"/>
    <w:rsid w:val="002632D1"/>
    <w:rsid w:val="00263A91"/>
    <w:rsid w:val="00263C36"/>
    <w:rsid w:val="00263D9F"/>
    <w:rsid w:val="00264887"/>
    <w:rsid w:val="00265FB5"/>
    <w:rsid w:val="002668D8"/>
    <w:rsid w:val="00266A31"/>
    <w:rsid w:val="00270837"/>
    <w:rsid w:val="0027093A"/>
    <w:rsid w:val="002714F2"/>
    <w:rsid w:val="00272841"/>
    <w:rsid w:val="00274009"/>
    <w:rsid w:val="002748D0"/>
    <w:rsid w:val="00274BD3"/>
    <w:rsid w:val="00277DD7"/>
    <w:rsid w:val="00277FA1"/>
    <w:rsid w:val="002803E1"/>
    <w:rsid w:val="0028095F"/>
    <w:rsid w:val="002814C6"/>
    <w:rsid w:val="00282061"/>
    <w:rsid w:val="002827D3"/>
    <w:rsid w:val="00282A8E"/>
    <w:rsid w:val="002837C8"/>
    <w:rsid w:val="0028401B"/>
    <w:rsid w:val="00285051"/>
    <w:rsid w:val="002855CB"/>
    <w:rsid w:val="0028596C"/>
    <w:rsid w:val="00290BA1"/>
    <w:rsid w:val="00291162"/>
    <w:rsid w:val="002913C9"/>
    <w:rsid w:val="0029186C"/>
    <w:rsid w:val="00291A97"/>
    <w:rsid w:val="00292331"/>
    <w:rsid w:val="0029402F"/>
    <w:rsid w:val="002941AA"/>
    <w:rsid w:val="002948E8"/>
    <w:rsid w:val="00294C9A"/>
    <w:rsid w:val="00295B44"/>
    <w:rsid w:val="00296E35"/>
    <w:rsid w:val="002977DD"/>
    <w:rsid w:val="00297EEF"/>
    <w:rsid w:val="002A1445"/>
    <w:rsid w:val="002A2359"/>
    <w:rsid w:val="002A293E"/>
    <w:rsid w:val="002A2E2D"/>
    <w:rsid w:val="002A473A"/>
    <w:rsid w:val="002A4B64"/>
    <w:rsid w:val="002A5B15"/>
    <w:rsid w:val="002A5FC8"/>
    <w:rsid w:val="002A6D48"/>
    <w:rsid w:val="002A6F36"/>
    <w:rsid w:val="002A72A7"/>
    <w:rsid w:val="002A73A8"/>
    <w:rsid w:val="002A7857"/>
    <w:rsid w:val="002B0063"/>
    <w:rsid w:val="002B06EA"/>
    <w:rsid w:val="002B0F0C"/>
    <w:rsid w:val="002B14E2"/>
    <w:rsid w:val="002B1CC0"/>
    <w:rsid w:val="002B385E"/>
    <w:rsid w:val="002B411C"/>
    <w:rsid w:val="002B4297"/>
    <w:rsid w:val="002B4EFC"/>
    <w:rsid w:val="002B5440"/>
    <w:rsid w:val="002B581D"/>
    <w:rsid w:val="002B5888"/>
    <w:rsid w:val="002B58E4"/>
    <w:rsid w:val="002B6301"/>
    <w:rsid w:val="002B6B79"/>
    <w:rsid w:val="002C07DA"/>
    <w:rsid w:val="002C08CE"/>
    <w:rsid w:val="002C21A6"/>
    <w:rsid w:val="002C27AC"/>
    <w:rsid w:val="002C2B52"/>
    <w:rsid w:val="002C44D3"/>
    <w:rsid w:val="002C4928"/>
    <w:rsid w:val="002C5BA6"/>
    <w:rsid w:val="002C76A5"/>
    <w:rsid w:val="002C77CC"/>
    <w:rsid w:val="002D0017"/>
    <w:rsid w:val="002D401E"/>
    <w:rsid w:val="002D4224"/>
    <w:rsid w:val="002D4F43"/>
    <w:rsid w:val="002D570B"/>
    <w:rsid w:val="002D60DE"/>
    <w:rsid w:val="002D6418"/>
    <w:rsid w:val="002D73BB"/>
    <w:rsid w:val="002D74DE"/>
    <w:rsid w:val="002E078F"/>
    <w:rsid w:val="002E18E5"/>
    <w:rsid w:val="002E2594"/>
    <w:rsid w:val="002E37F4"/>
    <w:rsid w:val="002E457C"/>
    <w:rsid w:val="002E5DC0"/>
    <w:rsid w:val="002E6455"/>
    <w:rsid w:val="002F063F"/>
    <w:rsid w:val="002F0876"/>
    <w:rsid w:val="002F1B1F"/>
    <w:rsid w:val="002F1C4C"/>
    <w:rsid w:val="002F3508"/>
    <w:rsid w:val="002F456D"/>
    <w:rsid w:val="002F5BB9"/>
    <w:rsid w:val="002F5C09"/>
    <w:rsid w:val="002F680F"/>
    <w:rsid w:val="002F6B4F"/>
    <w:rsid w:val="002F6FD9"/>
    <w:rsid w:val="002F70F4"/>
    <w:rsid w:val="0030001C"/>
    <w:rsid w:val="003002A8"/>
    <w:rsid w:val="00300FBA"/>
    <w:rsid w:val="0030226D"/>
    <w:rsid w:val="00302952"/>
    <w:rsid w:val="00303FA3"/>
    <w:rsid w:val="00304B95"/>
    <w:rsid w:val="00304E2C"/>
    <w:rsid w:val="00304EED"/>
    <w:rsid w:val="00305023"/>
    <w:rsid w:val="00305850"/>
    <w:rsid w:val="0030616C"/>
    <w:rsid w:val="00307734"/>
    <w:rsid w:val="00307ED8"/>
    <w:rsid w:val="00310180"/>
    <w:rsid w:val="0031215C"/>
    <w:rsid w:val="003133E0"/>
    <w:rsid w:val="00313F5D"/>
    <w:rsid w:val="003142AF"/>
    <w:rsid w:val="00314799"/>
    <w:rsid w:val="00315A41"/>
    <w:rsid w:val="00316B49"/>
    <w:rsid w:val="003203CD"/>
    <w:rsid w:val="00320F65"/>
    <w:rsid w:val="00321705"/>
    <w:rsid w:val="00321819"/>
    <w:rsid w:val="00321996"/>
    <w:rsid w:val="00321F31"/>
    <w:rsid w:val="00323644"/>
    <w:rsid w:val="003240B2"/>
    <w:rsid w:val="003241D5"/>
    <w:rsid w:val="00324831"/>
    <w:rsid w:val="00324C58"/>
    <w:rsid w:val="00325934"/>
    <w:rsid w:val="00325D25"/>
    <w:rsid w:val="0032613A"/>
    <w:rsid w:val="00326801"/>
    <w:rsid w:val="00326DAC"/>
    <w:rsid w:val="003276FE"/>
    <w:rsid w:val="00327AB0"/>
    <w:rsid w:val="003302F9"/>
    <w:rsid w:val="00330B5A"/>
    <w:rsid w:val="003314EF"/>
    <w:rsid w:val="00333BAD"/>
    <w:rsid w:val="00333C24"/>
    <w:rsid w:val="003346B4"/>
    <w:rsid w:val="00334910"/>
    <w:rsid w:val="00335355"/>
    <w:rsid w:val="0033571E"/>
    <w:rsid w:val="00335C83"/>
    <w:rsid w:val="0033622F"/>
    <w:rsid w:val="00337A9C"/>
    <w:rsid w:val="003410C8"/>
    <w:rsid w:val="0034308E"/>
    <w:rsid w:val="003437C6"/>
    <w:rsid w:val="00344B91"/>
    <w:rsid w:val="00345C91"/>
    <w:rsid w:val="00346EF8"/>
    <w:rsid w:val="00347284"/>
    <w:rsid w:val="00347A42"/>
    <w:rsid w:val="0035113F"/>
    <w:rsid w:val="00352289"/>
    <w:rsid w:val="00352F60"/>
    <w:rsid w:val="0035342B"/>
    <w:rsid w:val="00355A84"/>
    <w:rsid w:val="00356508"/>
    <w:rsid w:val="00356EB2"/>
    <w:rsid w:val="003576E3"/>
    <w:rsid w:val="0036024D"/>
    <w:rsid w:val="00360604"/>
    <w:rsid w:val="00360A8A"/>
    <w:rsid w:val="00360C61"/>
    <w:rsid w:val="003611E7"/>
    <w:rsid w:val="00361B0F"/>
    <w:rsid w:val="00362C55"/>
    <w:rsid w:val="0036340F"/>
    <w:rsid w:val="00363653"/>
    <w:rsid w:val="003657FB"/>
    <w:rsid w:val="00365977"/>
    <w:rsid w:val="00370096"/>
    <w:rsid w:val="0037067C"/>
    <w:rsid w:val="00370DC0"/>
    <w:rsid w:val="00371742"/>
    <w:rsid w:val="0037180B"/>
    <w:rsid w:val="00371D9E"/>
    <w:rsid w:val="00373013"/>
    <w:rsid w:val="00374CA2"/>
    <w:rsid w:val="00374F6F"/>
    <w:rsid w:val="00375386"/>
    <w:rsid w:val="00375CE3"/>
    <w:rsid w:val="00376B6F"/>
    <w:rsid w:val="00376F8C"/>
    <w:rsid w:val="0037711D"/>
    <w:rsid w:val="00377ADF"/>
    <w:rsid w:val="0038160D"/>
    <w:rsid w:val="003816B6"/>
    <w:rsid w:val="0038172D"/>
    <w:rsid w:val="00381BB8"/>
    <w:rsid w:val="00382C09"/>
    <w:rsid w:val="00382F16"/>
    <w:rsid w:val="0038476E"/>
    <w:rsid w:val="00384983"/>
    <w:rsid w:val="003857D4"/>
    <w:rsid w:val="00385D55"/>
    <w:rsid w:val="00387089"/>
    <w:rsid w:val="003875E5"/>
    <w:rsid w:val="003905B2"/>
    <w:rsid w:val="003922A0"/>
    <w:rsid w:val="003933A7"/>
    <w:rsid w:val="00396523"/>
    <w:rsid w:val="003978BB"/>
    <w:rsid w:val="003A0969"/>
    <w:rsid w:val="003A1667"/>
    <w:rsid w:val="003A277E"/>
    <w:rsid w:val="003A283C"/>
    <w:rsid w:val="003A2F36"/>
    <w:rsid w:val="003A3850"/>
    <w:rsid w:val="003A38AE"/>
    <w:rsid w:val="003A3FFD"/>
    <w:rsid w:val="003A44EF"/>
    <w:rsid w:val="003A5219"/>
    <w:rsid w:val="003A5F18"/>
    <w:rsid w:val="003A6B15"/>
    <w:rsid w:val="003B0FD1"/>
    <w:rsid w:val="003B1166"/>
    <w:rsid w:val="003B140C"/>
    <w:rsid w:val="003B1F0C"/>
    <w:rsid w:val="003B224A"/>
    <w:rsid w:val="003B2EEE"/>
    <w:rsid w:val="003B5C83"/>
    <w:rsid w:val="003B68C4"/>
    <w:rsid w:val="003B6F8A"/>
    <w:rsid w:val="003B7645"/>
    <w:rsid w:val="003B7987"/>
    <w:rsid w:val="003C0B55"/>
    <w:rsid w:val="003C1147"/>
    <w:rsid w:val="003C1883"/>
    <w:rsid w:val="003C1C0D"/>
    <w:rsid w:val="003C1C1E"/>
    <w:rsid w:val="003C2478"/>
    <w:rsid w:val="003C32F8"/>
    <w:rsid w:val="003C36EC"/>
    <w:rsid w:val="003C3A41"/>
    <w:rsid w:val="003C4F43"/>
    <w:rsid w:val="003C649A"/>
    <w:rsid w:val="003C6C5A"/>
    <w:rsid w:val="003C7A72"/>
    <w:rsid w:val="003C7CD3"/>
    <w:rsid w:val="003D1D59"/>
    <w:rsid w:val="003D25C3"/>
    <w:rsid w:val="003D3045"/>
    <w:rsid w:val="003D32FE"/>
    <w:rsid w:val="003D3FC5"/>
    <w:rsid w:val="003D48E1"/>
    <w:rsid w:val="003D4966"/>
    <w:rsid w:val="003D5193"/>
    <w:rsid w:val="003D542B"/>
    <w:rsid w:val="003E0AC8"/>
    <w:rsid w:val="003E1918"/>
    <w:rsid w:val="003E24D1"/>
    <w:rsid w:val="003E2C12"/>
    <w:rsid w:val="003E37BA"/>
    <w:rsid w:val="003E462F"/>
    <w:rsid w:val="003E492D"/>
    <w:rsid w:val="003E55AA"/>
    <w:rsid w:val="003E5D84"/>
    <w:rsid w:val="003E5F66"/>
    <w:rsid w:val="003E631D"/>
    <w:rsid w:val="003E6A0F"/>
    <w:rsid w:val="003E6D10"/>
    <w:rsid w:val="003F0BE9"/>
    <w:rsid w:val="003F0EDD"/>
    <w:rsid w:val="003F35D5"/>
    <w:rsid w:val="003F39E4"/>
    <w:rsid w:val="003F3D77"/>
    <w:rsid w:val="003F3E52"/>
    <w:rsid w:val="003F3FB7"/>
    <w:rsid w:val="003F40ED"/>
    <w:rsid w:val="003F49B1"/>
    <w:rsid w:val="003F639E"/>
    <w:rsid w:val="003F6A4D"/>
    <w:rsid w:val="00400C2E"/>
    <w:rsid w:val="004015D1"/>
    <w:rsid w:val="004044DD"/>
    <w:rsid w:val="004047DF"/>
    <w:rsid w:val="00404F88"/>
    <w:rsid w:val="004075E6"/>
    <w:rsid w:val="004077C0"/>
    <w:rsid w:val="0041214C"/>
    <w:rsid w:val="00412FA8"/>
    <w:rsid w:val="00414C15"/>
    <w:rsid w:val="00414C27"/>
    <w:rsid w:val="004155CE"/>
    <w:rsid w:val="00415E1D"/>
    <w:rsid w:val="004166CD"/>
    <w:rsid w:val="004168E0"/>
    <w:rsid w:val="00416CBB"/>
    <w:rsid w:val="00417013"/>
    <w:rsid w:val="0041754C"/>
    <w:rsid w:val="004200F4"/>
    <w:rsid w:val="00420CA4"/>
    <w:rsid w:val="00420E50"/>
    <w:rsid w:val="00420F29"/>
    <w:rsid w:val="00421175"/>
    <w:rsid w:val="00424323"/>
    <w:rsid w:val="00425758"/>
    <w:rsid w:val="00425F33"/>
    <w:rsid w:val="00430D55"/>
    <w:rsid w:val="00431317"/>
    <w:rsid w:val="00431BA9"/>
    <w:rsid w:val="004339B0"/>
    <w:rsid w:val="00434861"/>
    <w:rsid w:val="0043596B"/>
    <w:rsid w:val="00436348"/>
    <w:rsid w:val="00436362"/>
    <w:rsid w:val="00436BF4"/>
    <w:rsid w:val="004372D8"/>
    <w:rsid w:val="00441198"/>
    <w:rsid w:val="0044188F"/>
    <w:rsid w:val="00442D21"/>
    <w:rsid w:val="00444657"/>
    <w:rsid w:val="0044466F"/>
    <w:rsid w:val="00444A7D"/>
    <w:rsid w:val="00445622"/>
    <w:rsid w:val="00445DA8"/>
    <w:rsid w:val="0044610D"/>
    <w:rsid w:val="0044638F"/>
    <w:rsid w:val="004467FE"/>
    <w:rsid w:val="004472AA"/>
    <w:rsid w:val="004478BC"/>
    <w:rsid w:val="0045067C"/>
    <w:rsid w:val="00451894"/>
    <w:rsid w:val="004529EF"/>
    <w:rsid w:val="00453D2D"/>
    <w:rsid w:val="00454846"/>
    <w:rsid w:val="00455351"/>
    <w:rsid w:val="004553E5"/>
    <w:rsid w:val="00455681"/>
    <w:rsid w:val="00455B25"/>
    <w:rsid w:val="004562A5"/>
    <w:rsid w:val="00457661"/>
    <w:rsid w:val="00457833"/>
    <w:rsid w:val="0045790B"/>
    <w:rsid w:val="00460F70"/>
    <w:rsid w:val="00461097"/>
    <w:rsid w:val="00461D6E"/>
    <w:rsid w:val="00462C9C"/>
    <w:rsid w:val="0046332D"/>
    <w:rsid w:val="0046603E"/>
    <w:rsid w:val="0046663E"/>
    <w:rsid w:val="004669A7"/>
    <w:rsid w:val="00466A56"/>
    <w:rsid w:val="004672AD"/>
    <w:rsid w:val="00470621"/>
    <w:rsid w:val="004709D6"/>
    <w:rsid w:val="00470D2C"/>
    <w:rsid w:val="004719F9"/>
    <w:rsid w:val="00471D6A"/>
    <w:rsid w:val="004721B4"/>
    <w:rsid w:val="004744FB"/>
    <w:rsid w:val="0047525E"/>
    <w:rsid w:val="00476C1B"/>
    <w:rsid w:val="00477EC1"/>
    <w:rsid w:val="00480B72"/>
    <w:rsid w:val="00481341"/>
    <w:rsid w:val="004819E8"/>
    <w:rsid w:val="004824B2"/>
    <w:rsid w:val="00482AA7"/>
    <w:rsid w:val="00483085"/>
    <w:rsid w:val="0048357F"/>
    <w:rsid w:val="004836F3"/>
    <w:rsid w:val="00484410"/>
    <w:rsid w:val="0048510D"/>
    <w:rsid w:val="00486553"/>
    <w:rsid w:val="00486949"/>
    <w:rsid w:val="00486972"/>
    <w:rsid w:val="00486DB7"/>
    <w:rsid w:val="0048704C"/>
    <w:rsid w:val="00487E5E"/>
    <w:rsid w:val="00490C06"/>
    <w:rsid w:val="004915DF"/>
    <w:rsid w:val="00491BE1"/>
    <w:rsid w:val="004926CD"/>
    <w:rsid w:val="004965E4"/>
    <w:rsid w:val="00496751"/>
    <w:rsid w:val="0049758F"/>
    <w:rsid w:val="00497A69"/>
    <w:rsid w:val="004A06ED"/>
    <w:rsid w:val="004A1545"/>
    <w:rsid w:val="004A20DB"/>
    <w:rsid w:val="004A320E"/>
    <w:rsid w:val="004A3294"/>
    <w:rsid w:val="004A51E0"/>
    <w:rsid w:val="004A55A0"/>
    <w:rsid w:val="004A58FD"/>
    <w:rsid w:val="004A788B"/>
    <w:rsid w:val="004B2563"/>
    <w:rsid w:val="004B2DE5"/>
    <w:rsid w:val="004B2F51"/>
    <w:rsid w:val="004B3483"/>
    <w:rsid w:val="004B428F"/>
    <w:rsid w:val="004B5C4D"/>
    <w:rsid w:val="004B618B"/>
    <w:rsid w:val="004B6643"/>
    <w:rsid w:val="004B783E"/>
    <w:rsid w:val="004B7D04"/>
    <w:rsid w:val="004C0BAD"/>
    <w:rsid w:val="004C10DA"/>
    <w:rsid w:val="004C2546"/>
    <w:rsid w:val="004C2A13"/>
    <w:rsid w:val="004C3A5D"/>
    <w:rsid w:val="004C5723"/>
    <w:rsid w:val="004C589A"/>
    <w:rsid w:val="004C793A"/>
    <w:rsid w:val="004D0A22"/>
    <w:rsid w:val="004D1051"/>
    <w:rsid w:val="004D148C"/>
    <w:rsid w:val="004D2074"/>
    <w:rsid w:val="004D2880"/>
    <w:rsid w:val="004D2E3C"/>
    <w:rsid w:val="004D4324"/>
    <w:rsid w:val="004D719C"/>
    <w:rsid w:val="004D76F6"/>
    <w:rsid w:val="004E106F"/>
    <w:rsid w:val="004E1748"/>
    <w:rsid w:val="004E2469"/>
    <w:rsid w:val="004E3BED"/>
    <w:rsid w:val="004E4331"/>
    <w:rsid w:val="004E473C"/>
    <w:rsid w:val="004E523A"/>
    <w:rsid w:val="004E5947"/>
    <w:rsid w:val="004E69C7"/>
    <w:rsid w:val="004E7A4D"/>
    <w:rsid w:val="004F06C4"/>
    <w:rsid w:val="004F0D3F"/>
    <w:rsid w:val="004F1B15"/>
    <w:rsid w:val="004F3109"/>
    <w:rsid w:val="004F4559"/>
    <w:rsid w:val="004F4901"/>
    <w:rsid w:val="004F57F3"/>
    <w:rsid w:val="004F6DB9"/>
    <w:rsid w:val="004F7A83"/>
    <w:rsid w:val="005010A4"/>
    <w:rsid w:val="00502927"/>
    <w:rsid w:val="005037A0"/>
    <w:rsid w:val="00504BAE"/>
    <w:rsid w:val="00505A42"/>
    <w:rsid w:val="00505DFF"/>
    <w:rsid w:val="00506548"/>
    <w:rsid w:val="00506CE3"/>
    <w:rsid w:val="005071F9"/>
    <w:rsid w:val="0051009C"/>
    <w:rsid w:val="00510D56"/>
    <w:rsid w:val="0051169E"/>
    <w:rsid w:val="00514EB4"/>
    <w:rsid w:val="00515E39"/>
    <w:rsid w:val="00515EB5"/>
    <w:rsid w:val="00517946"/>
    <w:rsid w:val="00522168"/>
    <w:rsid w:val="00522269"/>
    <w:rsid w:val="00522565"/>
    <w:rsid w:val="00523BCD"/>
    <w:rsid w:val="00527B45"/>
    <w:rsid w:val="00531567"/>
    <w:rsid w:val="0053162F"/>
    <w:rsid w:val="005345B7"/>
    <w:rsid w:val="00536BF9"/>
    <w:rsid w:val="005373DA"/>
    <w:rsid w:val="00537498"/>
    <w:rsid w:val="00537C02"/>
    <w:rsid w:val="00537FC7"/>
    <w:rsid w:val="0054034D"/>
    <w:rsid w:val="005412F8"/>
    <w:rsid w:val="00541D4F"/>
    <w:rsid w:val="00542584"/>
    <w:rsid w:val="005433B3"/>
    <w:rsid w:val="005435BC"/>
    <w:rsid w:val="005456F2"/>
    <w:rsid w:val="0054626E"/>
    <w:rsid w:val="00550322"/>
    <w:rsid w:val="00550CBD"/>
    <w:rsid w:val="00550F26"/>
    <w:rsid w:val="00550F58"/>
    <w:rsid w:val="005512C5"/>
    <w:rsid w:val="005526ED"/>
    <w:rsid w:val="00553BC2"/>
    <w:rsid w:val="005542F8"/>
    <w:rsid w:val="00554F63"/>
    <w:rsid w:val="005554D0"/>
    <w:rsid w:val="005562ED"/>
    <w:rsid w:val="00556B27"/>
    <w:rsid w:val="00560317"/>
    <w:rsid w:val="0056204C"/>
    <w:rsid w:val="00562AF7"/>
    <w:rsid w:val="005639A1"/>
    <w:rsid w:val="00564035"/>
    <w:rsid w:val="0056495D"/>
    <w:rsid w:val="00564F89"/>
    <w:rsid w:val="00572634"/>
    <w:rsid w:val="00572CEC"/>
    <w:rsid w:val="00573EEB"/>
    <w:rsid w:val="005741AA"/>
    <w:rsid w:val="00574BBA"/>
    <w:rsid w:val="00575173"/>
    <w:rsid w:val="00577E19"/>
    <w:rsid w:val="00577E7C"/>
    <w:rsid w:val="00580517"/>
    <w:rsid w:val="00582317"/>
    <w:rsid w:val="00583B84"/>
    <w:rsid w:val="00583EEB"/>
    <w:rsid w:val="00584969"/>
    <w:rsid w:val="00585EE5"/>
    <w:rsid w:val="00586041"/>
    <w:rsid w:val="00586538"/>
    <w:rsid w:val="005873CF"/>
    <w:rsid w:val="00587980"/>
    <w:rsid w:val="0059052A"/>
    <w:rsid w:val="005908A6"/>
    <w:rsid w:val="00592AF2"/>
    <w:rsid w:val="00594C3C"/>
    <w:rsid w:val="00595420"/>
    <w:rsid w:val="00596433"/>
    <w:rsid w:val="00596695"/>
    <w:rsid w:val="0059688F"/>
    <w:rsid w:val="0059747A"/>
    <w:rsid w:val="005A2173"/>
    <w:rsid w:val="005A2D1C"/>
    <w:rsid w:val="005A2E8C"/>
    <w:rsid w:val="005A4322"/>
    <w:rsid w:val="005A5B6F"/>
    <w:rsid w:val="005A5E66"/>
    <w:rsid w:val="005A7826"/>
    <w:rsid w:val="005A7864"/>
    <w:rsid w:val="005A7C16"/>
    <w:rsid w:val="005B15CF"/>
    <w:rsid w:val="005B2159"/>
    <w:rsid w:val="005B3998"/>
    <w:rsid w:val="005B3F4C"/>
    <w:rsid w:val="005B4330"/>
    <w:rsid w:val="005B78FF"/>
    <w:rsid w:val="005B7FD8"/>
    <w:rsid w:val="005C0CDD"/>
    <w:rsid w:val="005C0D6C"/>
    <w:rsid w:val="005C0ED7"/>
    <w:rsid w:val="005C1187"/>
    <w:rsid w:val="005C12F3"/>
    <w:rsid w:val="005C1333"/>
    <w:rsid w:val="005C13B5"/>
    <w:rsid w:val="005C1D2E"/>
    <w:rsid w:val="005C2ACB"/>
    <w:rsid w:val="005C3493"/>
    <w:rsid w:val="005C398F"/>
    <w:rsid w:val="005C3A0B"/>
    <w:rsid w:val="005C3FB6"/>
    <w:rsid w:val="005C6D72"/>
    <w:rsid w:val="005D08A4"/>
    <w:rsid w:val="005D148E"/>
    <w:rsid w:val="005D1A47"/>
    <w:rsid w:val="005D4FDA"/>
    <w:rsid w:val="005D643A"/>
    <w:rsid w:val="005D7C0A"/>
    <w:rsid w:val="005E04AA"/>
    <w:rsid w:val="005E0CEF"/>
    <w:rsid w:val="005E1CEA"/>
    <w:rsid w:val="005E2B5E"/>
    <w:rsid w:val="005E4781"/>
    <w:rsid w:val="005E5105"/>
    <w:rsid w:val="005E5A70"/>
    <w:rsid w:val="005E60AA"/>
    <w:rsid w:val="005E64B7"/>
    <w:rsid w:val="005E64D0"/>
    <w:rsid w:val="005E6DDF"/>
    <w:rsid w:val="005E6EC1"/>
    <w:rsid w:val="005E721A"/>
    <w:rsid w:val="005E7459"/>
    <w:rsid w:val="005E7EB2"/>
    <w:rsid w:val="005F03B7"/>
    <w:rsid w:val="005F155F"/>
    <w:rsid w:val="005F4FF1"/>
    <w:rsid w:val="005F5112"/>
    <w:rsid w:val="005F66A4"/>
    <w:rsid w:val="005F79A2"/>
    <w:rsid w:val="00600C5C"/>
    <w:rsid w:val="00602299"/>
    <w:rsid w:val="00602AF0"/>
    <w:rsid w:val="006038A7"/>
    <w:rsid w:val="00603FD0"/>
    <w:rsid w:val="006044F6"/>
    <w:rsid w:val="00606A4F"/>
    <w:rsid w:val="00607065"/>
    <w:rsid w:val="006071C8"/>
    <w:rsid w:val="00610C13"/>
    <w:rsid w:val="00611AA1"/>
    <w:rsid w:val="00611EEE"/>
    <w:rsid w:val="00612350"/>
    <w:rsid w:val="00612745"/>
    <w:rsid w:val="00612B34"/>
    <w:rsid w:val="006135B5"/>
    <w:rsid w:val="00615AD9"/>
    <w:rsid w:val="00616019"/>
    <w:rsid w:val="00616667"/>
    <w:rsid w:val="006168BF"/>
    <w:rsid w:val="00616967"/>
    <w:rsid w:val="0061709B"/>
    <w:rsid w:val="00622783"/>
    <w:rsid w:val="006227CB"/>
    <w:rsid w:val="006237A9"/>
    <w:rsid w:val="00624502"/>
    <w:rsid w:val="0062744D"/>
    <w:rsid w:val="00627A89"/>
    <w:rsid w:val="006300D9"/>
    <w:rsid w:val="00630983"/>
    <w:rsid w:val="00630CD2"/>
    <w:rsid w:val="0063165C"/>
    <w:rsid w:val="00631AE4"/>
    <w:rsid w:val="006331AA"/>
    <w:rsid w:val="0063351A"/>
    <w:rsid w:val="006348DD"/>
    <w:rsid w:val="00634B3D"/>
    <w:rsid w:val="00634D5B"/>
    <w:rsid w:val="00635175"/>
    <w:rsid w:val="0063535E"/>
    <w:rsid w:val="00635D9E"/>
    <w:rsid w:val="00636DC3"/>
    <w:rsid w:val="00641AA0"/>
    <w:rsid w:val="00641E33"/>
    <w:rsid w:val="00642862"/>
    <w:rsid w:val="00643C73"/>
    <w:rsid w:val="00644211"/>
    <w:rsid w:val="00644D65"/>
    <w:rsid w:val="006512BF"/>
    <w:rsid w:val="00651922"/>
    <w:rsid w:val="00652BA9"/>
    <w:rsid w:val="00652D15"/>
    <w:rsid w:val="00653ED5"/>
    <w:rsid w:val="00654D1A"/>
    <w:rsid w:val="00654D8E"/>
    <w:rsid w:val="006551E4"/>
    <w:rsid w:val="006601FF"/>
    <w:rsid w:val="006606DC"/>
    <w:rsid w:val="00660721"/>
    <w:rsid w:val="006608A5"/>
    <w:rsid w:val="006608E3"/>
    <w:rsid w:val="0066190B"/>
    <w:rsid w:val="00662CC8"/>
    <w:rsid w:val="00663FB2"/>
    <w:rsid w:val="0066426C"/>
    <w:rsid w:val="006649EB"/>
    <w:rsid w:val="00664E8D"/>
    <w:rsid w:val="006662E0"/>
    <w:rsid w:val="006665AA"/>
    <w:rsid w:val="0066DF23"/>
    <w:rsid w:val="006705A1"/>
    <w:rsid w:val="00670C99"/>
    <w:rsid w:val="0067167A"/>
    <w:rsid w:val="00671B29"/>
    <w:rsid w:val="00671F30"/>
    <w:rsid w:val="00673332"/>
    <w:rsid w:val="00673DDC"/>
    <w:rsid w:val="0067559E"/>
    <w:rsid w:val="006757DB"/>
    <w:rsid w:val="0067591D"/>
    <w:rsid w:val="00675B04"/>
    <w:rsid w:val="00675B45"/>
    <w:rsid w:val="00675DC0"/>
    <w:rsid w:val="00676729"/>
    <w:rsid w:val="006768C7"/>
    <w:rsid w:val="00676F63"/>
    <w:rsid w:val="00680E6F"/>
    <w:rsid w:val="00681A82"/>
    <w:rsid w:val="00681F9A"/>
    <w:rsid w:val="006826C0"/>
    <w:rsid w:val="0068449E"/>
    <w:rsid w:val="00684591"/>
    <w:rsid w:val="00684F68"/>
    <w:rsid w:val="006857BF"/>
    <w:rsid w:val="006870EA"/>
    <w:rsid w:val="00691362"/>
    <w:rsid w:val="00691423"/>
    <w:rsid w:val="00691519"/>
    <w:rsid w:val="00691E4B"/>
    <w:rsid w:val="006920B2"/>
    <w:rsid w:val="00692119"/>
    <w:rsid w:val="00692198"/>
    <w:rsid w:val="00692467"/>
    <w:rsid w:val="006924E6"/>
    <w:rsid w:val="00692FCB"/>
    <w:rsid w:val="0069376A"/>
    <w:rsid w:val="00695236"/>
    <w:rsid w:val="00695B09"/>
    <w:rsid w:val="00696001"/>
    <w:rsid w:val="00696825"/>
    <w:rsid w:val="00696F7A"/>
    <w:rsid w:val="006A09DB"/>
    <w:rsid w:val="006A1CBF"/>
    <w:rsid w:val="006A2E2A"/>
    <w:rsid w:val="006A48E1"/>
    <w:rsid w:val="006A5E7C"/>
    <w:rsid w:val="006A71A5"/>
    <w:rsid w:val="006B0B2C"/>
    <w:rsid w:val="006B1B96"/>
    <w:rsid w:val="006B1F09"/>
    <w:rsid w:val="006B243F"/>
    <w:rsid w:val="006B2BD9"/>
    <w:rsid w:val="006B31F8"/>
    <w:rsid w:val="006B3ED0"/>
    <w:rsid w:val="006B495F"/>
    <w:rsid w:val="006B5B89"/>
    <w:rsid w:val="006B5E3D"/>
    <w:rsid w:val="006C1598"/>
    <w:rsid w:val="006C22A1"/>
    <w:rsid w:val="006C325B"/>
    <w:rsid w:val="006C4042"/>
    <w:rsid w:val="006C44E7"/>
    <w:rsid w:val="006C773E"/>
    <w:rsid w:val="006C792B"/>
    <w:rsid w:val="006D07D6"/>
    <w:rsid w:val="006D2FE9"/>
    <w:rsid w:val="006D48B6"/>
    <w:rsid w:val="006D4A7B"/>
    <w:rsid w:val="006D4F8B"/>
    <w:rsid w:val="006D5194"/>
    <w:rsid w:val="006D7C96"/>
    <w:rsid w:val="006E0F71"/>
    <w:rsid w:val="006E0FE2"/>
    <w:rsid w:val="006E2588"/>
    <w:rsid w:val="006E31DD"/>
    <w:rsid w:val="006E321B"/>
    <w:rsid w:val="006E50CC"/>
    <w:rsid w:val="006E545F"/>
    <w:rsid w:val="006E5FAD"/>
    <w:rsid w:val="006E60B1"/>
    <w:rsid w:val="006E6836"/>
    <w:rsid w:val="006E7631"/>
    <w:rsid w:val="006E7A6B"/>
    <w:rsid w:val="006F0B2F"/>
    <w:rsid w:val="006F1110"/>
    <w:rsid w:val="006F120E"/>
    <w:rsid w:val="006F1943"/>
    <w:rsid w:val="006F5368"/>
    <w:rsid w:val="006F608D"/>
    <w:rsid w:val="006F7164"/>
    <w:rsid w:val="006F763E"/>
    <w:rsid w:val="006F7D5E"/>
    <w:rsid w:val="0070078F"/>
    <w:rsid w:val="007017E0"/>
    <w:rsid w:val="00702DCE"/>
    <w:rsid w:val="00703310"/>
    <w:rsid w:val="00706173"/>
    <w:rsid w:val="007077A1"/>
    <w:rsid w:val="00707C72"/>
    <w:rsid w:val="00712D7C"/>
    <w:rsid w:val="007133FF"/>
    <w:rsid w:val="0071390C"/>
    <w:rsid w:val="00713CBC"/>
    <w:rsid w:val="007140C0"/>
    <w:rsid w:val="00715412"/>
    <w:rsid w:val="007172CA"/>
    <w:rsid w:val="0071791D"/>
    <w:rsid w:val="00720F15"/>
    <w:rsid w:val="00722A32"/>
    <w:rsid w:val="007262B3"/>
    <w:rsid w:val="0072723E"/>
    <w:rsid w:val="0072728F"/>
    <w:rsid w:val="00727616"/>
    <w:rsid w:val="00731072"/>
    <w:rsid w:val="00731C62"/>
    <w:rsid w:val="007328FB"/>
    <w:rsid w:val="00732DD6"/>
    <w:rsid w:val="00733B2F"/>
    <w:rsid w:val="00734397"/>
    <w:rsid w:val="00734CA4"/>
    <w:rsid w:val="00734D3B"/>
    <w:rsid w:val="00735118"/>
    <w:rsid w:val="0073574B"/>
    <w:rsid w:val="00736841"/>
    <w:rsid w:val="00736D9B"/>
    <w:rsid w:val="007370E3"/>
    <w:rsid w:val="00737695"/>
    <w:rsid w:val="00737F85"/>
    <w:rsid w:val="00741DB6"/>
    <w:rsid w:val="00742503"/>
    <w:rsid w:val="0074583B"/>
    <w:rsid w:val="00745CBF"/>
    <w:rsid w:val="00746859"/>
    <w:rsid w:val="00746C30"/>
    <w:rsid w:val="00746CF6"/>
    <w:rsid w:val="007501B4"/>
    <w:rsid w:val="00752E1C"/>
    <w:rsid w:val="007540D6"/>
    <w:rsid w:val="00754428"/>
    <w:rsid w:val="00754459"/>
    <w:rsid w:val="00754B08"/>
    <w:rsid w:val="00755885"/>
    <w:rsid w:val="00755FBB"/>
    <w:rsid w:val="0075674A"/>
    <w:rsid w:val="00757F2B"/>
    <w:rsid w:val="00757F52"/>
    <w:rsid w:val="00760549"/>
    <w:rsid w:val="00760CE2"/>
    <w:rsid w:val="00760DE6"/>
    <w:rsid w:val="00760E7F"/>
    <w:rsid w:val="00761861"/>
    <w:rsid w:val="00761DE0"/>
    <w:rsid w:val="007625A4"/>
    <w:rsid w:val="00763B1F"/>
    <w:rsid w:val="00765C61"/>
    <w:rsid w:val="00766C98"/>
    <w:rsid w:val="00770276"/>
    <w:rsid w:val="0077068B"/>
    <w:rsid w:val="00771719"/>
    <w:rsid w:val="007719A3"/>
    <w:rsid w:val="007743FF"/>
    <w:rsid w:val="00774BA7"/>
    <w:rsid w:val="00774BE5"/>
    <w:rsid w:val="00775603"/>
    <w:rsid w:val="00776A93"/>
    <w:rsid w:val="00781B5E"/>
    <w:rsid w:val="0078261B"/>
    <w:rsid w:val="0078312A"/>
    <w:rsid w:val="007831E2"/>
    <w:rsid w:val="00783264"/>
    <w:rsid w:val="00783D11"/>
    <w:rsid w:val="00783EBB"/>
    <w:rsid w:val="0078483D"/>
    <w:rsid w:val="00785DDC"/>
    <w:rsid w:val="00785E08"/>
    <w:rsid w:val="00785EC7"/>
    <w:rsid w:val="007865B6"/>
    <w:rsid w:val="00786D23"/>
    <w:rsid w:val="00790508"/>
    <w:rsid w:val="00790748"/>
    <w:rsid w:val="00790C4E"/>
    <w:rsid w:val="00791A99"/>
    <w:rsid w:val="0079206A"/>
    <w:rsid w:val="00792DB9"/>
    <w:rsid w:val="00794CA9"/>
    <w:rsid w:val="007951A5"/>
    <w:rsid w:val="00795E87"/>
    <w:rsid w:val="00796064"/>
    <w:rsid w:val="007A32E5"/>
    <w:rsid w:val="007A45AA"/>
    <w:rsid w:val="007A52B6"/>
    <w:rsid w:val="007A5784"/>
    <w:rsid w:val="007A5ABE"/>
    <w:rsid w:val="007A60CA"/>
    <w:rsid w:val="007A6C41"/>
    <w:rsid w:val="007A783D"/>
    <w:rsid w:val="007B02A9"/>
    <w:rsid w:val="007B09E3"/>
    <w:rsid w:val="007B1A6E"/>
    <w:rsid w:val="007B1DC5"/>
    <w:rsid w:val="007B42F6"/>
    <w:rsid w:val="007B4903"/>
    <w:rsid w:val="007B56B9"/>
    <w:rsid w:val="007B6530"/>
    <w:rsid w:val="007B67DE"/>
    <w:rsid w:val="007C028A"/>
    <w:rsid w:val="007C0305"/>
    <w:rsid w:val="007C038D"/>
    <w:rsid w:val="007C052E"/>
    <w:rsid w:val="007C1282"/>
    <w:rsid w:val="007C2177"/>
    <w:rsid w:val="007C24D6"/>
    <w:rsid w:val="007C2C8B"/>
    <w:rsid w:val="007C30D0"/>
    <w:rsid w:val="007C3A11"/>
    <w:rsid w:val="007C4769"/>
    <w:rsid w:val="007C4800"/>
    <w:rsid w:val="007C65BE"/>
    <w:rsid w:val="007C677D"/>
    <w:rsid w:val="007D092D"/>
    <w:rsid w:val="007D103D"/>
    <w:rsid w:val="007D116D"/>
    <w:rsid w:val="007D22E0"/>
    <w:rsid w:val="007D3456"/>
    <w:rsid w:val="007D4D7B"/>
    <w:rsid w:val="007D5522"/>
    <w:rsid w:val="007D6933"/>
    <w:rsid w:val="007D7495"/>
    <w:rsid w:val="007E0DBF"/>
    <w:rsid w:val="007E17B8"/>
    <w:rsid w:val="007E2266"/>
    <w:rsid w:val="007E32A0"/>
    <w:rsid w:val="007E4523"/>
    <w:rsid w:val="007E4775"/>
    <w:rsid w:val="007E494F"/>
    <w:rsid w:val="007E5BA5"/>
    <w:rsid w:val="007E6694"/>
    <w:rsid w:val="007F0296"/>
    <w:rsid w:val="007F0DF9"/>
    <w:rsid w:val="007F3692"/>
    <w:rsid w:val="007F37AC"/>
    <w:rsid w:val="007F5981"/>
    <w:rsid w:val="007F7931"/>
    <w:rsid w:val="007F7B92"/>
    <w:rsid w:val="00800878"/>
    <w:rsid w:val="00802D12"/>
    <w:rsid w:val="00802E64"/>
    <w:rsid w:val="00805651"/>
    <w:rsid w:val="00805885"/>
    <w:rsid w:val="008069C0"/>
    <w:rsid w:val="00810305"/>
    <w:rsid w:val="0081174E"/>
    <w:rsid w:val="008118A9"/>
    <w:rsid w:val="00812327"/>
    <w:rsid w:val="00812BE4"/>
    <w:rsid w:val="008130DF"/>
    <w:rsid w:val="008135EE"/>
    <w:rsid w:val="00813D0F"/>
    <w:rsid w:val="00814D5A"/>
    <w:rsid w:val="00814FEE"/>
    <w:rsid w:val="00816855"/>
    <w:rsid w:val="00816C93"/>
    <w:rsid w:val="00816FCF"/>
    <w:rsid w:val="008207F7"/>
    <w:rsid w:val="00820DED"/>
    <w:rsid w:val="00820F8A"/>
    <w:rsid w:val="0082370F"/>
    <w:rsid w:val="008237DC"/>
    <w:rsid w:val="00824189"/>
    <w:rsid w:val="008242F0"/>
    <w:rsid w:val="00825D55"/>
    <w:rsid w:val="00826782"/>
    <w:rsid w:val="00826C1C"/>
    <w:rsid w:val="008277FB"/>
    <w:rsid w:val="00833CFE"/>
    <w:rsid w:val="00834223"/>
    <w:rsid w:val="008343D8"/>
    <w:rsid w:val="00835660"/>
    <w:rsid w:val="008359D5"/>
    <w:rsid w:val="0084048C"/>
    <w:rsid w:val="00842B0A"/>
    <w:rsid w:val="00845FC3"/>
    <w:rsid w:val="0084647B"/>
    <w:rsid w:val="00851407"/>
    <w:rsid w:val="00851818"/>
    <w:rsid w:val="008518B2"/>
    <w:rsid w:val="008523FE"/>
    <w:rsid w:val="00854875"/>
    <w:rsid w:val="008550EC"/>
    <w:rsid w:val="00855745"/>
    <w:rsid w:val="008565B4"/>
    <w:rsid w:val="00857076"/>
    <w:rsid w:val="008570E8"/>
    <w:rsid w:val="00860F44"/>
    <w:rsid w:val="00860F64"/>
    <w:rsid w:val="00861254"/>
    <w:rsid w:val="00861BD6"/>
    <w:rsid w:val="008622AF"/>
    <w:rsid w:val="008630E1"/>
    <w:rsid w:val="0086312E"/>
    <w:rsid w:val="0086333F"/>
    <w:rsid w:val="0086334F"/>
    <w:rsid w:val="008706F1"/>
    <w:rsid w:val="008714DF"/>
    <w:rsid w:val="00871996"/>
    <w:rsid w:val="00871A10"/>
    <w:rsid w:val="00872115"/>
    <w:rsid w:val="00872131"/>
    <w:rsid w:val="00873D7E"/>
    <w:rsid w:val="008754D4"/>
    <w:rsid w:val="008757B4"/>
    <w:rsid w:val="008757CD"/>
    <w:rsid w:val="00876F33"/>
    <w:rsid w:val="00877AB1"/>
    <w:rsid w:val="008817E9"/>
    <w:rsid w:val="00881B77"/>
    <w:rsid w:val="00882EF7"/>
    <w:rsid w:val="00883032"/>
    <w:rsid w:val="00883301"/>
    <w:rsid w:val="008847E9"/>
    <w:rsid w:val="0088586C"/>
    <w:rsid w:val="0088620F"/>
    <w:rsid w:val="00886B07"/>
    <w:rsid w:val="00887491"/>
    <w:rsid w:val="00890AF1"/>
    <w:rsid w:val="00891897"/>
    <w:rsid w:val="00892911"/>
    <w:rsid w:val="0089308A"/>
    <w:rsid w:val="00893C5F"/>
    <w:rsid w:val="00894738"/>
    <w:rsid w:val="008947A5"/>
    <w:rsid w:val="008A1D86"/>
    <w:rsid w:val="008A2503"/>
    <w:rsid w:val="008A28CB"/>
    <w:rsid w:val="008A35A9"/>
    <w:rsid w:val="008A3BC9"/>
    <w:rsid w:val="008A49CB"/>
    <w:rsid w:val="008A70D4"/>
    <w:rsid w:val="008B0580"/>
    <w:rsid w:val="008B0CAA"/>
    <w:rsid w:val="008B16C7"/>
    <w:rsid w:val="008B27D7"/>
    <w:rsid w:val="008B29A1"/>
    <w:rsid w:val="008B2BE3"/>
    <w:rsid w:val="008B3447"/>
    <w:rsid w:val="008B5C73"/>
    <w:rsid w:val="008B614B"/>
    <w:rsid w:val="008B64F8"/>
    <w:rsid w:val="008B6777"/>
    <w:rsid w:val="008B6AAE"/>
    <w:rsid w:val="008B7016"/>
    <w:rsid w:val="008C0C34"/>
    <w:rsid w:val="008C1AD0"/>
    <w:rsid w:val="008C1E82"/>
    <w:rsid w:val="008C25DD"/>
    <w:rsid w:val="008C2790"/>
    <w:rsid w:val="008C3B5D"/>
    <w:rsid w:val="008C41CA"/>
    <w:rsid w:val="008C483C"/>
    <w:rsid w:val="008C4A17"/>
    <w:rsid w:val="008C503D"/>
    <w:rsid w:val="008C5212"/>
    <w:rsid w:val="008C6394"/>
    <w:rsid w:val="008C6EEF"/>
    <w:rsid w:val="008C71BB"/>
    <w:rsid w:val="008C7207"/>
    <w:rsid w:val="008C7B0D"/>
    <w:rsid w:val="008D1A31"/>
    <w:rsid w:val="008D1B0E"/>
    <w:rsid w:val="008D1B3A"/>
    <w:rsid w:val="008D1BE8"/>
    <w:rsid w:val="008D1D82"/>
    <w:rsid w:val="008D214F"/>
    <w:rsid w:val="008D285D"/>
    <w:rsid w:val="008D3022"/>
    <w:rsid w:val="008D348B"/>
    <w:rsid w:val="008D4A54"/>
    <w:rsid w:val="008D553E"/>
    <w:rsid w:val="008D5D2D"/>
    <w:rsid w:val="008D60D5"/>
    <w:rsid w:val="008D6E98"/>
    <w:rsid w:val="008D7700"/>
    <w:rsid w:val="008E02A1"/>
    <w:rsid w:val="008E107E"/>
    <w:rsid w:val="008E14C4"/>
    <w:rsid w:val="008E1DD9"/>
    <w:rsid w:val="008E1FAD"/>
    <w:rsid w:val="008E20EC"/>
    <w:rsid w:val="008E2909"/>
    <w:rsid w:val="008E43E3"/>
    <w:rsid w:val="008E49D3"/>
    <w:rsid w:val="008E4CEC"/>
    <w:rsid w:val="008E64BA"/>
    <w:rsid w:val="008E7AEE"/>
    <w:rsid w:val="008E7FE8"/>
    <w:rsid w:val="008F07CD"/>
    <w:rsid w:val="008F09F7"/>
    <w:rsid w:val="008F0F33"/>
    <w:rsid w:val="008F1514"/>
    <w:rsid w:val="008F1B7E"/>
    <w:rsid w:val="008F322C"/>
    <w:rsid w:val="008F39EF"/>
    <w:rsid w:val="008F3A39"/>
    <w:rsid w:val="008F3D01"/>
    <w:rsid w:val="008F3D63"/>
    <w:rsid w:val="008F415C"/>
    <w:rsid w:val="008F4859"/>
    <w:rsid w:val="008F5D6B"/>
    <w:rsid w:val="008F7431"/>
    <w:rsid w:val="008F7535"/>
    <w:rsid w:val="0090054A"/>
    <w:rsid w:val="0090057B"/>
    <w:rsid w:val="00901941"/>
    <w:rsid w:val="00901C32"/>
    <w:rsid w:val="00902A57"/>
    <w:rsid w:val="00903132"/>
    <w:rsid w:val="00903189"/>
    <w:rsid w:val="00903BEB"/>
    <w:rsid w:val="00904121"/>
    <w:rsid w:val="0090469D"/>
    <w:rsid w:val="0090492F"/>
    <w:rsid w:val="00906657"/>
    <w:rsid w:val="009119F4"/>
    <w:rsid w:val="0091202F"/>
    <w:rsid w:val="00912E09"/>
    <w:rsid w:val="00913748"/>
    <w:rsid w:val="00914307"/>
    <w:rsid w:val="00914ACB"/>
    <w:rsid w:val="00914E7F"/>
    <w:rsid w:val="00915282"/>
    <w:rsid w:val="00916D55"/>
    <w:rsid w:val="00916F5D"/>
    <w:rsid w:val="009201A8"/>
    <w:rsid w:val="00920516"/>
    <w:rsid w:val="009208DC"/>
    <w:rsid w:val="00920917"/>
    <w:rsid w:val="00920EE0"/>
    <w:rsid w:val="0092361D"/>
    <w:rsid w:val="00923743"/>
    <w:rsid w:val="00924CB8"/>
    <w:rsid w:val="00924D59"/>
    <w:rsid w:val="00925CC7"/>
    <w:rsid w:val="00925E95"/>
    <w:rsid w:val="00932FB2"/>
    <w:rsid w:val="009335B2"/>
    <w:rsid w:val="00934D67"/>
    <w:rsid w:val="009351CC"/>
    <w:rsid w:val="00940A79"/>
    <w:rsid w:val="009418DA"/>
    <w:rsid w:val="00944C85"/>
    <w:rsid w:val="009451DA"/>
    <w:rsid w:val="009456AC"/>
    <w:rsid w:val="00946BBF"/>
    <w:rsid w:val="0095193C"/>
    <w:rsid w:val="00952466"/>
    <w:rsid w:val="00952CAE"/>
    <w:rsid w:val="009546AB"/>
    <w:rsid w:val="0095515B"/>
    <w:rsid w:val="009560F2"/>
    <w:rsid w:val="009561E3"/>
    <w:rsid w:val="009563A3"/>
    <w:rsid w:val="00956567"/>
    <w:rsid w:val="00956F3C"/>
    <w:rsid w:val="009574F7"/>
    <w:rsid w:val="0095775B"/>
    <w:rsid w:val="00957863"/>
    <w:rsid w:val="00957AAD"/>
    <w:rsid w:val="00960875"/>
    <w:rsid w:val="00961426"/>
    <w:rsid w:val="00962B38"/>
    <w:rsid w:val="00962D00"/>
    <w:rsid w:val="00963508"/>
    <w:rsid w:val="00963D57"/>
    <w:rsid w:val="0096512F"/>
    <w:rsid w:val="009657BF"/>
    <w:rsid w:val="00965B0D"/>
    <w:rsid w:val="0096620D"/>
    <w:rsid w:val="00966C9C"/>
    <w:rsid w:val="00966CF6"/>
    <w:rsid w:val="00967C0F"/>
    <w:rsid w:val="009708A0"/>
    <w:rsid w:val="00970D99"/>
    <w:rsid w:val="0097178B"/>
    <w:rsid w:val="00974161"/>
    <w:rsid w:val="009753EF"/>
    <w:rsid w:val="00975BD9"/>
    <w:rsid w:val="00976063"/>
    <w:rsid w:val="009777D2"/>
    <w:rsid w:val="00977D5D"/>
    <w:rsid w:val="00982109"/>
    <w:rsid w:val="00982A09"/>
    <w:rsid w:val="0098374B"/>
    <w:rsid w:val="00983891"/>
    <w:rsid w:val="009866F0"/>
    <w:rsid w:val="00986C0B"/>
    <w:rsid w:val="009873B0"/>
    <w:rsid w:val="00987746"/>
    <w:rsid w:val="00987C99"/>
    <w:rsid w:val="00987DCF"/>
    <w:rsid w:val="0099053C"/>
    <w:rsid w:val="00990DDC"/>
    <w:rsid w:val="00991420"/>
    <w:rsid w:val="009925FB"/>
    <w:rsid w:val="00993703"/>
    <w:rsid w:val="00996F86"/>
    <w:rsid w:val="009A58CC"/>
    <w:rsid w:val="009A780D"/>
    <w:rsid w:val="009A7975"/>
    <w:rsid w:val="009A7FBF"/>
    <w:rsid w:val="009B0BA6"/>
    <w:rsid w:val="009B1762"/>
    <w:rsid w:val="009B2E01"/>
    <w:rsid w:val="009B43D3"/>
    <w:rsid w:val="009B4481"/>
    <w:rsid w:val="009B4DEC"/>
    <w:rsid w:val="009B4F44"/>
    <w:rsid w:val="009B5DFA"/>
    <w:rsid w:val="009B6407"/>
    <w:rsid w:val="009B6978"/>
    <w:rsid w:val="009B73C2"/>
    <w:rsid w:val="009C0B9B"/>
    <w:rsid w:val="009C1138"/>
    <w:rsid w:val="009C14BA"/>
    <w:rsid w:val="009C1ED4"/>
    <w:rsid w:val="009C5018"/>
    <w:rsid w:val="009C5852"/>
    <w:rsid w:val="009C5FE4"/>
    <w:rsid w:val="009D02C7"/>
    <w:rsid w:val="009D172F"/>
    <w:rsid w:val="009D1AED"/>
    <w:rsid w:val="009D32A0"/>
    <w:rsid w:val="009D3F9B"/>
    <w:rsid w:val="009D5106"/>
    <w:rsid w:val="009D6581"/>
    <w:rsid w:val="009D67AE"/>
    <w:rsid w:val="009D69D8"/>
    <w:rsid w:val="009D6BFE"/>
    <w:rsid w:val="009D71DA"/>
    <w:rsid w:val="009E0580"/>
    <w:rsid w:val="009E09A8"/>
    <w:rsid w:val="009E0A02"/>
    <w:rsid w:val="009E0CFC"/>
    <w:rsid w:val="009E1445"/>
    <w:rsid w:val="009E2482"/>
    <w:rsid w:val="009E3177"/>
    <w:rsid w:val="009E3882"/>
    <w:rsid w:val="009E3B36"/>
    <w:rsid w:val="009E4275"/>
    <w:rsid w:val="009E59CA"/>
    <w:rsid w:val="009E6518"/>
    <w:rsid w:val="009F017D"/>
    <w:rsid w:val="009F047E"/>
    <w:rsid w:val="009F0C37"/>
    <w:rsid w:val="009F0C90"/>
    <w:rsid w:val="009F0D29"/>
    <w:rsid w:val="009F0F83"/>
    <w:rsid w:val="009F1786"/>
    <w:rsid w:val="009F2507"/>
    <w:rsid w:val="009F6269"/>
    <w:rsid w:val="009F7311"/>
    <w:rsid w:val="00A00C2F"/>
    <w:rsid w:val="00A00CA9"/>
    <w:rsid w:val="00A00D11"/>
    <w:rsid w:val="00A00EFB"/>
    <w:rsid w:val="00A01D9E"/>
    <w:rsid w:val="00A028D7"/>
    <w:rsid w:val="00A034E3"/>
    <w:rsid w:val="00A06D61"/>
    <w:rsid w:val="00A06D7C"/>
    <w:rsid w:val="00A06F59"/>
    <w:rsid w:val="00A100F6"/>
    <w:rsid w:val="00A108FC"/>
    <w:rsid w:val="00A10F0E"/>
    <w:rsid w:val="00A112A9"/>
    <w:rsid w:val="00A148B0"/>
    <w:rsid w:val="00A15CDA"/>
    <w:rsid w:val="00A171A9"/>
    <w:rsid w:val="00A17915"/>
    <w:rsid w:val="00A17FCF"/>
    <w:rsid w:val="00A2006A"/>
    <w:rsid w:val="00A20645"/>
    <w:rsid w:val="00A20937"/>
    <w:rsid w:val="00A2186F"/>
    <w:rsid w:val="00A2202B"/>
    <w:rsid w:val="00A2234E"/>
    <w:rsid w:val="00A23302"/>
    <w:rsid w:val="00A24D5C"/>
    <w:rsid w:val="00A2524A"/>
    <w:rsid w:val="00A25268"/>
    <w:rsid w:val="00A25309"/>
    <w:rsid w:val="00A263C7"/>
    <w:rsid w:val="00A26AEE"/>
    <w:rsid w:val="00A270DE"/>
    <w:rsid w:val="00A270E6"/>
    <w:rsid w:val="00A2729B"/>
    <w:rsid w:val="00A27941"/>
    <w:rsid w:val="00A27E8E"/>
    <w:rsid w:val="00A3008D"/>
    <w:rsid w:val="00A300DA"/>
    <w:rsid w:val="00A30C68"/>
    <w:rsid w:val="00A310A8"/>
    <w:rsid w:val="00A3254C"/>
    <w:rsid w:val="00A341BC"/>
    <w:rsid w:val="00A354AD"/>
    <w:rsid w:val="00A36DCC"/>
    <w:rsid w:val="00A3795A"/>
    <w:rsid w:val="00A402A1"/>
    <w:rsid w:val="00A404E6"/>
    <w:rsid w:val="00A40BBA"/>
    <w:rsid w:val="00A41A49"/>
    <w:rsid w:val="00A42472"/>
    <w:rsid w:val="00A42906"/>
    <w:rsid w:val="00A4336D"/>
    <w:rsid w:val="00A440A5"/>
    <w:rsid w:val="00A44388"/>
    <w:rsid w:val="00A443F4"/>
    <w:rsid w:val="00A44924"/>
    <w:rsid w:val="00A44AD6"/>
    <w:rsid w:val="00A45955"/>
    <w:rsid w:val="00A45B32"/>
    <w:rsid w:val="00A47040"/>
    <w:rsid w:val="00A4764F"/>
    <w:rsid w:val="00A47D73"/>
    <w:rsid w:val="00A47E64"/>
    <w:rsid w:val="00A47F5C"/>
    <w:rsid w:val="00A50D6D"/>
    <w:rsid w:val="00A51F64"/>
    <w:rsid w:val="00A529A1"/>
    <w:rsid w:val="00A52CCC"/>
    <w:rsid w:val="00A53063"/>
    <w:rsid w:val="00A53530"/>
    <w:rsid w:val="00A544B2"/>
    <w:rsid w:val="00A54906"/>
    <w:rsid w:val="00A57209"/>
    <w:rsid w:val="00A576C3"/>
    <w:rsid w:val="00A603C3"/>
    <w:rsid w:val="00A61C42"/>
    <w:rsid w:val="00A63820"/>
    <w:rsid w:val="00A64D39"/>
    <w:rsid w:val="00A65512"/>
    <w:rsid w:val="00A67A0A"/>
    <w:rsid w:val="00A70AD9"/>
    <w:rsid w:val="00A70B1B"/>
    <w:rsid w:val="00A71B3D"/>
    <w:rsid w:val="00A7292A"/>
    <w:rsid w:val="00A73130"/>
    <w:rsid w:val="00A74B09"/>
    <w:rsid w:val="00A74F64"/>
    <w:rsid w:val="00A75CE0"/>
    <w:rsid w:val="00A76C0B"/>
    <w:rsid w:val="00A76D42"/>
    <w:rsid w:val="00A773A7"/>
    <w:rsid w:val="00A77661"/>
    <w:rsid w:val="00A80002"/>
    <w:rsid w:val="00A8088C"/>
    <w:rsid w:val="00A80BFA"/>
    <w:rsid w:val="00A81A1A"/>
    <w:rsid w:val="00A82BAD"/>
    <w:rsid w:val="00A832AD"/>
    <w:rsid w:val="00A83A82"/>
    <w:rsid w:val="00A83C6C"/>
    <w:rsid w:val="00A83C93"/>
    <w:rsid w:val="00A84A29"/>
    <w:rsid w:val="00A85F80"/>
    <w:rsid w:val="00A8611D"/>
    <w:rsid w:val="00A873AE"/>
    <w:rsid w:val="00A873F6"/>
    <w:rsid w:val="00A90023"/>
    <w:rsid w:val="00A90246"/>
    <w:rsid w:val="00A90A2A"/>
    <w:rsid w:val="00A919AE"/>
    <w:rsid w:val="00A923B4"/>
    <w:rsid w:val="00A943D7"/>
    <w:rsid w:val="00A9511B"/>
    <w:rsid w:val="00A96596"/>
    <w:rsid w:val="00AA1313"/>
    <w:rsid w:val="00AA14BE"/>
    <w:rsid w:val="00AA2C23"/>
    <w:rsid w:val="00AA5E46"/>
    <w:rsid w:val="00AA613F"/>
    <w:rsid w:val="00AA7175"/>
    <w:rsid w:val="00AB0384"/>
    <w:rsid w:val="00AB0F0B"/>
    <w:rsid w:val="00AB143F"/>
    <w:rsid w:val="00AB1C76"/>
    <w:rsid w:val="00AB1FD2"/>
    <w:rsid w:val="00AB33BE"/>
    <w:rsid w:val="00AB40F6"/>
    <w:rsid w:val="00AB46DE"/>
    <w:rsid w:val="00AB53DF"/>
    <w:rsid w:val="00AB5C7B"/>
    <w:rsid w:val="00AB67EC"/>
    <w:rsid w:val="00AB6DD3"/>
    <w:rsid w:val="00AC03C3"/>
    <w:rsid w:val="00AC22AA"/>
    <w:rsid w:val="00AC27D7"/>
    <w:rsid w:val="00AC3166"/>
    <w:rsid w:val="00AC3E2E"/>
    <w:rsid w:val="00AC4620"/>
    <w:rsid w:val="00AC4F6F"/>
    <w:rsid w:val="00AC5408"/>
    <w:rsid w:val="00AC5A79"/>
    <w:rsid w:val="00AC6D9D"/>
    <w:rsid w:val="00AD084F"/>
    <w:rsid w:val="00AD37AA"/>
    <w:rsid w:val="00AD3D84"/>
    <w:rsid w:val="00AD4A63"/>
    <w:rsid w:val="00AD5B59"/>
    <w:rsid w:val="00AD6B3C"/>
    <w:rsid w:val="00AE0328"/>
    <w:rsid w:val="00AE0C88"/>
    <w:rsid w:val="00AE1FAE"/>
    <w:rsid w:val="00AE3FF0"/>
    <w:rsid w:val="00AE45D5"/>
    <w:rsid w:val="00AE488F"/>
    <w:rsid w:val="00AE5556"/>
    <w:rsid w:val="00AE5D19"/>
    <w:rsid w:val="00AE7479"/>
    <w:rsid w:val="00AE7514"/>
    <w:rsid w:val="00AE7CD2"/>
    <w:rsid w:val="00AF015B"/>
    <w:rsid w:val="00AF2E7A"/>
    <w:rsid w:val="00AF2EFA"/>
    <w:rsid w:val="00AF3932"/>
    <w:rsid w:val="00AF3DA6"/>
    <w:rsid w:val="00AF4525"/>
    <w:rsid w:val="00AF5C2E"/>
    <w:rsid w:val="00AF7018"/>
    <w:rsid w:val="00B0073F"/>
    <w:rsid w:val="00B01D1D"/>
    <w:rsid w:val="00B01DB1"/>
    <w:rsid w:val="00B01F84"/>
    <w:rsid w:val="00B02DA7"/>
    <w:rsid w:val="00B03AA5"/>
    <w:rsid w:val="00B03D08"/>
    <w:rsid w:val="00B041FF"/>
    <w:rsid w:val="00B0455A"/>
    <w:rsid w:val="00B04BAF"/>
    <w:rsid w:val="00B04D42"/>
    <w:rsid w:val="00B061CA"/>
    <w:rsid w:val="00B10C6E"/>
    <w:rsid w:val="00B128BD"/>
    <w:rsid w:val="00B13565"/>
    <w:rsid w:val="00B1393A"/>
    <w:rsid w:val="00B14ED9"/>
    <w:rsid w:val="00B163AE"/>
    <w:rsid w:val="00B1742C"/>
    <w:rsid w:val="00B176FB"/>
    <w:rsid w:val="00B17CE2"/>
    <w:rsid w:val="00B21183"/>
    <w:rsid w:val="00B2230D"/>
    <w:rsid w:val="00B228EE"/>
    <w:rsid w:val="00B231AD"/>
    <w:rsid w:val="00B2463C"/>
    <w:rsid w:val="00B2483C"/>
    <w:rsid w:val="00B27E75"/>
    <w:rsid w:val="00B30E75"/>
    <w:rsid w:val="00B3310F"/>
    <w:rsid w:val="00B33B09"/>
    <w:rsid w:val="00B33F18"/>
    <w:rsid w:val="00B3425B"/>
    <w:rsid w:val="00B34BEA"/>
    <w:rsid w:val="00B35186"/>
    <w:rsid w:val="00B35F60"/>
    <w:rsid w:val="00B3607E"/>
    <w:rsid w:val="00B36FB5"/>
    <w:rsid w:val="00B37030"/>
    <w:rsid w:val="00B3799B"/>
    <w:rsid w:val="00B410F6"/>
    <w:rsid w:val="00B41CA8"/>
    <w:rsid w:val="00B431E4"/>
    <w:rsid w:val="00B442B3"/>
    <w:rsid w:val="00B4498E"/>
    <w:rsid w:val="00B4636E"/>
    <w:rsid w:val="00B47039"/>
    <w:rsid w:val="00B47166"/>
    <w:rsid w:val="00B47486"/>
    <w:rsid w:val="00B477E0"/>
    <w:rsid w:val="00B47A59"/>
    <w:rsid w:val="00B47E3E"/>
    <w:rsid w:val="00B50146"/>
    <w:rsid w:val="00B503B8"/>
    <w:rsid w:val="00B509B8"/>
    <w:rsid w:val="00B510D3"/>
    <w:rsid w:val="00B5176D"/>
    <w:rsid w:val="00B51F6B"/>
    <w:rsid w:val="00B531CB"/>
    <w:rsid w:val="00B5489C"/>
    <w:rsid w:val="00B54EE6"/>
    <w:rsid w:val="00B56853"/>
    <w:rsid w:val="00B578AE"/>
    <w:rsid w:val="00B609F1"/>
    <w:rsid w:val="00B60EF6"/>
    <w:rsid w:val="00B6118B"/>
    <w:rsid w:val="00B630D6"/>
    <w:rsid w:val="00B64520"/>
    <w:rsid w:val="00B64866"/>
    <w:rsid w:val="00B64A4B"/>
    <w:rsid w:val="00B659A0"/>
    <w:rsid w:val="00B67726"/>
    <w:rsid w:val="00B71803"/>
    <w:rsid w:val="00B72AF7"/>
    <w:rsid w:val="00B73203"/>
    <w:rsid w:val="00B741ED"/>
    <w:rsid w:val="00B7455B"/>
    <w:rsid w:val="00B757F2"/>
    <w:rsid w:val="00B75B86"/>
    <w:rsid w:val="00B75E3A"/>
    <w:rsid w:val="00B7656B"/>
    <w:rsid w:val="00B76B9A"/>
    <w:rsid w:val="00B76C6E"/>
    <w:rsid w:val="00B807A2"/>
    <w:rsid w:val="00B83363"/>
    <w:rsid w:val="00B83506"/>
    <w:rsid w:val="00B8358F"/>
    <w:rsid w:val="00B8399D"/>
    <w:rsid w:val="00B846C5"/>
    <w:rsid w:val="00B860A8"/>
    <w:rsid w:val="00B8693D"/>
    <w:rsid w:val="00B87615"/>
    <w:rsid w:val="00B87633"/>
    <w:rsid w:val="00B876BA"/>
    <w:rsid w:val="00B91AC7"/>
    <w:rsid w:val="00B91C1C"/>
    <w:rsid w:val="00B92B82"/>
    <w:rsid w:val="00B92C31"/>
    <w:rsid w:val="00B92D09"/>
    <w:rsid w:val="00B93744"/>
    <w:rsid w:val="00B93DE7"/>
    <w:rsid w:val="00B93F25"/>
    <w:rsid w:val="00B94CCB"/>
    <w:rsid w:val="00B96EE1"/>
    <w:rsid w:val="00B975B8"/>
    <w:rsid w:val="00BA0FA9"/>
    <w:rsid w:val="00BA13E3"/>
    <w:rsid w:val="00BA2E59"/>
    <w:rsid w:val="00BA382B"/>
    <w:rsid w:val="00BA5742"/>
    <w:rsid w:val="00BA5C5F"/>
    <w:rsid w:val="00BA5CA2"/>
    <w:rsid w:val="00BA6237"/>
    <w:rsid w:val="00BA66BF"/>
    <w:rsid w:val="00BA76C8"/>
    <w:rsid w:val="00BA7FC5"/>
    <w:rsid w:val="00BB0060"/>
    <w:rsid w:val="00BB076F"/>
    <w:rsid w:val="00BB07EE"/>
    <w:rsid w:val="00BB31F3"/>
    <w:rsid w:val="00BB32E7"/>
    <w:rsid w:val="00BB4719"/>
    <w:rsid w:val="00BB7760"/>
    <w:rsid w:val="00BC01B8"/>
    <w:rsid w:val="00BC07C9"/>
    <w:rsid w:val="00BC1180"/>
    <w:rsid w:val="00BC155C"/>
    <w:rsid w:val="00BC1811"/>
    <w:rsid w:val="00BC2F82"/>
    <w:rsid w:val="00BC42DA"/>
    <w:rsid w:val="00BC5E5B"/>
    <w:rsid w:val="00BC63DC"/>
    <w:rsid w:val="00BC6905"/>
    <w:rsid w:val="00BC74E2"/>
    <w:rsid w:val="00BD09E0"/>
    <w:rsid w:val="00BD13DC"/>
    <w:rsid w:val="00BD1DD9"/>
    <w:rsid w:val="00BD687A"/>
    <w:rsid w:val="00BD69E3"/>
    <w:rsid w:val="00BD708B"/>
    <w:rsid w:val="00BD7B75"/>
    <w:rsid w:val="00BD7D33"/>
    <w:rsid w:val="00BE040E"/>
    <w:rsid w:val="00BE1066"/>
    <w:rsid w:val="00BE2153"/>
    <w:rsid w:val="00BE251C"/>
    <w:rsid w:val="00BE3CF2"/>
    <w:rsid w:val="00BE4658"/>
    <w:rsid w:val="00BE4F4D"/>
    <w:rsid w:val="00BE5946"/>
    <w:rsid w:val="00BE63AE"/>
    <w:rsid w:val="00BE75A6"/>
    <w:rsid w:val="00BF05DC"/>
    <w:rsid w:val="00BF1C4D"/>
    <w:rsid w:val="00BF309D"/>
    <w:rsid w:val="00BF3486"/>
    <w:rsid w:val="00BF40AD"/>
    <w:rsid w:val="00BF4BD3"/>
    <w:rsid w:val="00BF5580"/>
    <w:rsid w:val="00BF575F"/>
    <w:rsid w:val="00BF6034"/>
    <w:rsid w:val="00BF69F1"/>
    <w:rsid w:val="00BF721F"/>
    <w:rsid w:val="00BF7D5F"/>
    <w:rsid w:val="00C0352F"/>
    <w:rsid w:val="00C035FD"/>
    <w:rsid w:val="00C037B9"/>
    <w:rsid w:val="00C04047"/>
    <w:rsid w:val="00C04597"/>
    <w:rsid w:val="00C06924"/>
    <w:rsid w:val="00C07ACE"/>
    <w:rsid w:val="00C1201A"/>
    <w:rsid w:val="00C12475"/>
    <w:rsid w:val="00C1267E"/>
    <w:rsid w:val="00C13665"/>
    <w:rsid w:val="00C140BB"/>
    <w:rsid w:val="00C16467"/>
    <w:rsid w:val="00C16E54"/>
    <w:rsid w:val="00C16E63"/>
    <w:rsid w:val="00C1742F"/>
    <w:rsid w:val="00C20069"/>
    <w:rsid w:val="00C20090"/>
    <w:rsid w:val="00C2020E"/>
    <w:rsid w:val="00C20DB7"/>
    <w:rsid w:val="00C21691"/>
    <w:rsid w:val="00C2193F"/>
    <w:rsid w:val="00C23447"/>
    <w:rsid w:val="00C240A3"/>
    <w:rsid w:val="00C24830"/>
    <w:rsid w:val="00C24E00"/>
    <w:rsid w:val="00C27339"/>
    <w:rsid w:val="00C31CD5"/>
    <w:rsid w:val="00C32414"/>
    <w:rsid w:val="00C32556"/>
    <w:rsid w:val="00C32C88"/>
    <w:rsid w:val="00C3399C"/>
    <w:rsid w:val="00C349E6"/>
    <w:rsid w:val="00C34D3E"/>
    <w:rsid w:val="00C35C7A"/>
    <w:rsid w:val="00C361CB"/>
    <w:rsid w:val="00C3637D"/>
    <w:rsid w:val="00C366B2"/>
    <w:rsid w:val="00C37831"/>
    <w:rsid w:val="00C37E51"/>
    <w:rsid w:val="00C406F7"/>
    <w:rsid w:val="00C43A28"/>
    <w:rsid w:val="00C461AA"/>
    <w:rsid w:val="00C47A66"/>
    <w:rsid w:val="00C5006C"/>
    <w:rsid w:val="00C508D0"/>
    <w:rsid w:val="00C508DF"/>
    <w:rsid w:val="00C50FA1"/>
    <w:rsid w:val="00C517A9"/>
    <w:rsid w:val="00C51E53"/>
    <w:rsid w:val="00C60BED"/>
    <w:rsid w:val="00C61966"/>
    <w:rsid w:val="00C61AB0"/>
    <w:rsid w:val="00C635A0"/>
    <w:rsid w:val="00C6397F"/>
    <w:rsid w:val="00C648B7"/>
    <w:rsid w:val="00C65174"/>
    <w:rsid w:val="00C653AB"/>
    <w:rsid w:val="00C65D11"/>
    <w:rsid w:val="00C66532"/>
    <w:rsid w:val="00C66A23"/>
    <w:rsid w:val="00C66CE7"/>
    <w:rsid w:val="00C70DF9"/>
    <w:rsid w:val="00C73175"/>
    <w:rsid w:val="00C7466F"/>
    <w:rsid w:val="00C74AE0"/>
    <w:rsid w:val="00C75D0C"/>
    <w:rsid w:val="00C76280"/>
    <w:rsid w:val="00C7685A"/>
    <w:rsid w:val="00C77404"/>
    <w:rsid w:val="00C806A0"/>
    <w:rsid w:val="00C80DA5"/>
    <w:rsid w:val="00C81D7E"/>
    <w:rsid w:val="00C81EDF"/>
    <w:rsid w:val="00C8410B"/>
    <w:rsid w:val="00C87A38"/>
    <w:rsid w:val="00C87AED"/>
    <w:rsid w:val="00C9027C"/>
    <w:rsid w:val="00C90352"/>
    <w:rsid w:val="00C91FD1"/>
    <w:rsid w:val="00C92E47"/>
    <w:rsid w:val="00C959C9"/>
    <w:rsid w:val="00C95A17"/>
    <w:rsid w:val="00C95AF4"/>
    <w:rsid w:val="00C96E00"/>
    <w:rsid w:val="00C96E8F"/>
    <w:rsid w:val="00CA1A9C"/>
    <w:rsid w:val="00CA1B47"/>
    <w:rsid w:val="00CA1B5F"/>
    <w:rsid w:val="00CA1FEC"/>
    <w:rsid w:val="00CA2C06"/>
    <w:rsid w:val="00CA3061"/>
    <w:rsid w:val="00CA3679"/>
    <w:rsid w:val="00CA41B8"/>
    <w:rsid w:val="00CA4313"/>
    <w:rsid w:val="00CA5EB7"/>
    <w:rsid w:val="00CA65A3"/>
    <w:rsid w:val="00CA6BA1"/>
    <w:rsid w:val="00CA776C"/>
    <w:rsid w:val="00CB13DD"/>
    <w:rsid w:val="00CB17E8"/>
    <w:rsid w:val="00CB19F8"/>
    <w:rsid w:val="00CB1B0E"/>
    <w:rsid w:val="00CB24CF"/>
    <w:rsid w:val="00CB2799"/>
    <w:rsid w:val="00CB3040"/>
    <w:rsid w:val="00CB33B8"/>
    <w:rsid w:val="00CB3547"/>
    <w:rsid w:val="00CB4030"/>
    <w:rsid w:val="00CB6CA3"/>
    <w:rsid w:val="00CB6F8C"/>
    <w:rsid w:val="00CB7664"/>
    <w:rsid w:val="00CC04B9"/>
    <w:rsid w:val="00CC16E0"/>
    <w:rsid w:val="00CC264C"/>
    <w:rsid w:val="00CC281A"/>
    <w:rsid w:val="00CC3814"/>
    <w:rsid w:val="00CC3A5B"/>
    <w:rsid w:val="00CC3BAF"/>
    <w:rsid w:val="00CC420D"/>
    <w:rsid w:val="00CC42E2"/>
    <w:rsid w:val="00CC4D45"/>
    <w:rsid w:val="00CC51D4"/>
    <w:rsid w:val="00CC5C03"/>
    <w:rsid w:val="00CC5FA8"/>
    <w:rsid w:val="00CC6716"/>
    <w:rsid w:val="00CC7263"/>
    <w:rsid w:val="00CC77BF"/>
    <w:rsid w:val="00CD2502"/>
    <w:rsid w:val="00CD25A9"/>
    <w:rsid w:val="00CD27F2"/>
    <w:rsid w:val="00CD2A12"/>
    <w:rsid w:val="00CD379D"/>
    <w:rsid w:val="00CD47DF"/>
    <w:rsid w:val="00CD6D81"/>
    <w:rsid w:val="00CD7B67"/>
    <w:rsid w:val="00CE0C82"/>
    <w:rsid w:val="00CE13CF"/>
    <w:rsid w:val="00CE16C9"/>
    <w:rsid w:val="00CE18F4"/>
    <w:rsid w:val="00CE486D"/>
    <w:rsid w:val="00CE6679"/>
    <w:rsid w:val="00CE6F5E"/>
    <w:rsid w:val="00CE71B8"/>
    <w:rsid w:val="00CF049A"/>
    <w:rsid w:val="00CF08F2"/>
    <w:rsid w:val="00CF186D"/>
    <w:rsid w:val="00CF1B1E"/>
    <w:rsid w:val="00CF29A2"/>
    <w:rsid w:val="00CF3BF8"/>
    <w:rsid w:val="00CF3D7B"/>
    <w:rsid w:val="00CF44F7"/>
    <w:rsid w:val="00CF4F8B"/>
    <w:rsid w:val="00CF5AA5"/>
    <w:rsid w:val="00CF7515"/>
    <w:rsid w:val="00CF7D8B"/>
    <w:rsid w:val="00D00A23"/>
    <w:rsid w:val="00D018E9"/>
    <w:rsid w:val="00D01A17"/>
    <w:rsid w:val="00D020D7"/>
    <w:rsid w:val="00D02486"/>
    <w:rsid w:val="00D026BA"/>
    <w:rsid w:val="00D03907"/>
    <w:rsid w:val="00D03D2C"/>
    <w:rsid w:val="00D0417D"/>
    <w:rsid w:val="00D0558D"/>
    <w:rsid w:val="00D05FCD"/>
    <w:rsid w:val="00D070D2"/>
    <w:rsid w:val="00D072D2"/>
    <w:rsid w:val="00D1069F"/>
    <w:rsid w:val="00D10ADD"/>
    <w:rsid w:val="00D11CD0"/>
    <w:rsid w:val="00D121F5"/>
    <w:rsid w:val="00D122A2"/>
    <w:rsid w:val="00D1307F"/>
    <w:rsid w:val="00D13ACE"/>
    <w:rsid w:val="00D145E0"/>
    <w:rsid w:val="00D14C92"/>
    <w:rsid w:val="00D16CDA"/>
    <w:rsid w:val="00D17AB1"/>
    <w:rsid w:val="00D209B9"/>
    <w:rsid w:val="00D20FC2"/>
    <w:rsid w:val="00D22E67"/>
    <w:rsid w:val="00D238DB"/>
    <w:rsid w:val="00D23DFB"/>
    <w:rsid w:val="00D24122"/>
    <w:rsid w:val="00D24598"/>
    <w:rsid w:val="00D2473E"/>
    <w:rsid w:val="00D24EAD"/>
    <w:rsid w:val="00D270CF"/>
    <w:rsid w:val="00D277ED"/>
    <w:rsid w:val="00D27CBE"/>
    <w:rsid w:val="00D3057C"/>
    <w:rsid w:val="00D30E9A"/>
    <w:rsid w:val="00D31761"/>
    <w:rsid w:val="00D31ED2"/>
    <w:rsid w:val="00D327A5"/>
    <w:rsid w:val="00D33857"/>
    <w:rsid w:val="00D33F03"/>
    <w:rsid w:val="00D36BC6"/>
    <w:rsid w:val="00D37D69"/>
    <w:rsid w:val="00D40825"/>
    <w:rsid w:val="00D41BF6"/>
    <w:rsid w:val="00D421A8"/>
    <w:rsid w:val="00D42ACF"/>
    <w:rsid w:val="00D458C3"/>
    <w:rsid w:val="00D45E31"/>
    <w:rsid w:val="00D47DFF"/>
    <w:rsid w:val="00D50CB3"/>
    <w:rsid w:val="00D51327"/>
    <w:rsid w:val="00D5136C"/>
    <w:rsid w:val="00D51536"/>
    <w:rsid w:val="00D5262C"/>
    <w:rsid w:val="00D52CF2"/>
    <w:rsid w:val="00D52E6F"/>
    <w:rsid w:val="00D54160"/>
    <w:rsid w:val="00D54B99"/>
    <w:rsid w:val="00D5587A"/>
    <w:rsid w:val="00D57197"/>
    <w:rsid w:val="00D57D19"/>
    <w:rsid w:val="00D61DC1"/>
    <w:rsid w:val="00D61E87"/>
    <w:rsid w:val="00D61F02"/>
    <w:rsid w:val="00D631BD"/>
    <w:rsid w:val="00D6477A"/>
    <w:rsid w:val="00D648CF"/>
    <w:rsid w:val="00D65D07"/>
    <w:rsid w:val="00D66383"/>
    <w:rsid w:val="00D6754F"/>
    <w:rsid w:val="00D70EBC"/>
    <w:rsid w:val="00D7110E"/>
    <w:rsid w:val="00D71A22"/>
    <w:rsid w:val="00D71CA4"/>
    <w:rsid w:val="00D71F2A"/>
    <w:rsid w:val="00D722FD"/>
    <w:rsid w:val="00D73258"/>
    <w:rsid w:val="00D76801"/>
    <w:rsid w:val="00D769F3"/>
    <w:rsid w:val="00D76F24"/>
    <w:rsid w:val="00D80392"/>
    <w:rsid w:val="00D80A6B"/>
    <w:rsid w:val="00D821CC"/>
    <w:rsid w:val="00D82DEF"/>
    <w:rsid w:val="00D8598F"/>
    <w:rsid w:val="00D85A01"/>
    <w:rsid w:val="00D86A42"/>
    <w:rsid w:val="00D87479"/>
    <w:rsid w:val="00D87718"/>
    <w:rsid w:val="00D87ECD"/>
    <w:rsid w:val="00D90F18"/>
    <w:rsid w:val="00D92AFD"/>
    <w:rsid w:val="00D931EA"/>
    <w:rsid w:val="00D9391D"/>
    <w:rsid w:val="00D94AD3"/>
    <w:rsid w:val="00D94D4D"/>
    <w:rsid w:val="00D951C1"/>
    <w:rsid w:val="00D9575F"/>
    <w:rsid w:val="00D95C1E"/>
    <w:rsid w:val="00D963F0"/>
    <w:rsid w:val="00D964C0"/>
    <w:rsid w:val="00D971CF"/>
    <w:rsid w:val="00D97951"/>
    <w:rsid w:val="00DA0058"/>
    <w:rsid w:val="00DA0C1D"/>
    <w:rsid w:val="00DA0EE3"/>
    <w:rsid w:val="00DA2B7B"/>
    <w:rsid w:val="00DA2E63"/>
    <w:rsid w:val="00DA392E"/>
    <w:rsid w:val="00DA4AAD"/>
    <w:rsid w:val="00DA4E16"/>
    <w:rsid w:val="00DA562E"/>
    <w:rsid w:val="00DA5B77"/>
    <w:rsid w:val="00DA6C69"/>
    <w:rsid w:val="00DA77B8"/>
    <w:rsid w:val="00DB0EE4"/>
    <w:rsid w:val="00DB119A"/>
    <w:rsid w:val="00DB176E"/>
    <w:rsid w:val="00DB2D02"/>
    <w:rsid w:val="00DB38A3"/>
    <w:rsid w:val="00DB43B8"/>
    <w:rsid w:val="00DB458D"/>
    <w:rsid w:val="00DB5853"/>
    <w:rsid w:val="00DB6412"/>
    <w:rsid w:val="00DB6FEE"/>
    <w:rsid w:val="00DB7E67"/>
    <w:rsid w:val="00DC293E"/>
    <w:rsid w:val="00DC496C"/>
    <w:rsid w:val="00DC5977"/>
    <w:rsid w:val="00DC6FE8"/>
    <w:rsid w:val="00DC7C18"/>
    <w:rsid w:val="00DD0A2D"/>
    <w:rsid w:val="00DD0FF3"/>
    <w:rsid w:val="00DD138D"/>
    <w:rsid w:val="00DD1567"/>
    <w:rsid w:val="00DD1C2B"/>
    <w:rsid w:val="00DD4274"/>
    <w:rsid w:val="00DD4CD8"/>
    <w:rsid w:val="00DD5097"/>
    <w:rsid w:val="00DD5EA1"/>
    <w:rsid w:val="00DD5FA2"/>
    <w:rsid w:val="00DD6923"/>
    <w:rsid w:val="00DD71BF"/>
    <w:rsid w:val="00DD75E4"/>
    <w:rsid w:val="00DD7BF8"/>
    <w:rsid w:val="00DE14FD"/>
    <w:rsid w:val="00DE1BF2"/>
    <w:rsid w:val="00DE2CBB"/>
    <w:rsid w:val="00DE2DA2"/>
    <w:rsid w:val="00DE3082"/>
    <w:rsid w:val="00DE32AB"/>
    <w:rsid w:val="00DE3ACF"/>
    <w:rsid w:val="00DE5119"/>
    <w:rsid w:val="00DE6075"/>
    <w:rsid w:val="00DE6CA3"/>
    <w:rsid w:val="00DF0892"/>
    <w:rsid w:val="00DF0906"/>
    <w:rsid w:val="00DF0C25"/>
    <w:rsid w:val="00DF0CCE"/>
    <w:rsid w:val="00DF18DC"/>
    <w:rsid w:val="00DF1CF8"/>
    <w:rsid w:val="00DF27C2"/>
    <w:rsid w:val="00DF2EE7"/>
    <w:rsid w:val="00DF343E"/>
    <w:rsid w:val="00DF35B5"/>
    <w:rsid w:val="00DF48B1"/>
    <w:rsid w:val="00DF50CB"/>
    <w:rsid w:val="00DF627B"/>
    <w:rsid w:val="00DF65CB"/>
    <w:rsid w:val="00E00F80"/>
    <w:rsid w:val="00E00F8B"/>
    <w:rsid w:val="00E0200B"/>
    <w:rsid w:val="00E020A0"/>
    <w:rsid w:val="00E02FE9"/>
    <w:rsid w:val="00E03973"/>
    <w:rsid w:val="00E060CB"/>
    <w:rsid w:val="00E060FA"/>
    <w:rsid w:val="00E07236"/>
    <w:rsid w:val="00E075F7"/>
    <w:rsid w:val="00E123AB"/>
    <w:rsid w:val="00E12507"/>
    <w:rsid w:val="00E1307F"/>
    <w:rsid w:val="00E13EB5"/>
    <w:rsid w:val="00E13FDA"/>
    <w:rsid w:val="00E1469F"/>
    <w:rsid w:val="00E146AE"/>
    <w:rsid w:val="00E14F1B"/>
    <w:rsid w:val="00E151CF"/>
    <w:rsid w:val="00E200AE"/>
    <w:rsid w:val="00E204F3"/>
    <w:rsid w:val="00E20DEF"/>
    <w:rsid w:val="00E214F1"/>
    <w:rsid w:val="00E21538"/>
    <w:rsid w:val="00E25ED0"/>
    <w:rsid w:val="00E2651F"/>
    <w:rsid w:val="00E27AD1"/>
    <w:rsid w:val="00E30550"/>
    <w:rsid w:val="00E31A09"/>
    <w:rsid w:val="00E32085"/>
    <w:rsid w:val="00E32514"/>
    <w:rsid w:val="00E327BD"/>
    <w:rsid w:val="00E33825"/>
    <w:rsid w:val="00E35303"/>
    <w:rsid w:val="00E35799"/>
    <w:rsid w:val="00E36743"/>
    <w:rsid w:val="00E36BCC"/>
    <w:rsid w:val="00E372F3"/>
    <w:rsid w:val="00E3749B"/>
    <w:rsid w:val="00E3759C"/>
    <w:rsid w:val="00E40931"/>
    <w:rsid w:val="00E41D47"/>
    <w:rsid w:val="00E432F0"/>
    <w:rsid w:val="00E442C7"/>
    <w:rsid w:val="00E50572"/>
    <w:rsid w:val="00E52A2E"/>
    <w:rsid w:val="00E52EAA"/>
    <w:rsid w:val="00E5411A"/>
    <w:rsid w:val="00E54DBE"/>
    <w:rsid w:val="00E559E9"/>
    <w:rsid w:val="00E56666"/>
    <w:rsid w:val="00E60321"/>
    <w:rsid w:val="00E61239"/>
    <w:rsid w:val="00E61632"/>
    <w:rsid w:val="00E61D8A"/>
    <w:rsid w:val="00E62F1D"/>
    <w:rsid w:val="00E6340A"/>
    <w:rsid w:val="00E644D4"/>
    <w:rsid w:val="00E649E3"/>
    <w:rsid w:val="00E64FC8"/>
    <w:rsid w:val="00E65479"/>
    <w:rsid w:val="00E66601"/>
    <w:rsid w:val="00E7030C"/>
    <w:rsid w:val="00E7058E"/>
    <w:rsid w:val="00E7084F"/>
    <w:rsid w:val="00E716C8"/>
    <w:rsid w:val="00E71AC7"/>
    <w:rsid w:val="00E72FB2"/>
    <w:rsid w:val="00E744BF"/>
    <w:rsid w:val="00E74E17"/>
    <w:rsid w:val="00E75322"/>
    <w:rsid w:val="00E76060"/>
    <w:rsid w:val="00E7670C"/>
    <w:rsid w:val="00E767B1"/>
    <w:rsid w:val="00E76E70"/>
    <w:rsid w:val="00E7736B"/>
    <w:rsid w:val="00E77BBA"/>
    <w:rsid w:val="00E77BEB"/>
    <w:rsid w:val="00E80695"/>
    <w:rsid w:val="00E8143D"/>
    <w:rsid w:val="00E81624"/>
    <w:rsid w:val="00E81A61"/>
    <w:rsid w:val="00E81CDD"/>
    <w:rsid w:val="00E8207A"/>
    <w:rsid w:val="00E84BBD"/>
    <w:rsid w:val="00E84C12"/>
    <w:rsid w:val="00E84E56"/>
    <w:rsid w:val="00E853E9"/>
    <w:rsid w:val="00E85999"/>
    <w:rsid w:val="00E85AD4"/>
    <w:rsid w:val="00E85C8B"/>
    <w:rsid w:val="00E8602F"/>
    <w:rsid w:val="00E864A2"/>
    <w:rsid w:val="00E876D7"/>
    <w:rsid w:val="00E87BAF"/>
    <w:rsid w:val="00E910CE"/>
    <w:rsid w:val="00E9142E"/>
    <w:rsid w:val="00E928A5"/>
    <w:rsid w:val="00E92BE7"/>
    <w:rsid w:val="00E936F6"/>
    <w:rsid w:val="00E93DCE"/>
    <w:rsid w:val="00E9401E"/>
    <w:rsid w:val="00E948D3"/>
    <w:rsid w:val="00E960EA"/>
    <w:rsid w:val="00E96684"/>
    <w:rsid w:val="00E97DF2"/>
    <w:rsid w:val="00E97F3F"/>
    <w:rsid w:val="00EA01F4"/>
    <w:rsid w:val="00EA1FB9"/>
    <w:rsid w:val="00EA2395"/>
    <w:rsid w:val="00EA340D"/>
    <w:rsid w:val="00EA4994"/>
    <w:rsid w:val="00EA67D7"/>
    <w:rsid w:val="00EA6CCA"/>
    <w:rsid w:val="00EA6D08"/>
    <w:rsid w:val="00EA6EDF"/>
    <w:rsid w:val="00EA70AA"/>
    <w:rsid w:val="00EB0066"/>
    <w:rsid w:val="00EB0274"/>
    <w:rsid w:val="00EB0FE6"/>
    <w:rsid w:val="00EB125E"/>
    <w:rsid w:val="00EB2858"/>
    <w:rsid w:val="00EB2888"/>
    <w:rsid w:val="00EB3638"/>
    <w:rsid w:val="00EB40D2"/>
    <w:rsid w:val="00EB4DDC"/>
    <w:rsid w:val="00EB521C"/>
    <w:rsid w:val="00EB6D28"/>
    <w:rsid w:val="00EB7611"/>
    <w:rsid w:val="00EB7DC9"/>
    <w:rsid w:val="00EC03A2"/>
    <w:rsid w:val="00EC1BBA"/>
    <w:rsid w:val="00EC2DF4"/>
    <w:rsid w:val="00EC49B3"/>
    <w:rsid w:val="00EC7171"/>
    <w:rsid w:val="00ED1058"/>
    <w:rsid w:val="00ED14A9"/>
    <w:rsid w:val="00ED1F37"/>
    <w:rsid w:val="00ED22D5"/>
    <w:rsid w:val="00ED4F5E"/>
    <w:rsid w:val="00ED565A"/>
    <w:rsid w:val="00ED606C"/>
    <w:rsid w:val="00ED69B7"/>
    <w:rsid w:val="00ED7443"/>
    <w:rsid w:val="00ED79A7"/>
    <w:rsid w:val="00ED7B66"/>
    <w:rsid w:val="00EE0884"/>
    <w:rsid w:val="00EE0FDF"/>
    <w:rsid w:val="00EE1FFF"/>
    <w:rsid w:val="00EE25BB"/>
    <w:rsid w:val="00EE32C2"/>
    <w:rsid w:val="00EE3D7D"/>
    <w:rsid w:val="00EE49A9"/>
    <w:rsid w:val="00EE55DC"/>
    <w:rsid w:val="00EE55FF"/>
    <w:rsid w:val="00EE69D7"/>
    <w:rsid w:val="00EE704A"/>
    <w:rsid w:val="00EE7699"/>
    <w:rsid w:val="00EF0682"/>
    <w:rsid w:val="00EF0828"/>
    <w:rsid w:val="00EF09C5"/>
    <w:rsid w:val="00EF0C1B"/>
    <w:rsid w:val="00EF1813"/>
    <w:rsid w:val="00EF1A80"/>
    <w:rsid w:val="00EF2216"/>
    <w:rsid w:val="00EF322D"/>
    <w:rsid w:val="00EF3706"/>
    <w:rsid w:val="00EF51A3"/>
    <w:rsid w:val="00EF5F0E"/>
    <w:rsid w:val="00EF6D7F"/>
    <w:rsid w:val="00EF6F02"/>
    <w:rsid w:val="00EF70EE"/>
    <w:rsid w:val="00EF72A1"/>
    <w:rsid w:val="00EF7421"/>
    <w:rsid w:val="00EF777A"/>
    <w:rsid w:val="00F0074D"/>
    <w:rsid w:val="00F00ACA"/>
    <w:rsid w:val="00F01B1C"/>
    <w:rsid w:val="00F02212"/>
    <w:rsid w:val="00F0370A"/>
    <w:rsid w:val="00F03908"/>
    <w:rsid w:val="00F0478D"/>
    <w:rsid w:val="00F05065"/>
    <w:rsid w:val="00F05118"/>
    <w:rsid w:val="00F0556C"/>
    <w:rsid w:val="00F05662"/>
    <w:rsid w:val="00F05759"/>
    <w:rsid w:val="00F06426"/>
    <w:rsid w:val="00F07384"/>
    <w:rsid w:val="00F07987"/>
    <w:rsid w:val="00F11014"/>
    <w:rsid w:val="00F1107A"/>
    <w:rsid w:val="00F111AC"/>
    <w:rsid w:val="00F12F60"/>
    <w:rsid w:val="00F14BC0"/>
    <w:rsid w:val="00F15801"/>
    <w:rsid w:val="00F15849"/>
    <w:rsid w:val="00F15C18"/>
    <w:rsid w:val="00F20795"/>
    <w:rsid w:val="00F2255E"/>
    <w:rsid w:val="00F23870"/>
    <w:rsid w:val="00F24175"/>
    <w:rsid w:val="00F25304"/>
    <w:rsid w:val="00F257E4"/>
    <w:rsid w:val="00F25D18"/>
    <w:rsid w:val="00F31962"/>
    <w:rsid w:val="00F321F4"/>
    <w:rsid w:val="00F32356"/>
    <w:rsid w:val="00F33558"/>
    <w:rsid w:val="00F33819"/>
    <w:rsid w:val="00F346C5"/>
    <w:rsid w:val="00F347B6"/>
    <w:rsid w:val="00F4189C"/>
    <w:rsid w:val="00F421A7"/>
    <w:rsid w:val="00F427B2"/>
    <w:rsid w:val="00F42E49"/>
    <w:rsid w:val="00F437AC"/>
    <w:rsid w:val="00F44371"/>
    <w:rsid w:val="00F44399"/>
    <w:rsid w:val="00F44A15"/>
    <w:rsid w:val="00F45235"/>
    <w:rsid w:val="00F47AF9"/>
    <w:rsid w:val="00F47B7E"/>
    <w:rsid w:val="00F50083"/>
    <w:rsid w:val="00F50414"/>
    <w:rsid w:val="00F5099F"/>
    <w:rsid w:val="00F520AD"/>
    <w:rsid w:val="00F52346"/>
    <w:rsid w:val="00F5281D"/>
    <w:rsid w:val="00F5296A"/>
    <w:rsid w:val="00F5321D"/>
    <w:rsid w:val="00F53EC2"/>
    <w:rsid w:val="00F550AD"/>
    <w:rsid w:val="00F55880"/>
    <w:rsid w:val="00F562AA"/>
    <w:rsid w:val="00F56BDF"/>
    <w:rsid w:val="00F60059"/>
    <w:rsid w:val="00F60BF2"/>
    <w:rsid w:val="00F649E4"/>
    <w:rsid w:val="00F64CF7"/>
    <w:rsid w:val="00F64DA4"/>
    <w:rsid w:val="00F65053"/>
    <w:rsid w:val="00F655DE"/>
    <w:rsid w:val="00F6631E"/>
    <w:rsid w:val="00F666D8"/>
    <w:rsid w:val="00F67B77"/>
    <w:rsid w:val="00F67FBD"/>
    <w:rsid w:val="00F70133"/>
    <w:rsid w:val="00F703C6"/>
    <w:rsid w:val="00F73272"/>
    <w:rsid w:val="00F7352B"/>
    <w:rsid w:val="00F77113"/>
    <w:rsid w:val="00F7769F"/>
    <w:rsid w:val="00F7774C"/>
    <w:rsid w:val="00F77B98"/>
    <w:rsid w:val="00F8326A"/>
    <w:rsid w:val="00F846A4"/>
    <w:rsid w:val="00F8526B"/>
    <w:rsid w:val="00F9006E"/>
    <w:rsid w:val="00F90098"/>
    <w:rsid w:val="00F9050F"/>
    <w:rsid w:val="00F91218"/>
    <w:rsid w:val="00F916A9"/>
    <w:rsid w:val="00F91A39"/>
    <w:rsid w:val="00F92B0D"/>
    <w:rsid w:val="00F95019"/>
    <w:rsid w:val="00F96341"/>
    <w:rsid w:val="00F96A0B"/>
    <w:rsid w:val="00F96A69"/>
    <w:rsid w:val="00F96F3C"/>
    <w:rsid w:val="00F9721E"/>
    <w:rsid w:val="00F976A1"/>
    <w:rsid w:val="00FA07DC"/>
    <w:rsid w:val="00FA0A83"/>
    <w:rsid w:val="00FA14CD"/>
    <w:rsid w:val="00FA2D68"/>
    <w:rsid w:val="00FA3172"/>
    <w:rsid w:val="00FA38BF"/>
    <w:rsid w:val="00FA3B0C"/>
    <w:rsid w:val="00FA3DD2"/>
    <w:rsid w:val="00FA4E1C"/>
    <w:rsid w:val="00FA5594"/>
    <w:rsid w:val="00FA5933"/>
    <w:rsid w:val="00FA6429"/>
    <w:rsid w:val="00FA650E"/>
    <w:rsid w:val="00FA6A91"/>
    <w:rsid w:val="00FA6F90"/>
    <w:rsid w:val="00FB06B9"/>
    <w:rsid w:val="00FB0DA8"/>
    <w:rsid w:val="00FB1B7F"/>
    <w:rsid w:val="00FB275A"/>
    <w:rsid w:val="00FB4578"/>
    <w:rsid w:val="00FB4C51"/>
    <w:rsid w:val="00FB4DE1"/>
    <w:rsid w:val="00FB4EEB"/>
    <w:rsid w:val="00FB5020"/>
    <w:rsid w:val="00FB51BA"/>
    <w:rsid w:val="00FB5358"/>
    <w:rsid w:val="00FB5DE3"/>
    <w:rsid w:val="00FB6956"/>
    <w:rsid w:val="00FB6AFD"/>
    <w:rsid w:val="00FB721D"/>
    <w:rsid w:val="00FB73AA"/>
    <w:rsid w:val="00FC1C3D"/>
    <w:rsid w:val="00FC1CD2"/>
    <w:rsid w:val="00FC1F78"/>
    <w:rsid w:val="00FC2715"/>
    <w:rsid w:val="00FC2A65"/>
    <w:rsid w:val="00FC2B07"/>
    <w:rsid w:val="00FC2E66"/>
    <w:rsid w:val="00FC5D74"/>
    <w:rsid w:val="00FD14D6"/>
    <w:rsid w:val="00FD33E8"/>
    <w:rsid w:val="00FD36FF"/>
    <w:rsid w:val="00FD3EA7"/>
    <w:rsid w:val="00FD4922"/>
    <w:rsid w:val="00FD4FE9"/>
    <w:rsid w:val="00FD51C3"/>
    <w:rsid w:val="00FD660A"/>
    <w:rsid w:val="00FD71E9"/>
    <w:rsid w:val="00FE0C8C"/>
    <w:rsid w:val="00FE2671"/>
    <w:rsid w:val="00FE268F"/>
    <w:rsid w:val="00FE330F"/>
    <w:rsid w:val="00FE48A5"/>
    <w:rsid w:val="00FE4F97"/>
    <w:rsid w:val="00FE50CB"/>
    <w:rsid w:val="00FE6C99"/>
    <w:rsid w:val="00FE7450"/>
    <w:rsid w:val="00FF1909"/>
    <w:rsid w:val="00FF1F5E"/>
    <w:rsid w:val="00FF1F98"/>
    <w:rsid w:val="00FF2AF2"/>
    <w:rsid w:val="00FF334F"/>
    <w:rsid w:val="00FF34DD"/>
    <w:rsid w:val="00FF78D3"/>
    <w:rsid w:val="01042C1D"/>
    <w:rsid w:val="010B957B"/>
    <w:rsid w:val="0143E037"/>
    <w:rsid w:val="014A1548"/>
    <w:rsid w:val="0154CDF3"/>
    <w:rsid w:val="017E5FDD"/>
    <w:rsid w:val="018127AB"/>
    <w:rsid w:val="020FF74E"/>
    <w:rsid w:val="02E8463B"/>
    <w:rsid w:val="033E6CFE"/>
    <w:rsid w:val="03463E83"/>
    <w:rsid w:val="035B5371"/>
    <w:rsid w:val="035F2623"/>
    <w:rsid w:val="041B76D9"/>
    <w:rsid w:val="0431480C"/>
    <w:rsid w:val="0456B4F5"/>
    <w:rsid w:val="04AC7E00"/>
    <w:rsid w:val="04D3220E"/>
    <w:rsid w:val="04E6DED0"/>
    <w:rsid w:val="0560293C"/>
    <w:rsid w:val="05614170"/>
    <w:rsid w:val="05C2CE32"/>
    <w:rsid w:val="060B969D"/>
    <w:rsid w:val="06E80B74"/>
    <w:rsid w:val="07B65494"/>
    <w:rsid w:val="08460DA9"/>
    <w:rsid w:val="084ACC8E"/>
    <w:rsid w:val="085D34C8"/>
    <w:rsid w:val="08A0F40C"/>
    <w:rsid w:val="093EB201"/>
    <w:rsid w:val="0A1BD5AA"/>
    <w:rsid w:val="0A3E2F4F"/>
    <w:rsid w:val="0A5021B8"/>
    <w:rsid w:val="0A74DA9B"/>
    <w:rsid w:val="0AD99877"/>
    <w:rsid w:val="0AE433AF"/>
    <w:rsid w:val="0B2D1AD2"/>
    <w:rsid w:val="0B62921F"/>
    <w:rsid w:val="0B6BADDE"/>
    <w:rsid w:val="0B97ECE9"/>
    <w:rsid w:val="0C2F2716"/>
    <w:rsid w:val="0D25C3AE"/>
    <w:rsid w:val="0D5D2476"/>
    <w:rsid w:val="0DEDA6E0"/>
    <w:rsid w:val="0F86F2F0"/>
    <w:rsid w:val="0FC3E3AB"/>
    <w:rsid w:val="0FC68726"/>
    <w:rsid w:val="0FF54618"/>
    <w:rsid w:val="10AD209B"/>
    <w:rsid w:val="11740A5B"/>
    <w:rsid w:val="12A5A9B5"/>
    <w:rsid w:val="12B4EC30"/>
    <w:rsid w:val="12B8E40D"/>
    <w:rsid w:val="137231CA"/>
    <w:rsid w:val="13811C15"/>
    <w:rsid w:val="1386A1CE"/>
    <w:rsid w:val="149DD9D2"/>
    <w:rsid w:val="14BA83C1"/>
    <w:rsid w:val="15D071DA"/>
    <w:rsid w:val="170897B4"/>
    <w:rsid w:val="180BD69A"/>
    <w:rsid w:val="18540C68"/>
    <w:rsid w:val="187CB82B"/>
    <w:rsid w:val="19EB87DA"/>
    <w:rsid w:val="1A1397D3"/>
    <w:rsid w:val="1A280AAD"/>
    <w:rsid w:val="1A3B806F"/>
    <w:rsid w:val="1B8ACCDA"/>
    <w:rsid w:val="1B946D22"/>
    <w:rsid w:val="1BE89C5E"/>
    <w:rsid w:val="1C2321FF"/>
    <w:rsid w:val="1C6B35C2"/>
    <w:rsid w:val="1C6FFE46"/>
    <w:rsid w:val="1CEBF88C"/>
    <w:rsid w:val="1D4D8F78"/>
    <w:rsid w:val="1DAA4F8C"/>
    <w:rsid w:val="1DE05306"/>
    <w:rsid w:val="1E0E2C96"/>
    <w:rsid w:val="1FAB346B"/>
    <w:rsid w:val="2026FE07"/>
    <w:rsid w:val="2042EAAD"/>
    <w:rsid w:val="206C54C1"/>
    <w:rsid w:val="20DEE06D"/>
    <w:rsid w:val="21169000"/>
    <w:rsid w:val="21B0B300"/>
    <w:rsid w:val="21B0F952"/>
    <w:rsid w:val="222B44C9"/>
    <w:rsid w:val="223456AA"/>
    <w:rsid w:val="2243FF10"/>
    <w:rsid w:val="22811148"/>
    <w:rsid w:val="22BCA426"/>
    <w:rsid w:val="22DBF419"/>
    <w:rsid w:val="236BF5FC"/>
    <w:rsid w:val="236C2421"/>
    <w:rsid w:val="23801307"/>
    <w:rsid w:val="23CA91E5"/>
    <w:rsid w:val="2468B909"/>
    <w:rsid w:val="24918A48"/>
    <w:rsid w:val="24B496E0"/>
    <w:rsid w:val="24C0309C"/>
    <w:rsid w:val="24F69A22"/>
    <w:rsid w:val="25059082"/>
    <w:rsid w:val="25F49354"/>
    <w:rsid w:val="26057360"/>
    <w:rsid w:val="262165AE"/>
    <w:rsid w:val="26D80BE8"/>
    <w:rsid w:val="273D976D"/>
    <w:rsid w:val="274446DC"/>
    <w:rsid w:val="27575A9E"/>
    <w:rsid w:val="27814105"/>
    <w:rsid w:val="287024E8"/>
    <w:rsid w:val="289189DB"/>
    <w:rsid w:val="28B415EB"/>
    <w:rsid w:val="2933F153"/>
    <w:rsid w:val="2978FD02"/>
    <w:rsid w:val="29BC1B18"/>
    <w:rsid w:val="29D7B25F"/>
    <w:rsid w:val="2A08FACC"/>
    <w:rsid w:val="2AC6EDBB"/>
    <w:rsid w:val="2B4A2456"/>
    <w:rsid w:val="2BB5F919"/>
    <w:rsid w:val="2BB95478"/>
    <w:rsid w:val="2C592401"/>
    <w:rsid w:val="2C6260F0"/>
    <w:rsid w:val="2CDB08EA"/>
    <w:rsid w:val="2CEB8B86"/>
    <w:rsid w:val="2D333A24"/>
    <w:rsid w:val="2D514BDD"/>
    <w:rsid w:val="2D6E32D5"/>
    <w:rsid w:val="2E13AED0"/>
    <w:rsid w:val="2E1AB4FC"/>
    <w:rsid w:val="2E4D2018"/>
    <w:rsid w:val="2E4D8A1C"/>
    <w:rsid w:val="2EF934D0"/>
    <w:rsid w:val="2F41EBE6"/>
    <w:rsid w:val="2F42E0FB"/>
    <w:rsid w:val="2F54C5A4"/>
    <w:rsid w:val="2F6A9B64"/>
    <w:rsid w:val="2F82397D"/>
    <w:rsid w:val="2FD9FAEB"/>
    <w:rsid w:val="2FFD321B"/>
    <w:rsid w:val="3097B850"/>
    <w:rsid w:val="30C4100C"/>
    <w:rsid w:val="30CBD455"/>
    <w:rsid w:val="311D881D"/>
    <w:rsid w:val="318286A2"/>
    <w:rsid w:val="32152CA5"/>
    <w:rsid w:val="324CF23F"/>
    <w:rsid w:val="327FF483"/>
    <w:rsid w:val="339C19E6"/>
    <w:rsid w:val="33A820B4"/>
    <w:rsid w:val="33CB0F91"/>
    <w:rsid w:val="340D50EC"/>
    <w:rsid w:val="3421CDED"/>
    <w:rsid w:val="3454F44A"/>
    <w:rsid w:val="34B1454C"/>
    <w:rsid w:val="34B6C45C"/>
    <w:rsid w:val="34DCB5B8"/>
    <w:rsid w:val="35B346E4"/>
    <w:rsid w:val="3609C003"/>
    <w:rsid w:val="360AF67A"/>
    <w:rsid w:val="3635C517"/>
    <w:rsid w:val="36C2185F"/>
    <w:rsid w:val="375E42B1"/>
    <w:rsid w:val="3773896A"/>
    <w:rsid w:val="37E891F9"/>
    <w:rsid w:val="37FAE56E"/>
    <w:rsid w:val="38158369"/>
    <w:rsid w:val="38774913"/>
    <w:rsid w:val="387C906F"/>
    <w:rsid w:val="389B98F9"/>
    <w:rsid w:val="39167D42"/>
    <w:rsid w:val="398AA45A"/>
    <w:rsid w:val="39C2F6AC"/>
    <w:rsid w:val="39CC77E1"/>
    <w:rsid w:val="39DBE3D2"/>
    <w:rsid w:val="39F38C23"/>
    <w:rsid w:val="3A35C1AB"/>
    <w:rsid w:val="3ABDA1E5"/>
    <w:rsid w:val="3AC62A61"/>
    <w:rsid w:val="3C031F61"/>
    <w:rsid w:val="3C12CCDD"/>
    <w:rsid w:val="3C34967C"/>
    <w:rsid w:val="3CA05CED"/>
    <w:rsid w:val="3D2C3C47"/>
    <w:rsid w:val="3D72965E"/>
    <w:rsid w:val="3D85CA7F"/>
    <w:rsid w:val="3DB54E9F"/>
    <w:rsid w:val="3DC25E20"/>
    <w:rsid w:val="3DDABE47"/>
    <w:rsid w:val="3E4E57DD"/>
    <w:rsid w:val="3E9948B5"/>
    <w:rsid w:val="3EAA1605"/>
    <w:rsid w:val="3F260F3B"/>
    <w:rsid w:val="3F2FA091"/>
    <w:rsid w:val="3F9CB677"/>
    <w:rsid w:val="3FB10A11"/>
    <w:rsid w:val="3FC742E9"/>
    <w:rsid w:val="3FD4A4FA"/>
    <w:rsid w:val="3FE59DB5"/>
    <w:rsid w:val="402DA445"/>
    <w:rsid w:val="409DFA19"/>
    <w:rsid w:val="40F08F2C"/>
    <w:rsid w:val="40F58243"/>
    <w:rsid w:val="41050CA4"/>
    <w:rsid w:val="41B8E378"/>
    <w:rsid w:val="421424A3"/>
    <w:rsid w:val="421C8BC6"/>
    <w:rsid w:val="42346D21"/>
    <w:rsid w:val="42436EF2"/>
    <w:rsid w:val="4329D6AE"/>
    <w:rsid w:val="43F92302"/>
    <w:rsid w:val="44499FD2"/>
    <w:rsid w:val="445CEA9D"/>
    <w:rsid w:val="452DA829"/>
    <w:rsid w:val="45BB823F"/>
    <w:rsid w:val="465B7D35"/>
    <w:rsid w:val="4664337C"/>
    <w:rsid w:val="46B4B7AB"/>
    <w:rsid w:val="471BB03A"/>
    <w:rsid w:val="472CEAE5"/>
    <w:rsid w:val="4737754B"/>
    <w:rsid w:val="476629A1"/>
    <w:rsid w:val="4792A835"/>
    <w:rsid w:val="47B47BC1"/>
    <w:rsid w:val="47B92DCD"/>
    <w:rsid w:val="48328F64"/>
    <w:rsid w:val="483D94E7"/>
    <w:rsid w:val="4841BD8E"/>
    <w:rsid w:val="486C121E"/>
    <w:rsid w:val="487B6B34"/>
    <w:rsid w:val="48BA7AAB"/>
    <w:rsid w:val="490F37C4"/>
    <w:rsid w:val="49AF0D9E"/>
    <w:rsid w:val="4A82E693"/>
    <w:rsid w:val="4B3F4F5E"/>
    <w:rsid w:val="4B7638E3"/>
    <w:rsid w:val="4BDCE411"/>
    <w:rsid w:val="4C1C3B0A"/>
    <w:rsid w:val="4CB6CB96"/>
    <w:rsid w:val="4CE3CAF6"/>
    <w:rsid w:val="4D0F09E1"/>
    <w:rsid w:val="4D3471DD"/>
    <w:rsid w:val="4D6B4155"/>
    <w:rsid w:val="4D772B03"/>
    <w:rsid w:val="4D8C5C7B"/>
    <w:rsid w:val="4DDBF865"/>
    <w:rsid w:val="4DDD7139"/>
    <w:rsid w:val="4E5D0C41"/>
    <w:rsid w:val="4E9D6E17"/>
    <w:rsid w:val="4F015D8C"/>
    <w:rsid w:val="4F7A9C4D"/>
    <w:rsid w:val="4F897580"/>
    <w:rsid w:val="506B9F62"/>
    <w:rsid w:val="507D30CF"/>
    <w:rsid w:val="50F28522"/>
    <w:rsid w:val="5155EE50"/>
    <w:rsid w:val="51855B4E"/>
    <w:rsid w:val="519DD1E3"/>
    <w:rsid w:val="51E2A749"/>
    <w:rsid w:val="5204E641"/>
    <w:rsid w:val="522EDF18"/>
    <w:rsid w:val="523006E0"/>
    <w:rsid w:val="523CAB79"/>
    <w:rsid w:val="5253B081"/>
    <w:rsid w:val="52B94547"/>
    <w:rsid w:val="52CC5F91"/>
    <w:rsid w:val="52E5DE60"/>
    <w:rsid w:val="53488725"/>
    <w:rsid w:val="53A24BEA"/>
    <w:rsid w:val="53D45037"/>
    <w:rsid w:val="5412FB14"/>
    <w:rsid w:val="54C559E8"/>
    <w:rsid w:val="554D1024"/>
    <w:rsid w:val="5556EA32"/>
    <w:rsid w:val="559F6875"/>
    <w:rsid w:val="55E01A44"/>
    <w:rsid w:val="58870DEB"/>
    <w:rsid w:val="58F9504B"/>
    <w:rsid w:val="590087D1"/>
    <w:rsid w:val="590900A1"/>
    <w:rsid w:val="590E876E"/>
    <w:rsid w:val="598B0ECA"/>
    <w:rsid w:val="5A084670"/>
    <w:rsid w:val="5A8A34C1"/>
    <w:rsid w:val="5B3CB722"/>
    <w:rsid w:val="5B499782"/>
    <w:rsid w:val="5B6FB030"/>
    <w:rsid w:val="5BACB40E"/>
    <w:rsid w:val="5C0F3211"/>
    <w:rsid w:val="5C476D19"/>
    <w:rsid w:val="5C612C8F"/>
    <w:rsid w:val="5C755C61"/>
    <w:rsid w:val="5CB5BC81"/>
    <w:rsid w:val="5D1BC82E"/>
    <w:rsid w:val="5D637F69"/>
    <w:rsid w:val="5D8E7E76"/>
    <w:rsid w:val="5DD10B84"/>
    <w:rsid w:val="5E136AC6"/>
    <w:rsid w:val="5EDC8E80"/>
    <w:rsid w:val="5F1A6116"/>
    <w:rsid w:val="5F876794"/>
    <w:rsid w:val="5FD2C833"/>
    <w:rsid w:val="6019441C"/>
    <w:rsid w:val="601C5FAC"/>
    <w:rsid w:val="60803900"/>
    <w:rsid w:val="60B3649E"/>
    <w:rsid w:val="61093C36"/>
    <w:rsid w:val="6237709A"/>
    <w:rsid w:val="625B4B87"/>
    <w:rsid w:val="625E0404"/>
    <w:rsid w:val="627CFBBF"/>
    <w:rsid w:val="631E78C9"/>
    <w:rsid w:val="633104A8"/>
    <w:rsid w:val="63C029E2"/>
    <w:rsid w:val="64657999"/>
    <w:rsid w:val="647A9DF9"/>
    <w:rsid w:val="65282261"/>
    <w:rsid w:val="66012A5C"/>
    <w:rsid w:val="66524F87"/>
    <w:rsid w:val="6655B07F"/>
    <w:rsid w:val="6669A0F6"/>
    <w:rsid w:val="669F633B"/>
    <w:rsid w:val="676F1E53"/>
    <w:rsid w:val="67E641C6"/>
    <w:rsid w:val="67FC24CF"/>
    <w:rsid w:val="6801ABB0"/>
    <w:rsid w:val="68396BE3"/>
    <w:rsid w:val="683D273F"/>
    <w:rsid w:val="68A05EAF"/>
    <w:rsid w:val="696D0FC8"/>
    <w:rsid w:val="69ACBD64"/>
    <w:rsid w:val="69CA02AE"/>
    <w:rsid w:val="6A695DCC"/>
    <w:rsid w:val="6A7BC526"/>
    <w:rsid w:val="6AA30EB8"/>
    <w:rsid w:val="6AB75D2E"/>
    <w:rsid w:val="6AEB94A9"/>
    <w:rsid w:val="6B02CC0D"/>
    <w:rsid w:val="6B4DD530"/>
    <w:rsid w:val="6B7A8C87"/>
    <w:rsid w:val="6BBD11D4"/>
    <w:rsid w:val="6BCD2FF2"/>
    <w:rsid w:val="6C587F0B"/>
    <w:rsid w:val="6C5FFC37"/>
    <w:rsid w:val="6D1B1920"/>
    <w:rsid w:val="6D87719A"/>
    <w:rsid w:val="6D93D2E0"/>
    <w:rsid w:val="6D9EAB3A"/>
    <w:rsid w:val="6DF18C28"/>
    <w:rsid w:val="6E1168CE"/>
    <w:rsid w:val="6E4BEFE9"/>
    <w:rsid w:val="6EC9471C"/>
    <w:rsid w:val="6EF7D9FE"/>
    <w:rsid w:val="6F0EE496"/>
    <w:rsid w:val="6F4E74E8"/>
    <w:rsid w:val="6F5FCA73"/>
    <w:rsid w:val="6F6A60E4"/>
    <w:rsid w:val="6FCE7327"/>
    <w:rsid w:val="70A4357F"/>
    <w:rsid w:val="70EB7F7A"/>
    <w:rsid w:val="71BB30AA"/>
    <w:rsid w:val="725847B2"/>
    <w:rsid w:val="727C800D"/>
    <w:rsid w:val="73D06B0A"/>
    <w:rsid w:val="73E01B54"/>
    <w:rsid w:val="7414D2C0"/>
    <w:rsid w:val="74935842"/>
    <w:rsid w:val="7498C6A2"/>
    <w:rsid w:val="75182892"/>
    <w:rsid w:val="75574DFF"/>
    <w:rsid w:val="75CEB558"/>
    <w:rsid w:val="75F603D3"/>
    <w:rsid w:val="75F9EC1E"/>
    <w:rsid w:val="7658A7AB"/>
    <w:rsid w:val="7755BE88"/>
    <w:rsid w:val="7794390E"/>
    <w:rsid w:val="77D62B63"/>
    <w:rsid w:val="782E87C5"/>
    <w:rsid w:val="78547566"/>
    <w:rsid w:val="796EF542"/>
    <w:rsid w:val="7993FE13"/>
    <w:rsid w:val="79C7A08F"/>
    <w:rsid w:val="79FF150B"/>
    <w:rsid w:val="7A37169A"/>
    <w:rsid w:val="7A462115"/>
    <w:rsid w:val="7A4DE3BF"/>
    <w:rsid w:val="7A792B8D"/>
    <w:rsid w:val="7ACBE273"/>
    <w:rsid w:val="7B242C04"/>
    <w:rsid w:val="7B758014"/>
    <w:rsid w:val="7BDA9649"/>
    <w:rsid w:val="7BF645A4"/>
    <w:rsid w:val="7C2BE0F5"/>
    <w:rsid w:val="7C938BD4"/>
    <w:rsid w:val="7CE08A43"/>
    <w:rsid w:val="7D1C13D5"/>
    <w:rsid w:val="7D3615E5"/>
    <w:rsid w:val="7D4E8214"/>
    <w:rsid w:val="7DCC162C"/>
    <w:rsid w:val="7E318EB8"/>
    <w:rsid w:val="7E7AA7B1"/>
    <w:rsid w:val="7EBB530C"/>
    <w:rsid w:val="7ECF19E8"/>
    <w:rsid w:val="7EE4B580"/>
    <w:rsid w:val="7F3301BD"/>
    <w:rsid w:val="7F733D46"/>
    <w:rsid w:val="7FA523A1"/>
    <w:rsid w:val="7FBB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AD5D0"/>
  <w15:docId w15:val="{AE24B2A8-A83E-475E-9E4D-E65AFDBF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BF8"/>
    <w:rPr>
      <w:rFonts w:ascii="Arial" w:hAnsi="Arial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pBdr>
        <w:bottom w:val="single" w:sz="4" w:space="1" w:color="auto"/>
      </w:pBdr>
      <w:spacing w:before="240" w:after="60"/>
      <w:outlineLvl w:val="0"/>
    </w:pPr>
    <w:rPr>
      <w:rFonts w:ascii="Arial Negrita" w:hAnsi="Arial Negrita"/>
      <w:b/>
      <w:smallCaps/>
      <w:kern w:val="28"/>
      <w:sz w:val="28"/>
    </w:rPr>
  </w:style>
  <w:style w:type="paragraph" w:styleId="Ttulo2">
    <w:name w:val="heading 2"/>
    <w:aliases w:val="H2,R2,H21,2,Heading 2 Char, Char2 Char1,h2,sub-sect,Reshdr2,heading 2,Header 2,Char2 Char1"/>
    <w:basedOn w:val="Normal"/>
    <w:next w:val="Normal"/>
    <w:qFormat/>
    <w:rsid w:val="00EA1FB9"/>
    <w:pPr>
      <w:keepNext/>
      <w:numPr>
        <w:ilvl w:val="1"/>
        <w:numId w:val="1"/>
      </w:numPr>
      <w:pBdr>
        <w:bottom w:val="single" w:sz="4" w:space="1" w:color="auto"/>
      </w:pBdr>
      <w:spacing w:before="240" w:after="60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tabs>
        <w:tab w:val="clear" w:pos="720"/>
        <w:tab w:val="num" w:pos="1429"/>
        <w:tab w:val="num" w:pos="2137"/>
      </w:tabs>
      <w:ind w:left="1429"/>
      <w:outlineLvl w:val="2"/>
    </w:pPr>
    <w:rPr>
      <w:b/>
      <w:sz w:val="22"/>
    </w:rPr>
  </w:style>
  <w:style w:type="paragraph" w:styleId="Ttulo4">
    <w:name w:val="heading 4"/>
    <w:basedOn w:val="Normal"/>
    <w:next w:val="Normal"/>
    <w:link w:val="Ttulo4Car"/>
    <w:qFormat/>
    <w:rsid w:val="00EA1FB9"/>
    <w:pPr>
      <w:keepNext/>
      <w:numPr>
        <w:ilvl w:val="3"/>
        <w:numId w:val="1"/>
      </w:numPr>
      <w:outlineLvl w:val="3"/>
    </w:pPr>
    <w:rPr>
      <w:rFonts w:ascii="Arial Negrita" w:hAnsi="Arial Negrita"/>
      <w:b/>
    </w:rPr>
  </w:style>
  <w:style w:type="paragraph" w:styleId="Ttulo5">
    <w:name w:val="heading 5"/>
    <w:basedOn w:val="Normal"/>
    <w:next w:val="Normal"/>
    <w:link w:val="Ttulo5Car"/>
    <w:qFormat/>
    <w:pPr>
      <w:keepNext/>
      <w:numPr>
        <w:ilvl w:val="4"/>
        <w:numId w:val="1"/>
      </w:numPr>
      <w:shd w:val="solid" w:color="FFFFFF" w:fill="FFFFFF"/>
      <w:tabs>
        <w:tab w:val="clear" w:pos="1858"/>
        <w:tab w:val="num" w:pos="1008"/>
      </w:tabs>
      <w:ind w:left="1008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shd w:val="solid" w:color="FFFFFF" w:fill="FFFFFF"/>
      <w:outlineLvl w:val="5"/>
    </w:pPr>
    <w:rPr>
      <w:rFonts w:ascii="Arial Negrita" w:hAnsi="Arial Negrita"/>
      <w:i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 Negrita" w:hAnsi="Arial Negrita"/>
      <w:b/>
      <w:u w:val="single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ascii="Arial Negrita" w:hAnsi="Arial Negrita"/>
      <w:b/>
      <w:i/>
    </w:rPr>
  </w:style>
  <w:style w:type="paragraph" w:styleId="Ttulo9">
    <w:name w:val="heading 9"/>
    <w:basedOn w:val="Normal"/>
    <w:next w:val="Normal"/>
    <w:qFormat/>
    <w:pPr>
      <w:spacing w:before="240" w:after="60"/>
      <w:jc w:val="center"/>
      <w:outlineLvl w:val="8"/>
    </w:pPr>
    <w:rPr>
      <w:rFonts w:ascii="Arial Negrita" w:hAnsi="Arial Negrita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Pr>
      <w:sz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jc w:val="right"/>
    </w:pPr>
    <w:rPr>
      <w:rFonts w:ascii="Arial Negrita" w:hAnsi="Arial Negrita"/>
      <w:b/>
      <w:sz w:val="22"/>
    </w:rPr>
  </w:style>
  <w:style w:type="paragraph" w:styleId="Piedepgina">
    <w:name w:val="footer"/>
    <w:basedOn w:val="Normal"/>
    <w:link w:val="PiedepginaCar"/>
    <w:uiPriority w:val="99"/>
    <w:qFormat/>
    <w:pPr>
      <w:tabs>
        <w:tab w:val="center" w:pos="4419"/>
        <w:tab w:val="right" w:pos="8838"/>
      </w:tabs>
    </w:p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5A7C16"/>
    <w:pPr>
      <w:tabs>
        <w:tab w:val="left" w:pos="332"/>
        <w:tab w:val="right" w:pos="8495"/>
      </w:tabs>
      <w:spacing w:before="360" w:after="360"/>
    </w:pPr>
    <w:rPr>
      <w:rFonts w:asciiTheme="minorHAnsi" w:hAnsiTheme="minorHAnsi"/>
      <w:caps/>
      <w:noProof/>
      <w:sz w:val="22"/>
      <w:szCs w:val="22"/>
    </w:rPr>
  </w:style>
  <w:style w:type="paragraph" w:styleId="TDC2">
    <w:name w:val="toc 2"/>
    <w:basedOn w:val="TDC1"/>
    <w:next w:val="Normal"/>
    <w:autoRedefine/>
    <w:uiPriority w:val="39"/>
    <w:pPr>
      <w:spacing w:before="0" w:after="0"/>
    </w:pPr>
    <w:rPr>
      <w:caps w:val="0"/>
      <w:smallCaps/>
    </w:rPr>
  </w:style>
  <w:style w:type="paragraph" w:styleId="TDC3">
    <w:name w:val="toc 3"/>
    <w:basedOn w:val="TDC2"/>
    <w:next w:val="Normal"/>
    <w:autoRedefine/>
    <w:uiPriority w:val="39"/>
    <w:rsid w:val="005A7C16"/>
  </w:style>
  <w:style w:type="paragraph" w:styleId="TDC4">
    <w:name w:val="toc 4"/>
    <w:basedOn w:val="TDC3"/>
    <w:next w:val="Normal"/>
    <w:autoRedefine/>
    <w:uiPriority w:val="39"/>
    <w:rPr>
      <w:smallCaps w:val="0"/>
    </w:rPr>
  </w:style>
  <w:style w:type="paragraph" w:styleId="TDC5">
    <w:name w:val="toc 5"/>
    <w:basedOn w:val="TDC4"/>
    <w:next w:val="Normal"/>
    <w:autoRedefine/>
    <w:semiHidden/>
  </w:style>
  <w:style w:type="paragraph" w:styleId="TDC6">
    <w:name w:val="toc 6"/>
    <w:basedOn w:val="Normal"/>
    <w:next w:val="Normal"/>
    <w:autoRedefine/>
    <w:semiHidden/>
    <w:rPr>
      <w:rFonts w:asciiTheme="minorHAnsi" w:hAnsiTheme="minorHAnsi"/>
      <w:sz w:val="22"/>
      <w:szCs w:val="22"/>
    </w:rPr>
  </w:style>
  <w:style w:type="paragraph" w:styleId="TDC7">
    <w:name w:val="toc 7"/>
    <w:basedOn w:val="Normal"/>
    <w:next w:val="Normal"/>
    <w:autoRedefine/>
    <w:semiHidden/>
    <w:rPr>
      <w:rFonts w:asciiTheme="minorHAnsi" w:hAnsiTheme="minorHAnsi"/>
      <w:sz w:val="22"/>
      <w:szCs w:val="22"/>
    </w:rPr>
  </w:style>
  <w:style w:type="paragraph" w:styleId="TDC8">
    <w:name w:val="toc 8"/>
    <w:basedOn w:val="Normal"/>
    <w:next w:val="Normal"/>
    <w:autoRedefine/>
    <w:semiHidden/>
    <w:rPr>
      <w:rFonts w:asciiTheme="minorHAnsi" w:hAnsiTheme="minorHAnsi"/>
      <w:sz w:val="22"/>
      <w:szCs w:val="22"/>
    </w:rPr>
  </w:style>
  <w:style w:type="paragraph" w:styleId="TDC9">
    <w:name w:val="toc 9"/>
    <w:basedOn w:val="Normal"/>
    <w:next w:val="Normal"/>
    <w:autoRedefine/>
    <w:semiHidden/>
    <w:rPr>
      <w:rFonts w:asciiTheme="minorHAnsi" w:hAnsiTheme="minorHAnsi"/>
      <w:sz w:val="22"/>
      <w:szCs w:val="22"/>
    </w:rPr>
  </w:style>
  <w:style w:type="paragraph" w:customStyle="1" w:styleId="CdigoFuente">
    <w:name w:val="Código Fuente"/>
    <w:basedOn w:val="Normal"/>
    <w:pPr>
      <w:jc w:val="both"/>
    </w:pPr>
    <w:rPr>
      <w:rFonts w:ascii="Courier New" w:hAnsi="Courier New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411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411C"/>
    <w:rPr>
      <w:rFonts w:ascii="Tahoma" w:hAnsi="Tahoma" w:cs="Tahoma"/>
      <w:sz w:val="16"/>
      <w:szCs w:val="16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8374B"/>
    <w:rPr>
      <w:rFonts w:ascii="Arial" w:hAnsi="Arial"/>
      <w:lang w:eastAsia="es-ES"/>
    </w:rPr>
  </w:style>
  <w:style w:type="paragraph" w:styleId="Prrafodelista">
    <w:name w:val="List Paragraph"/>
    <w:aliases w:val="List Paragraph11,List Paragraph2,List Paragraph Char Char,lp1,Number_1,SGLText List Paragraph,new,b1,Colorful List - Accent 11,Normal Sentence,List Paragraph1,Equipment,Figure_name,Numbered Indented Text,Bullet 1,Ref,List_TIS,alpha List"/>
    <w:basedOn w:val="Normal"/>
    <w:link w:val="PrrafodelistaCar"/>
    <w:uiPriority w:val="34"/>
    <w:qFormat/>
    <w:rsid w:val="00E41D47"/>
    <w:pPr>
      <w:ind w:left="720"/>
      <w:contextualSpacing/>
    </w:pPr>
  </w:style>
  <w:style w:type="paragraph" w:styleId="Textoindependiente">
    <w:name w:val="Body Text"/>
    <w:basedOn w:val="Normal"/>
    <w:link w:val="TextoindependienteCar"/>
    <w:unhideWhenUsed/>
    <w:rsid w:val="00462C9C"/>
    <w:pPr>
      <w:spacing w:after="120"/>
    </w:pPr>
    <w:rPr>
      <w:rFonts w:ascii="Tahoma" w:hAnsi="Tahoma"/>
      <w:lang w:val="es-ES" w:eastAsia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462C9C"/>
    <w:rPr>
      <w:rFonts w:ascii="Tahoma" w:hAnsi="Tahoma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C04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C04B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C04B9"/>
    <w:rPr>
      <w:rFonts w:ascii="Arial" w:hAnsi="Arial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04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04B9"/>
    <w:rPr>
      <w:rFonts w:ascii="Arial" w:hAnsi="Arial"/>
      <w:b/>
      <w:bCs/>
      <w:lang w:eastAsia="es-ES"/>
    </w:rPr>
  </w:style>
  <w:style w:type="table" w:styleId="Tablaconcuadrcula4-nfasis2">
    <w:name w:val="Grid Table 4 Accent 2"/>
    <w:basedOn w:val="Tablanormal"/>
    <w:uiPriority w:val="49"/>
    <w:rsid w:val="0089308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">
    <w:name w:val="Table Grid"/>
    <w:basedOn w:val="Tablanormal"/>
    <w:uiPriority w:val="59"/>
    <w:rsid w:val="00863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FE268F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E268F"/>
    <w:rPr>
      <w:rFonts w:asciiTheme="minorHAnsi" w:eastAsiaTheme="minorEastAsia" w:hAnsiTheme="minorHAnsi" w:cstheme="minorBidi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3B1F0C"/>
    <w:pPr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3B1F0C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F0C"/>
    <w:pPr>
      <w:numPr>
        <w:ilvl w:val="1"/>
      </w:numPr>
      <w:spacing w:after="160" w:line="259" w:lineRule="auto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3B1F0C"/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table" w:styleId="Tablaconcuadrcula5oscura-nfasis2">
    <w:name w:val="Grid Table 5 Dark Accent 2"/>
    <w:basedOn w:val="Tablanormal"/>
    <w:uiPriority w:val="50"/>
    <w:rsid w:val="00745CB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styleId="Revisin">
    <w:name w:val="Revision"/>
    <w:hidden/>
    <w:uiPriority w:val="99"/>
    <w:semiHidden/>
    <w:rsid w:val="005741AA"/>
    <w:rPr>
      <w:rFonts w:ascii="Arial" w:hAnsi="Arial"/>
      <w:lang w:eastAsia="es-ES"/>
    </w:rPr>
  </w:style>
  <w:style w:type="paragraph" w:customStyle="1" w:styleId="Default">
    <w:name w:val="Default"/>
    <w:rsid w:val="00482AA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tulo4Car">
    <w:name w:val="Título 4 Car"/>
    <w:basedOn w:val="Fuentedeprrafopredeter"/>
    <w:link w:val="Ttulo4"/>
    <w:rsid w:val="00D13ACE"/>
    <w:rPr>
      <w:rFonts w:ascii="Arial Negrita" w:hAnsi="Arial Negrita"/>
      <w:b/>
      <w:lang w:eastAsia="es-ES"/>
    </w:rPr>
  </w:style>
  <w:style w:type="character" w:customStyle="1" w:styleId="PrrafodelistaCar">
    <w:name w:val="Párrafo de lista Car"/>
    <w:aliases w:val="List Paragraph11 Car,List Paragraph2 Car,List Paragraph Char Char Car,lp1 Car,Number_1 Car,SGLText List Paragraph Car,new Car,b1 Car,Colorful List - Accent 11 Car,Normal Sentence Car,List Paragraph1 Car,Equipment Car,Figure_name Car"/>
    <w:basedOn w:val="Fuentedeprrafopredeter"/>
    <w:link w:val="Prrafodelista"/>
    <w:uiPriority w:val="34"/>
    <w:locked/>
    <w:rsid w:val="00347A42"/>
    <w:rPr>
      <w:rFonts w:ascii="Arial" w:hAnsi="Arial"/>
      <w:lang w:eastAsia="es-ES"/>
    </w:rPr>
  </w:style>
  <w:style w:type="character" w:styleId="Fuerte">
    <w:name w:val="Strong"/>
    <w:basedOn w:val="Fuentedeprrafopredeter"/>
    <w:uiPriority w:val="22"/>
    <w:qFormat/>
    <w:rsid w:val="00AC5A79"/>
    <w:rPr>
      <w:b/>
      <w:bCs/>
    </w:rPr>
  </w:style>
  <w:style w:type="character" w:customStyle="1" w:styleId="Ttulo5Car">
    <w:name w:val="Título 5 Car"/>
    <w:basedOn w:val="Fuentedeprrafopredeter"/>
    <w:link w:val="Ttulo5"/>
    <w:rsid w:val="00CA1B47"/>
    <w:rPr>
      <w:rFonts w:ascii="Arial" w:hAnsi="Arial"/>
      <w:b/>
      <w:shd w:val="solid" w:color="FFFFFF" w:fill="FFFFFF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2E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2E9"/>
    <w:rPr>
      <w:rFonts w:ascii="Arial" w:hAnsi="Arial"/>
      <w:i/>
      <w:iCs/>
      <w:color w:val="4F81BD" w:themeColor="accent1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B6CBF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321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321996"/>
    <w:rPr>
      <w:rFonts w:ascii="Courier New" w:hAnsi="Courier New" w:cs="Courier New"/>
      <w:lang w:val="es-419" w:eastAsia="es-419"/>
    </w:rPr>
  </w:style>
  <w:style w:type="character" w:styleId="VariableHTML">
    <w:name w:val="HTML Variable"/>
    <w:basedOn w:val="Fuentedeprrafopredeter"/>
    <w:uiPriority w:val="99"/>
    <w:semiHidden/>
    <w:unhideWhenUsed/>
    <w:rsid w:val="0032199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520A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E191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419" w:eastAsia="es-419"/>
    </w:rPr>
  </w:style>
  <w:style w:type="character" w:styleId="Hipervnculovisitado">
    <w:name w:val="FollowedHyperlink"/>
    <w:basedOn w:val="Fuentedeprrafopredeter"/>
    <w:uiPriority w:val="99"/>
    <w:semiHidden/>
    <w:unhideWhenUsed/>
    <w:rsid w:val="000A49BE"/>
    <w:rPr>
      <w:color w:val="800080" w:themeColor="followedHyperlink"/>
      <w:u w:val="single"/>
    </w:rPr>
  </w:style>
  <w:style w:type="character" w:customStyle="1" w:styleId="ui-provider">
    <w:name w:val="ui-provider"/>
    <w:basedOn w:val="Fuentedeprrafopredeter"/>
    <w:rsid w:val="00A52CCC"/>
  </w:style>
  <w:style w:type="character" w:styleId="Mencinsinresolver">
    <w:name w:val="Unresolved Mention"/>
    <w:basedOn w:val="Fuentedeprrafopredeter"/>
    <w:uiPriority w:val="99"/>
    <w:semiHidden/>
    <w:unhideWhenUsed/>
    <w:rsid w:val="005639A1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C1180"/>
    <w:pPr>
      <w:keepLines/>
      <w:numPr>
        <w:numId w:val="0"/>
      </w:numPr>
      <w:pBdr>
        <w:bottom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kern w:val="0"/>
      <w:sz w:val="32"/>
      <w:szCs w:val="32"/>
      <w:lang w:eastAsia="es-AR"/>
    </w:rPr>
  </w:style>
  <w:style w:type="paragraph" w:styleId="Textosinformato">
    <w:name w:val="Plain Text"/>
    <w:basedOn w:val="Normal"/>
    <w:link w:val="TextosinformatoCar"/>
    <w:uiPriority w:val="99"/>
    <w:unhideWhenUsed/>
    <w:rsid w:val="00B8693D"/>
    <w:rPr>
      <w:rFonts w:ascii="Consolas" w:eastAsiaTheme="minorHAnsi" w:hAnsi="Consolas" w:cstheme="minorBidi"/>
      <w:sz w:val="21"/>
      <w:szCs w:val="21"/>
      <w:lang w:val="en-US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8693D"/>
    <w:rPr>
      <w:rFonts w:ascii="Consolas" w:eastAsiaTheme="minorHAnsi" w:hAnsi="Consolas" w:cstheme="minorBidi"/>
      <w:sz w:val="21"/>
      <w:szCs w:val="21"/>
      <w:lang w:val="en-US" w:eastAsia="en-US"/>
    </w:rPr>
  </w:style>
  <w:style w:type="character" w:customStyle="1" w:styleId="devsite-heading">
    <w:name w:val="devsite-heading"/>
    <w:basedOn w:val="Fuentedeprrafopredeter"/>
    <w:rsid w:val="00522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1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1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3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1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6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9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3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api-int.oseinfrait01.claro.amx:22623/config/worker%20-o%20worker.ign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2.png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image" Target="media/image25.png"/><Relationship Id="rId47" Type="http://schemas.openxmlformats.org/officeDocument/2006/relationships/footer" Target="footer2.xml"/><Relationship Id="rId50" Type="http://schemas.microsoft.com/office/2020/10/relationships/intelligence" Target="intelligence2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3.png"/><Relationship Id="rId11" Type="http://schemas.openxmlformats.org/officeDocument/2006/relationships/footnotes" Target="footnotes.xml"/><Relationship Id="rId24" Type="http://schemas.openxmlformats.org/officeDocument/2006/relationships/hyperlink" Target="https://apigee.googleapis.com/v1/organizations/claup-apigee-hybrid-desa:setSyncAuthorization%22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hyperlink" Target="https://console.cloud.google.com/apigee/environments" TargetMode="External"/><Relationship Id="rId36" Type="http://schemas.openxmlformats.org/officeDocument/2006/relationships/image" Target="media/image20.png"/><Relationship Id="rId49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31" Type="http://schemas.openxmlformats.org/officeDocument/2006/relationships/image" Target="media/image15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yperlink" Target="https://docs.cloud.google.com/apigee/docs/hybrid/v1.14/configure-dedicated-nodes?hl=es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6.png"/><Relationship Id="rId48" Type="http://schemas.openxmlformats.org/officeDocument/2006/relationships/fontTable" Target="fontTable.xm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image" Target="media/image17.png"/><Relationship Id="rId38" Type="http://schemas.openxmlformats.org/officeDocument/2006/relationships/hyperlink" Target="https://console.cloud.google.com/apigee/" TargetMode="External"/><Relationship Id="rId46" Type="http://schemas.openxmlformats.org/officeDocument/2006/relationships/header" Target="header2.xml"/><Relationship Id="rId20" Type="http://schemas.openxmlformats.org/officeDocument/2006/relationships/image" Target="media/image7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W_DPC\Claro\Template\Template_Especificaci&#243;nRequerimientosSoftwar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2026-05-06T00:00:00</PublishDate>
  <Abstract/>
  <CompanyAddress/>
  <CompanyPhone/>
  <CompanyFax/>
  <CompanyEmail/>
</CoverPage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60F9072BB38C479885F98C0E909068" ma:contentTypeVersion="8" ma:contentTypeDescription="Crear nuevo documento." ma:contentTypeScope="" ma:versionID="fa0a67f1ab1ab25019deb997291b4f98">
  <xsd:schema xmlns:xsd="http://www.w3.org/2001/XMLSchema" xmlns:xs="http://www.w3.org/2001/XMLSchema" xmlns:p="http://schemas.microsoft.com/office/2006/metadata/properties" xmlns:ns2="3ad8db93-e493-4221-acb9-3fc3c071b65f" targetNamespace="http://schemas.microsoft.com/office/2006/metadata/properties" ma:root="true" ma:fieldsID="397c5dc1b6cf104c4cdb0e4502d882ad" ns2:_="">
    <xsd:import namespace="3ad8db93-e493-4221-acb9-3fc3c071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8db93-e493-4221-acb9-3fc3c071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6D4C39-351D-4466-9E97-AF098ABF9F28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5A1082E6-0D1D-42A5-8496-EC47BFD7D7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d8db93-e493-4221-acb9-3fc3c071b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47B1CC-C496-4B57-B43E-8A463BF1832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FB105C7-E4F5-413C-9BD6-874DCAF296E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78AA31F8-1EDD-4B8F-BF6F-B8CFA9FF1A3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Template_EspecificaciónRequerimientosSoftware.dotx</Template>
  <TotalTime>331</TotalTime>
  <Pages>35</Pages>
  <Words>6691</Words>
  <Characters>36806</Characters>
  <Application>Microsoft Office Word</Application>
  <DocSecurity>0</DocSecurity>
  <Lines>306</Lines>
  <Paragraphs>86</Paragraphs>
  <ScaleCrop>false</ScaleCrop>
  <Company>Claro AUP</Company>
  <LinksUpToDate>false</LinksUpToDate>
  <CharactersWithSpaces>43411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 Apigee hybrid 1.16</dc:title>
  <dc:subject>Proyecto - modificar asunto en propiedades documento</dc:subject>
  <dc:creator>BillyK</dc:creator>
  <cp:keywords/>
  <dc:description/>
  <cp:lastModifiedBy>Jose Luis Bisconti</cp:lastModifiedBy>
  <cp:revision>863</cp:revision>
  <cp:lastPrinted>2016-11-11T22:43:00Z</cp:lastPrinted>
  <dcterms:created xsi:type="dcterms:W3CDTF">2026-04-30T18:15:00Z</dcterms:created>
  <dcterms:modified xsi:type="dcterms:W3CDTF">2026-07-28T12:01:00Z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Subject">
    <vt:lpwstr>Proyecto - modificar asunto en propiedades documento</vt:lpwstr>
  </property>
  <property fmtid="{D5CDD505-2E9C-101B-9397-08002B2CF9AE}" pid="4" name="Keywords">
    <vt:lpwstr/>
  </property>
  <property fmtid="{D5CDD505-2E9C-101B-9397-08002B2CF9AE}" pid="5" name="_Author">
    <vt:lpwstr>BillyK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ContentTypeId">
    <vt:lpwstr>0x010100AD60F9072BB38C479885F98C0E909068</vt:lpwstr>
  </property>
  <property fmtid="{D5CDD505-2E9C-101B-9397-08002B2CF9AE}" pid="12" name="MSIP_Label_fed35d9e-000e-4534-9ab6-e809205c2ad0_Enabled">
    <vt:lpwstr>true</vt:lpwstr>
  </property>
  <property fmtid="{D5CDD505-2E9C-101B-9397-08002B2CF9AE}" pid="13" name="MSIP_Label_fed35d9e-000e-4534-9ab6-e809205c2ad0_SetDate">
    <vt:lpwstr>2022-03-07T18:43:48Z</vt:lpwstr>
  </property>
  <property fmtid="{D5CDD505-2E9C-101B-9397-08002B2CF9AE}" pid="14" name="MSIP_Label_fed35d9e-000e-4534-9ab6-e809205c2ad0_Method">
    <vt:lpwstr>Standard</vt:lpwstr>
  </property>
  <property fmtid="{D5CDD505-2E9C-101B-9397-08002B2CF9AE}" pid="15" name="MSIP_Label_fed35d9e-000e-4534-9ab6-e809205c2ad0_Name">
    <vt:lpwstr>Publica</vt:lpwstr>
  </property>
  <property fmtid="{D5CDD505-2E9C-101B-9397-08002B2CF9AE}" pid="16" name="MSIP_Label_fed35d9e-000e-4534-9ab6-e809205c2ad0_SiteId">
    <vt:lpwstr>05bfea77-f19c-471d-afa2-0c9093af8bdb</vt:lpwstr>
  </property>
  <property fmtid="{D5CDD505-2E9C-101B-9397-08002B2CF9AE}" pid="17" name="MSIP_Label_fed35d9e-000e-4534-9ab6-e809205c2ad0_ActionId">
    <vt:lpwstr>65d256f1-512b-4107-9a65-5d03cd1392c1</vt:lpwstr>
  </property>
  <property fmtid="{D5CDD505-2E9C-101B-9397-08002B2CF9AE}" pid="18" name="MSIP_Label_fed35d9e-000e-4534-9ab6-e809205c2ad0_ContentBits">
    <vt:lpwstr>0</vt:lpwstr>
  </property>
</Properties>
</file>